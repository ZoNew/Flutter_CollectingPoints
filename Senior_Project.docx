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090B9F" w14:textId="77777777" w:rsidR="003A2210" w:rsidRPr="00A00081" w:rsidRDefault="003A2210" w:rsidP="00A00081">
      <w:pPr>
        <w:jc w:val="center"/>
      </w:pPr>
      <w:r w:rsidRPr="00A00081">
        <w:rPr>
          <w:noProof/>
        </w:rPr>
        <w:drawing>
          <wp:inline distT="0" distB="0" distL="0" distR="0" wp14:anchorId="431D1B2D" wp14:editId="4EA86B15">
            <wp:extent cx="968276" cy="108000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61F" w14:textId="77777777" w:rsidR="003A2210" w:rsidRPr="00A00081" w:rsidRDefault="003A2210" w:rsidP="00A00081"/>
    <w:p w14:paraId="38FF086A" w14:textId="77777777" w:rsidR="003A2210" w:rsidRPr="00586A9E" w:rsidRDefault="003A2210" w:rsidP="00A00081">
      <w:pPr>
        <w:rPr>
          <w:b/>
          <w:bCs/>
          <w:color w:val="000000" w:themeColor="text1"/>
          <w:sz w:val="40"/>
          <w:szCs w:val="40"/>
        </w:rPr>
      </w:pPr>
    </w:p>
    <w:p w14:paraId="2AF2AC97" w14:textId="72ED4545" w:rsidR="003A2210" w:rsidRPr="00586A9E" w:rsidRDefault="00762A22" w:rsidP="00A00081">
      <w:pPr>
        <w:jc w:val="center"/>
        <w:rPr>
          <w:b/>
          <w:bCs/>
          <w:color w:val="000000" w:themeColor="text1"/>
          <w:sz w:val="40"/>
          <w:szCs w:val="40"/>
          <w:cs/>
        </w:rPr>
      </w:pPr>
      <w:r>
        <w:rPr>
          <w:rFonts w:hint="cs"/>
          <w:b/>
          <w:bCs/>
          <w:color w:val="000000" w:themeColor="text1"/>
          <w:sz w:val="40"/>
          <w:szCs w:val="40"/>
          <w:cs/>
        </w:rPr>
        <w:t>ระบบสะสมแต้ม</w:t>
      </w:r>
    </w:p>
    <w:p w14:paraId="3AD3EDC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F55CBB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9756FA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48D51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A23F6D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5640DA7" w14:textId="72DB817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cs"/>
          <w:b/>
          <w:bCs/>
          <w:color w:val="000000" w:themeColor="text1"/>
          <w:sz w:val="36"/>
          <w:szCs w:val="36"/>
          <w:cs/>
        </w:rPr>
        <w:t>นิติกานต์ เพ็ชแหวน</w:t>
      </w:r>
    </w:p>
    <w:p w14:paraId="1A6CA4E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54FECE5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4E3DCD3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3F5D3DA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8CD201E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561B80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โครงงานนี้เป็นส่วนหนึ่งของการศึกษาหลักสูตรปริญญาวิทยาศาสตรบัณฑิต</w:t>
      </w:r>
    </w:p>
    <w:p w14:paraId="326A006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สาขาเทคโนโลยีสารสนเทศ คณะวิทยาการสารสนเทศ มหาวิทยาลัยบูรพา</w:t>
      </w:r>
    </w:p>
    <w:p w14:paraId="279E2F7C" w14:textId="607701D1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A00081" w:rsidRPr="00586A9E">
        <w:rPr>
          <w:b/>
          <w:bCs/>
          <w:color w:val="000000" w:themeColor="text1"/>
          <w:sz w:val="36"/>
          <w:szCs w:val="36"/>
        </w:rPr>
        <w:t>256</w:t>
      </w:r>
      <w:r w:rsidR="0022385F" w:rsidRPr="00586A9E">
        <w:rPr>
          <w:rFonts w:hint="cs"/>
          <w:b/>
          <w:bCs/>
          <w:color w:val="000000" w:themeColor="text1"/>
          <w:sz w:val="36"/>
          <w:szCs w:val="36"/>
          <w:cs/>
        </w:rPr>
        <w:t>3</w:t>
      </w:r>
    </w:p>
    <w:p w14:paraId="7A90672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  <w:cs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ลิขสิทธิ์ของคณะวิทยาการสารสนเทศ มหาวิทยาลัยบูรพา</w:t>
      </w:r>
    </w:p>
    <w:p w14:paraId="10D1814F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505A743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292484" w14:textId="77777777" w:rsidR="00A00081" w:rsidRPr="00586A9E" w:rsidRDefault="00A00081">
      <w:pPr>
        <w:rPr>
          <w:b/>
          <w:bCs/>
          <w:color w:val="000000" w:themeColor="text1"/>
          <w:sz w:val="40"/>
          <w:szCs w:val="40"/>
          <w:cs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7A6AC12E" w14:textId="77777777" w:rsidR="003A2210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noProof/>
          <w:color w:val="000000" w:themeColor="text1"/>
        </w:rPr>
        <w:lastRenderedPageBreak/>
        <w:drawing>
          <wp:inline distT="0" distB="0" distL="0" distR="0" wp14:anchorId="2E20E763" wp14:editId="3F5983E0">
            <wp:extent cx="968276" cy="1080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EA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1807CA" w14:textId="3D95BE80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Collecting points system</w:t>
      </w:r>
    </w:p>
    <w:p w14:paraId="67EFBF33" w14:textId="77777777" w:rsidR="003A2210" w:rsidRPr="00586A9E" w:rsidRDefault="003A2210" w:rsidP="00A00081">
      <w:pPr>
        <w:rPr>
          <w:color w:val="000000" w:themeColor="text1"/>
        </w:rPr>
      </w:pPr>
    </w:p>
    <w:p w14:paraId="7386FA2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C381A04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F4ACF90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409A56C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11BFF77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A247344" w14:textId="7817FCF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Nitikarn Pechwan</w:t>
      </w:r>
    </w:p>
    <w:p w14:paraId="3366B4EC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0637849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AE5AFC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8953DD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072EF3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2450308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36193B0" w14:textId="77777777" w:rsidR="004340E0" w:rsidRPr="00586A9E" w:rsidRDefault="003A2210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 PROJECT SUMMITTED IN PARTIAL FULFILLMENT OF THE REQUIREMENT FOR THE BACHELOR OF SCIENCE PROGRAM IN INFORMATION TE</w:t>
      </w:r>
      <w:r w:rsidR="00CB3B9D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CHNOLOGY </w:t>
      </w:r>
    </w:p>
    <w:p w14:paraId="416BA413" w14:textId="77777777" w:rsidR="003A2210" w:rsidRPr="00586A9E" w:rsidRDefault="00CB3B9D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FACULTY OF INFORMATICS, </w:t>
      </w:r>
      <w:r w:rsidR="003A2210" w:rsidRPr="00586A9E">
        <w:rPr>
          <w:rFonts w:eastAsia="TH SarabunPSK"/>
          <w:b/>
          <w:bCs/>
          <w:color w:val="000000" w:themeColor="text1"/>
          <w:sz w:val="36"/>
          <w:szCs w:val="36"/>
        </w:rPr>
        <w:t>BURAPHA UNIVERSITY</w:t>
      </w:r>
    </w:p>
    <w:p w14:paraId="59823E46" w14:textId="63BF2649" w:rsidR="003A2210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ACADEMIC YEAR 20</w:t>
      </w:r>
      <w:r w:rsidR="0022385F" w:rsidRPr="00586A9E">
        <w:rPr>
          <w:rFonts w:eastAsia="TH SarabunPSK" w:hint="cs"/>
          <w:b/>
          <w:bCs/>
          <w:color w:val="000000" w:themeColor="text1"/>
          <w:sz w:val="36"/>
          <w:szCs w:val="36"/>
          <w:cs/>
        </w:rPr>
        <w:t>20</w:t>
      </w:r>
    </w:p>
    <w:p w14:paraId="749BE74E" w14:textId="77777777" w:rsidR="003A2210" w:rsidRPr="00586A9E" w:rsidRDefault="003A2210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COPYRIGHT 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OF 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FACULTY OF INFORMATICS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>,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 BURAPHA UNIVERSITY</w:t>
      </w:r>
    </w:p>
    <w:p w14:paraId="1C05A069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</w:p>
    <w:p w14:paraId="1EE7A667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  <w:cs/>
        </w:rPr>
        <w:sectPr w:rsidR="00475FA4" w:rsidRPr="00586A9E" w:rsidSect="00352C79">
          <w:headerReference w:type="default" r:id="rId9"/>
          <w:headerReference w:type="first" r:id="rId10"/>
          <w:pgSz w:w="11907" w:h="16840" w:code="9"/>
          <w:pgMar w:top="2160" w:right="1440" w:bottom="1440" w:left="2160" w:header="709" w:footer="709" w:gutter="0"/>
          <w:cols w:space="708"/>
          <w:titlePg/>
          <w:docGrid w:linePitch="360"/>
        </w:sectPr>
      </w:pPr>
    </w:p>
    <w:p w14:paraId="37E7711F" w14:textId="77777777" w:rsidR="003A2210" w:rsidRPr="00586A9E" w:rsidRDefault="007474BE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lastRenderedPageBreak/>
        <w:t>ใบรับรอง</w:t>
      </w:r>
    </w:p>
    <w:p w14:paraId="44EB727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937F5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08948A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  <w:cs/>
        </w:rPr>
      </w:pPr>
    </w:p>
    <w:p w14:paraId="7DB622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606DB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5E5F2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C7501D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FD417B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69F221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1ECDA2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679CA4E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952FEC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0042B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B16CA1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453B2C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FDDD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B38777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04BCE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4EF508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40"/>
          <w:szCs w:val="40"/>
        </w:rPr>
      </w:pPr>
    </w:p>
    <w:p w14:paraId="4B1AE296" w14:textId="77777777" w:rsidR="00F31E1E" w:rsidRPr="00586A9E" w:rsidRDefault="00F31E1E" w:rsidP="003A2210">
      <w:pPr>
        <w:pStyle w:val="NoSpacing"/>
        <w:rPr>
          <w:b/>
          <w:bCs/>
          <w:color w:val="000000" w:themeColor="text1"/>
          <w:sz w:val="40"/>
          <w:szCs w:val="40"/>
          <w:cs/>
        </w:rPr>
        <w:sectPr w:rsidR="00F31E1E" w:rsidRPr="00586A9E" w:rsidSect="00352C79">
          <w:headerReference w:type="first" r:id="rId11"/>
          <w:footerReference w:type="first" r:id="rId12"/>
          <w:pgSz w:w="11907" w:h="16840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3"/>
        <w:gridCol w:w="5434"/>
      </w:tblGrid>
      <w:tr w:rsidR="00475FA4" w:rsidRPr="00586A9E" w14:paraId="4D2A4389" w14:textId="77777777" w:rsidTr="00D35E52">
        <w:tc>
          <w:tcPr>
            <w:tcW w:w="2972" w:type="dxa"/>
          </w:tcPr>
          <w:p w14:paraId="6173748C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lastRenderedPageBreak/>
              <w:t>หัวข้อรายงาน</w:t>
            </w:r>
          </w:p>
        </w:tc>
        <w:tc>
          <w:tcPr>
            <w:tcW w:w="5658" w:type="dxa"/>
          </w:tcPr>
          <w:p w14:paraId="254B19D2" w14:textId="48F5F09E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ระบบสะสมแต้ม</w:t>
            </w:r>
          </w:p>
        </w:tc>
      </w:tr>
      <w:tr w:rsidR="00475FA4" w:rsidRPr="00586A9E" w14:paraId="662D36EE" w14:textId="77777777" w:rsidTr="00D35E52">
        <w:tc>
          <w:tcPr>
            <w:tcW w:w="2972" w:type="dxa"/>
          </w:tcPr>
          <w:p w14:paraId="696DCC16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นิสิต</w:t>
            </w:r>
          </w:p>
        </w:tc>
        <w:tc>
          <w:tcPr>
            <w:tcW w:w="5658" w:type="dxa"/>
          </w:tcPr>
          <w:p w14:paraId="343B68B8" w14:textId="1419CE98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นิติกานต์ เพ็ชแหวน</w:t>
            </w:r>
          </w:p>
        </w:tc>
      </w:tr>
      <w:tr w:rsidR="00475FA4" w:rsidRPr="00586A9E" w14:paraId="2966612D" w14:textId="77777777" w:rsidTr="00D35E52">
        <w:tc>
          <w:tcPr>
            <w:tcW w:w="2972" w:type="dxa"/>
          </w:tcPr>
          <w:p w14:paraId="6FA12B5D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รหัสประจำตัว</w:t>
            </w:r>
          </w:p>
        </w:tc>
        <w:tc>
          <w:tcPr>
            <w:tcW w:w="5658" w:type="dxa"/>
          </w:tcPr>
          <w:p w14:paraId="15098600" w14:textId="0057C9B2" w:rsidR="00475FA4" w:rsidRPr="00586A9E" w:rsidRDefault="00762A22" w:rsidP="003A2210">
            <w:pPr>
              <w:pStyle w:val="NoSpacing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60160040</w:t>
            </w:r>
          </w:p>
        </w:tc>
      </w:tr>
      <w:tr w:rsidR="00475FA4" w:rsidRPr="00586A9E" w14:paraId="23B1322D" w14:textId="77777777" w:rsidTr="00D35E52">
        <w:tc>
          <w:tcPr>
            <w:tcW w:w="2972" w:type="dxa"/>
          </w:tcPr>
          <w:p w14:paraId="57AAD78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อาจารย์ที่ปรึกษาโครงงาน</w:t>
            </w:r>
          </w:p>
        </w:tc>
        <w:tc>
          <w:tcPr>
            <w:tcW w:w="5658" w:type="dxa"/>
          </w:tcPr>
          <w:p w14:paraId="501A8019" w14:textId="78EE2820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อาจารย์ ดร.</w:t>
            </w:r>
            <w:r w:rsidRPr="00586A9E">
              <w:rPr>
                <w:color w:val="000000" w:themeColor="text1"/>
                <w:shd w:val="clear" w:color="auto" w:fill="FFFFFF"/>
                <w:cs/>
              </w:rPr>
              <w:t>ประจักษ์ จิตเงินมะดั</w:t>
            </w:r>
            <w:r w:rsidR="00762A22">
              <w:rPr>
                <w:rFonts w:hint="cs"/>
                <w:color w:val="000000" w:themeColor="text1"/>
                <w:shd w:val="clear" w:color="auto" w:fill="FFFFFF"/>
                <w:cs/>
              </w:rPr>
              <w:t>น</w:t>
            </w:r>
          </w:p>
        </w:tc>
      </w:tr>
      <w:tr w:rsidR="00475FA4" w:rsidRPr="00586A9E" w14:paraId="5614AC8A" w14:textId="77777777" w:rsidTr="00D35E52">
        <w:tc>
          <w:tcPr>
            <w:tcW w:w="2972" w:type="dxa"/>
          </w:tcPr>
          <w:p w14:paraId="5FDE9BD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ระดับการศึกษา</w:t>
            </w:r>
          </w:p>
        </w:tc>
        <w:tc>
          <w:tcPr>
            <w:tcW w:w="5658" w:type="dxa"/>
          </w:tcPr>
          <w:p w14:paraId="7A0CBF52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วิทยาศาสตรบัณฑิต สาขาเทคโนโลยีสารสนเทศ</w:t>
            </w:r>
          </w:p>
        </w:tc>
      </w:tr>
      <w:tr w:rsidR="00475FA4" w:rsidRPr="00586A9E" w14:paraId="0391953D" w14:textId="77777777" w:rsidTr="00D35E52">
        <w:tc>
          <w:tcPr>
            <w:tcW w:w="2972" w:type="dxa"/>
          </w:tcPr>
          <w:p w14:paraId="722C1ECB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คณะ</w:t>
            </w:r>
          </w:p>
        </w:tc>
        <w:tc>
          <w:tcPr>
            <w:tcW w:w="5658" w:type="dxa"/>
          </w:tcPr>
          <w:p w14:paraId="21A64AD5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วิทยาการสารสนเทศ มหาวิทยาลัยบูรพา</w:t>
            </w:r>
          </w:p>
        </w:tc>
      </w:tr>
      <w:tr w:rsidR="00475FA4" w:rsidRPr="00586A9E" w14:paraId="0E460F09" w14:textId="77777777" w:rsidTr="00D35E52">
        <w:tc>
          <w:tcPr>
            <w:tcW w:w="2972" w:type="dxa"/>
          </w:tcPr>
          <w:p w14:paraId="0317000F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ปีการศึกษา</w:t>
            </w:r>
          </w:p>
        </w:tc>
        <w:tc>
          <w:tcPr>
            <w:tcW w:w="5658" w:type="dxa"/>
          </w:tcPr>
          <w:p w14:paraId="2469EA16" w14:textId="412000B4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25</w:t>
            </w:r>
            <w:r w:rsidRPr="00586A9E">
              <w:rPr>
                <w:color w:val="000000" w:themeColor="text1"/>
              </w:rPr>
              <w:t>6</w:t>
            </w:r>
            <w:r w:rsidR="00AA1AD2" w:rsidRPr="00586A9E">
              <w:rPr>
                <w:rFonts w:hint="cs"/>
                <w:color w:val="000000" w:themeColor="text1"/>
                <w:cs/>
              </w:rPr>
              <w:t>3</w:t>
            </w:r>
          </w:p>
        </w:tc>
      </w:tr>
    </w:tbl>
    <w:p w14:paraId="30BB89DD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25A4A29A" w14:textId="77777777" w:rsidR="003A2210" w:rsidRPr="00586A9E" w:rsidRDefault="003A2210" w:rsidP="00B7191F">
      <w:pPr>
        <w:pStyle w:val="Heading1"/>
        <w:rPr>
          <w:color w:val="000000" w:themeColor="text1"/>
        </w:rPr>
      </w:pPr>
      <w:bookmarkStart w:id="0" w:name="_Toc75876841"/>
      <w:r w:rsidRPr="00586A9E">
        <w:rPr>
          <w:color w:val="000000" w:themeColor="text1"/>
          <w:cs/>
        </w:rPr>
        <w:t>บทคัดย่อ</w:t>
      </w:r>
      <w:bookmarkEnd w:id="0"/>
    </w:p>
    <w:p w14:paraId="42F2E21C" w14:textId="506BD1EA" w:rsidR="007D0ECB" w:rsidRPr="00586A9E" w:rsidRDefault="00AA6D2E" w:rsidP="008A74F4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การสูญหายของแต้มสะสม</w:t>
      </w:r>
      <w:r w:rsidR="00D26222">
        <w:rPr>
          <w:rFonts w:hint="cs"/>
          <w:color w:val="000000" w:themeColor="text1"/>
          <w:cs/>
        </w:rPr>
        <w:t>ที่เกิดจาก</w:t>
      </w:r>
      <w:r>
        <w:rPr>
          <w:rFonts w:hint="cs"/>
          <w:color w:val="000000" w:themeColor="text1"/>
          <w:cs/>
        </w:rPr>
        <w:t>การลืมบัตรสะสม</w:t>
      </w:r>
      <w:r w:rsidR="00D26222">
        <w:rPr>
          <w:rFonts w:hint="cs"/>
          <w:color w:val="000000" w:themeColor="text1"/>
          <w:cs/>
        </w:rPr>
        <w:t>หรือบัตรสะสมเสียหาย</w:t>
      </w:r>
      <w:r>
        <w:rPr>
          <w:rFonts w:hint="cs"/>
          <w:color w:val="000000" w:themeColor="text1"/>
          <w:cs/>
        </w:rPr>
        <w:t>นั้น</w:t>
      </w:r>
      <w:r w:rsidRPr="00586A9E">
        <w:rPr>
          <w:rFonts w:hint="cs"/>
          <w:color w:val="000000" w:themeColor="text1"/>
          <w:cs/>
        </w:rPr>
        <w:t xml:space="preserve"> เป็นปัญหาที่</w:t>
      </w:r>
      <w:r>
        <w:rPr>
          <w:rFonts w:hint="cs"/>
          <w:color w:val="000000" w:themeColor="text1"/>
          <w:cs/>
        </w:rPr>
        <w:t>ต้องเริ่มสะสมแต้มใหม่ตั้งแต่ต้น</w:t>
      </w:r>
      <w:r w:rsidR="007E0AC9">
        <w:rPr>
          <w:rFonts w:hint="cs"/>
          <w:color w:val="000000" w:themeColor="text1"/>
          <w:cs/>
        </w:rPr>
        <w:t xml:space="preserve"> </w:t>
      </w:r>
      <w:r w:rsidR="007E0AC9" w:rsidRPr="00586A9E">
        <w:rPr>
          <w:rFonts w:hint="cs"/>
          <w:color w:val="000000" w:themeColor="text1"/>
          <w:cs/>
        </w:rPr>
        <w:t>ซึ่งการ</w:t>
      </w:r>
      <w:r w:rsidR="007E0AC9">
        <w:rPr>
          <w:rFonts w:hint="cs"/>
          <w:color w:val="000000" w:themeColor="text1"/>
          <w:cs/>
        </w:rPr>
        <w:t>เริ่มสะสมแต้มใหม่</w:t>
      </w:r>
      <w:r w:rsidR="007E0AC9" w:rsidRPr="00586A9E">
        <w:rPr>
          <w:rFonts w:hint="cs"/>
          <w:color w:val="000000" w:themeColor="text1"/>
          <w:cs/>
        </w:rPr>
        <w:t>เป็นปัญหา</w:t>
      </w:r>
      <w:r w:rsidR="007E0AC9">
        <w:rPr>
          <w:rFonts w:hint="cs"/>
          <w:color w:val="000000" w:themeColor="text1"/>
          <w:cs/>
        </w:rPr>
        <w:t>ที่เกิดขึ้นได้บ่อยครั้ง</w:t>
      </w:r>
      <w:r w:rsidR="00D26222">
        <w:rPr>
          <w:rFonts w:hint="cs"/>
          <w:color w:val="000000" w:themeColor="text1"/>
          <w:cs/>
        </w:rPr>
        <w:t xml:space="preserve"> หรือระบบสะสมแต้มที่มีอยู่</w:t>
      </w:r>
      <w:r w:rsidR="007E0AC9">
        <w:rPr>
          <w:rFonts w:hint="cs"/>
          <w:color w:val="000000" w:themeColor="text1"/>
          <w:cs/>
        </w:rPr>
        <w:t>ตั</w:t>
      </w:r>
      <w:r w:rsidR="00D26222">
        <w:rPr>
          <w:rFonts w:hint="cs"/>
          <w:color w:val="000000" w:themeColor="text1"/>
          <w:cs/>
        </w:rPr>
        <w:t>วเลือกวิธีการสะสม</w:t>
      </w:r>
      <w:r w:rsidR="007E0AC9">
        <w:rPr>
          <w:rFonts w:hint="cs"/>
          <w:color w:val="000000" w:themeColor="text1"/>
          <w:cs/>
        </w:rPr>
        <w:t>มี</w:t>
      </w:r>
      <w:r w:rsidR="00D26222">
        <w:rPr>
          <w:rFonts w:hint="cs"/>
          <w:color w:val="000000" w:themeColor="text1"/>
          <w:cs/>
        </w:rPr>
        <w:t>อย่างจำกัด</w:t>
      </w:r>
      <w:r>
        <w:rPr>
          <w:rFonts w:hint="cs"/>
          <w:color w:val="000000" w:themeColor="text1"/>
          <w:cs/>
        </w:rPr>
        <w:t xml:space="preserve"> </w:t>
      </w:r>
      <w:r w:rsidR="007E0AC9">
        <w:rPr>
          <w:rFonts w:hint="cs"/>
          <w:color w:val="000000" w:themeColor="text1"/>
          <w:cs/>
        </w:rPr>
        <w:t>จึงอาจไม่ใช่</w:t>
      </w:r>
      <w:r w:rsidR="00DE3A4B">
        <w:rPr>
          <w:rFonts w:hint="cs"/>
          <w:color w:val="000000" w:themeColor="text1"/>
          <w:cs/>
        </w:rPr>
        <w:t>วิธีการเก็บสะสมแต้มที่ผู้ประกอบการต้องการจริง</w:t>
      </w:r>
    </w:p>
    <w:p w14:paraId="3D678CAE" w14:textId="77777777" w:rsidR="008A74F4" w:rsidRPr="00586A9E" w:rsidRDefault="008A74F4" w:rsidP="008A74F4">
      <w:pPr>
        <w:ind w:firstLine="720"/>
        <w:rPr>
          <w:color w:val="000000" w:themeColor="text1"/>
        </w:rPr>
      </w:pPr>
    </w:p>
    <w:p w14:paraId="2BDE93DA" w14:textId="400750F2" w:rsidR="008A74F4" w:rsidRDefault="007D0ECB" w:rsidP="00EA5953">
      <w:pPr>
        <w:ind w:firstLine="720"/>
      </w:pPr>
      <w:r>
        <w:rPr>
          <w:rFonts w:hint="cs"/>
          <w:cs/>
        </w:rPr>
        <w:t>ดังนั้น ผู้พัฒนาจึง</w:t>
      </w:r>
      <w:r w:rsidR="007E0AC9">
        <w:rPr>
          <w:rFonts w:hint="cs"/>
          <w:cs/>
        </w:rPr>
        <w:t>ศึกษาและ</w:t>
      </w:r>
      <w:r>
        <w:rPr>
          <w:rFonts w:hint="cs"/>
          <w:cs/>
        </w:rPr>
        <w:t>ทำการพัฒนา</w:t>
      </w:r>
      <w:r w:rsidR="007E0AC9">
        <w:rPr>
          <w:rFonts w:hint="cs"/>
          <w:cs/>
        </w:rPr>
        <w:t>ระบบสะสมแต้ม</w:t>
      </w:r>
      <w:r w:rsidR="007378D3">
        <w:rPr>
          <w:rFonts w:hint="cs"/>
          <w:cs/>
        </w:rPr>
        <w:t>แทนการใช้บัตรสะสม</w:t>
      </w:r>
      <w:r w:rsidR="007E0AC9">
        <w:rPr>
          <w:rFonts w:hint="cs"/>
          <w:cs/>
        </w:rPr>
        <w:t>ที่มีการ</w:t>
      </w:r>
      <w:r w:rsidR="00977243">
        <w:rPr>
          <w:rFonts w:hint="cs"/>
          <w:cs/>
        </w:rPr>
        <w:t>แก้ไข</w:t>
      </w:r>
      <w:r w:rsidR="007E0AC9">
        <w:rPr>
          <w:rFonts w:hint="cs"/>
          <w:cs/>
        </w:rPr>
        <w:t>ข้อมูลสูญหาย</w:t>
      </w:r>
      <w:r w:rsidR="007378D3">
        <w:rPr>
          <w:rFonts w:hint="cs"/>
          <w:cs/>
        </w:rPr>
        <w:t>โดย</w:t>
      </w:r>
      <w:r w:rsidR="007E0AC9">
        <w:rPr>
          <w:rFonts w:hint="cs"/>
          <w:cs/>
        </w:rPr>
        <w:t xml:space="preserve">การเก็บแต้มสะสมของผู้ใช้ไว้ที่ระบบฐานข้อมูล </w:t>
      </w:r>
      <w:r w:rsidR="007378D3">
        <w:rPr>
          <w:rFonts w:hint="cs"/>
          <w:cs/>
        </w:rPr>
        <w:t>ทั้งยังมีวิธีการเก็บแต้มสะสมแบบกำหนดแต้มหรือราคาสินค้า</w:t>
      </w:r>
      <w:r w:rsidR="008A74F4">
        <w:rPr>
          <w:rFonts w:hint="cs"/>
          <w:cs/>
        </w:rPr>
        <w:t xml:space="preserve"> เพื่อ</w:t>
      </w:r>
      <w:r w:rsidR="007378D3">
        <w:rPr>
          <w:rFonts w:hint="cs"/>
          <w:cs/>
        </w:rPr>
        <w:t>เพิ่มความหลากหลายของวิธีการสะสม</w:t>
      </w:r>
      <w:r w:rsidR="008A74F4">
        <w:rPr>
          <w:rFonts w:hint="cs"/>
          <w:cs/>
        </w:rPr>
        <w:t xml:space="preserve"> ซึ่งช่วย</w:t>
      </w:r>
      <w:r w:rsidR="00734037">
        <w:rPr>
          <w:rFonts w:hint="cs"/>
          <w:cs/>
        </w:rPr>
        <w:t>ให้ผู้ประกอบการสามารถสร้าง</w:t>
      </w:r>
      <w:r w:rsidR="00DE3A4B">
        <w:rPr>
          <w:rFonts w:hint="cs"/>
          <w:cs/>
        </w:rPr>
        <w:t>วิธี</w:t>
      </w:r>
      <w:r w:rsidR="008C78B1">
        <w:rPr>
          <w:rFonts w:hint="cs"/>
          <w:cs/>
        </w:rPr>
        <w:t>การ</w:t>
      </w:r>
      <w:r w:rsidR="00734037">
        <w:rPr>
          <w:rFonts w:hint="cs"/>
          <w:cs/>
        </w:rPr>
        <w:t>เก็บสะสม</w:t>
      </w:r>
      <w:r w:rsidR="00773B5C">
        <w:rPr>
          <w:rFonts w:hint="cs"/>
          <w:cs/>
        </w:rPr>
        <w:t>แต้มได้ตามที่ตัวเองต้องการ</w:t>
      </w:r>
      <w:r w:rsidR="008A74F4">
        <w:rPr>
          <w:rFonts w:hint="cs"/>
          <w:cs/>
        </w:rPr>
        <w:t xml:space="preserve"> </w:t>
      </w:r>
    </w:p>
    <w:p w14:paraId="2AE6463D" w14:textId="77777777" w:rsidR="008A74F4" w:rsidRDefault="008A74F4" w:rsidP="00EA5953">
      <w:pPr>
        <w:ind w:firstLine="720"/>
      </w:pPr>
    </w:p>
    <w:p w14:paraId="33FD0051" w14:textId="3B0D5F7B" w:rsidR="00551D71" w:rsidRPr="00773B5C" w:rsidRDefault="00551D71" w:rsidP="00D84F42">
      <w:pPr>
        <w:ind w:firstLine="720"/>
        <w:rPr>
          <w:color w:val="A6A6A6" w:themeColor="background1" w:themeShade="A6"/>
          <w:cs/>
        </w:rPr>
      </w:pPr>
      <w:r>
        <w:rPr>
          <w:rFonts w:hint="cs"/>
          <w:cs/>
        </w:rPr>
        <w:t>ผลลัพธ์</w:t>
      </w:r>
      <w:r w:rsidR="008C78B1">
        <w:rPr>
          <w:rFonts w:hint="cs"/>
          <w:cs/>
        </w:rPr>
        <w:t>การทำงานของระบบสะสมแต้มได้สำเร็จ</w:t>
      </w:r>
      <w:r>
        <w:rPr>
          <w:rFonts w:hint="cs"/>
          <w:cs/>
        </w:rPr>
        <w:t xml:space="preserve">ไปตามวัตถุประสงค์ที่ตั้งไว้ </w:t>
      </w:r>
      <w:r w:rsidR="008F0E84">
        <w:rPr>
          <w:rFonts w:hint="cs"/>
          <w:cs/>
        </w:rPr>
        <w:t>โดย</w:t>
      </w:r>
      <w:r>
        <w:rPr>
          <w:rFonts w:hint="cs"/>
          <w:cs/>
        </w:rPr>
        <w:t>ระบบสะสมแต้มนั้นสามารถ</w:t>
      </w:r>
      <w:r w:rsidR="00DE3A4B">
        <w:rPr>
          <w:rFonts w:hint="cs"/>
          <w:cs/>
        </w:rPr>
        <w:t>ป้องกันการลืมหรือบัตรเสียหายโดย</w:t>
      </w:r>
      <w:r w:rsidR="008C78B1">
        <w:rPr>
          <w:rFonts w:hint="cs"/>
          <w:cs/>
        </w:rPr>
        <w:t>เก็บแต้มสะสมไว้ที่ฐานข้อมูล</w:t>
      </w:r>
      <w:r w:rsidR="00DE3A4B">
        <w:rPr>
          <w:rFonts w:hint="cs"/>
          <w:cs/>
        </w:rPr>
        <w:t xml:space="preserve"> </w:t>
      </w:r>
      <w:r w:rsidR="005E1F7B">
        <w:rPr>
          <w:rFonts w:hint="cs"/>
          <w:cs/>
        </w:rPr>
        <w:t>และผู้ประกอบการยังสามารถสร้างวิธีการเก็บข้อมูลได้ตามแบบที่ตัวเองต้องการ นอกจากนี้ยังสามมารถนำข้อมูลที่เก็บบันทึกไว้มาวิเคราะห์ถึงพฤติกรรมการเก็บสะสมแต้มของสมาชิกได้ เพื่อนำไปสร้างโปรโมชัน</w:t>
      </w:r>
      <w:r w:rsidR="00D84F42">
        <w:rPr>
          <w:rFonts w:hint="cs"/>
          <w:cs/>
        </w:rPr>
        <w:t>ที่น่าสนใจให้แก่สมาชิกได้</w:t>
      </w:r>
    </w:p>
    <w:p w14:paraId="2B1129FB" w14:textId="77777777" w:rsidR="00551D71" w:rsidRPr="00773B5C" w:rsidRDefault="00551D71" w:rsidP="00EA5953">
      <w:pPr>
        <w:ind w:firstLine="720"/>
        <w:rPr>
          <w:color w:val="A6A6A6" w:themeColor="background1" w:themeShade="A6"/>
          <w:cs/>
        </w:rPr>
      </w:pPr>
    </w:p>
    <w:p w14:paraId="17FF057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D80C53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01A06C0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81C9B1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9E2F11F" w14:textId="3B175868" w:rsidR="004340E0" w:rsidRPr="00A00081" w:rsidRDefault="004340E0">
      <w:pPr>
        <w:rPr>
          <w:b/>
          <w:bCs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6034"/>
      </w:tblGrid>
      <w:tr w:rsidR="00352C79" w14:paraId="345E96AA" w14:textId="77777777" w:rsidTr="00D35E52">
        <w:tc>
          <w:tcPr>
            <w:tcW w:w="2263" w:type="dxa"/>
          </w:tcPr>
          <w:p w14:paraId="6248ED01" w14:textId="77777777" w:rsidR="00352C79" w:rsidRPr="00D01020" w:rsidRDefault="00352C79" w:rsidP="00352C79">
            <w:pPr>
              <w:ind w:left="4395" w:hanging="4395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Project Title</w:t>
            </w:r>
          </w:p>
        </w:tc>
        <w:tc>
          <w:tcPr>
            <w:tcW w:w="6034" w:type="dxa"/>
          </w:tcPr>
          <w:p w14:paraId="22B928CA" w14:textId="73EC9E5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Collecting points system</w:t>
            </w:r>
          </w:p>
        </w:tc>
      </w:tr>
      <w:tr w:rsidR="00352C79" w14:paraId="75C4CAE6" w14:textId="77777777" w:rsidTr="00D35E52">
        <w:tc>
          <w:tcPr>
            <w:tcW w:w="2263" w:type="dxa"/>
          </w:tcPr>
          <w:p w14:paraId="2BC6C3F6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</w:t>
            </w:r>
          </w:p>
        </w:tc>
        <w:tc>
          <w:tcPr>
            <w:tcW w:w="6034" w:type="dxa"/>
          </w:tcPr>
          <w:p w14:paraId="035883CC" w14:textId="2839D50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Nitikarn Pechwan</w:t>
            </w:r>
          </w:p>
        </w:tc>
      </w:tr>
      <w:tr w:rsidR="00352C79" w14:paraId="3CA88A6B" w14:textId="77777777" w:rsidTr="00D35E52">
        <w:tc>
          <w:tcPr>
            <w:tcW w:w="2263" w:type="dxa"/>
          </w:tcPr>
          <w:p w14:paraId="19A8D6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6034" w:type="dxa"/>
          </w:tcPr>
          <w:p w14:paraId="7D40DE99" w14:textId="075B6637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60160040</w:t>
            </w:r>
          </w:p>
        </w:tc>
      </w:tr>
      <w:tr w:rsidR="00352C79" w14:paraId="33E1D0F6" w14:textId="77777777" w:rsidTr="00D35E52">
        <w:tc>
          <w:tcPr>
            <w:tcW w:w="2263" w:type="dxa"/>
          </w:tcPr>
          <w:p w14:paraId="28D30802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Advisor</w:t>
            </w:r>
          </w:p>
        </w:tc>
        <w:tc>
          <w:tcPr>
            <w:tcW w:w="6034" w:type="dxa"/>
          </w:tcPr>
          <w:p w14:paraId="42E70619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  <w:shd w:val="clear" w:color="auto" w:fill="FFFFFF"/>
              </w:rPr>
              <w:t>Prajaks Jitngernmadan, PhD</w:t>
            </w:r>
            <w:r w:rsidRPr="00D01020">
              <w:rPr>
                <w:color w:val="000000" w:themeColor="text1"/>
                <w:shd w:val="clear" w:color="auto" w:fill="FFFFFF"/>
                <w:cs/>
              </w:rPr>
              <w:t>.</w:t>
            </w:r>
          </w:p>
        </w:tc>
      </w:tr>
      <w:tr w:rsidR="00352C79" w14:paraId="7B747974" w14:textId="77777777" w:rsidTr="00D35E52">
        <w:tc>
          <w:tcPr>
            <w:tcW w:w="2263" w:type="dxa"/>
          </w:tcPr>
          <w:p w14:paraId="791A4C13" w14:textId="77777777" w:rsidR="00352C79" w:rsidRPr="00D01020" w:rsidRDefault="00352C79" w:rsidP="00352C79">
            <w:pPr>
              <w:ind w:left="4320" w:hanging="4320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Level of Study</w:t>
            </w:r>
          </w:p>
        </w:tc>
        <w:tc>
          <w:tcPr>
            <w:tcW w:w="6034" w:type="dxa"/>
          </w:tcPr>
          <w:p w14:paraId="00E56586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Bachelor of Science in Information Technology</w:t>
            </w:r>
          </w:p>
        </w:tc>
      </w:tr>
      <w:tr w:rsidR="00352C79" w14:paraId="08FEC648" w14:textId="77777777" w:rsidTr="00D35E52">
        <w:tc>
          <w:tcPr>
            <w:tcW w:w="2263" w:type="dxa"/>
          </w:tcPr>
          <w:p w14:paraId="3E6444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Faculty</w:t>
            </w:r>
          </w:p>
        </w:tc>
        <w:tc>
          <w:tcPr>
            <w:tcW w:w="6034" w:type="dxa"/>
          </w:tcPr>
          <w:p w14:paraId="27ABE862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 xml:space="preserve">Faculty of </w:t>
            </w:r>
            <w:r w:rsidR="00B9684B" w:rsidRPr="00D01020">
              <w:rPr>
                <w:color w:val="000000" w:themeColor="text1"/>
              </w:rPr>
              <w:t>Informatics, Burapha University</w:t>
            </w:r>
          </w:p>
        </w:tc>
      </w:tr>
      <w:tr w:rsidR="00352C79" w14:paraId="177FEC99" w14:textId="77777777" w:rsidTr="00D35E52">
        <w:tc>
          <w:tcPr>
            <w:tcW w:w="2263" w:type="dxa"/>
          </w:tcPr>
          <w:p w14:paraId="310960FE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Year</w:t>
            </w:r>
          </w:p>
        </w:tc>
        <w:tc>
          <w:tcPr>
            <w:tcW w:w="6034" w:type="dxa"/>
          </w:tcPr>
          <w:p w14:paraId="4FDAC9E3" w14:textId="5DEE43EB" w:rsidR="00352C79" w:rsidRPr="00D01020" w:rsidRDefault="00B9684B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20</w:t>
            </w:r>
            <w:r w:rsidR="00AA1AD2" w:rsidRPr="00D01020">
              <w:rPr>
                <w:rFonts w:hint="cs"/>
                <w:color w:val="000000" w:themeColor="text1"/>
                <w:cs/>
              </w:rPr>
              <w:t>20</w:t>
            </w:r>
          </w:p>
        </w:tc>
      </w:tr>
    </w:tbl>
    <w:p w14:paraId="21A468F9" w14:textId="77777777" w:rsidR="003A2210" w:rsidRPr="00A00081" w:rsidRDefault="003A2210" w:rsidP="003A2210">
      <w:pPr>
        <w:rPr>
          <w:color w:val="000000" w:themeColor="text1"/>
        </w:rPr>
      </w:pPr>
    </w:p>
    <w:p w14:paraId="3B5BE58F" w14:textId="77777777" w:rsidR="003A2210" w:rsidRPr="00A00081" w:rsidRDefault="003A2210" w:rsidP="00352C79"/>
    <w:p w14:paraId="4F827544" w14:textId="77777777" w:rsidR="003A2210" w:rsidRPr="00B7191F" w:rsidRDefault="003A2210" w:rsidP="00B7191F">
      <w:pPr>
        <w:pStyle w:val="Heading1"/>
      </w:pPr>
      <w:bookmarkStart w:id="1" w:name="_Toc471909516"/>
      <w:bookmarkStart w:id="2" w:name="_Toc480443041"/>
      <w:bookmarkStart w:id="3" w:name="_Toc480752360"/>
      <w:bookmarkStart w:id="4" w:name="_Toc481062349"/>
      <w:bookmarkStart w:id="5" w:name="_Toc75876842"/>
      <w:r w:rsidRPr="00B7191F">
        <w:t>A</w:t>
      </w:r>
      <w:bookmarkEnd w:id="1"/>
      <w:bookmarkEnd w:id="2"/>
      <w:bookmarkEnd w:id="3"/>
      <w:bookmarkEnd w:id="4"/>
      <w:r w:rsidR="00B9684B" w:rsidRPr="00B7191F">
        <w:t>bstract</w:t>
      </w:r>
      <w:bookmarkEnd w:id="5"/>
    </w:p>
    <w:p w14:paraId="34B42243" w14:textId="2BB846ED" w:rsidR="00745753" w:rsidRPr="00AA491C" w:rsidRDefault="00AA491C" w:rsidP="00745753">
      <w:pPr>
        <w:ind w:firstLine="720"/>
        <w:rPr>
          <w:color w:val="000000" w:themeColor="text1"/>
        </w:rPr>
      </w:pPr>
      <w:r w:rsidRPr="00AA491C">
        <w:rPr>
          <w:color w:val="000000" w:themeColor="text1"/>
        </w:rPr>
        <w:t>Loss of reward points caused by forgetting or damaged reward card</w:t>
      </w:r>
      <w:r w:rsidR="00054A44">
        <w:rPr>
          <w:color w:val="000000" w:themeColor="text1"/>
        </w:rPr>
        <w:t>,</w:t>
      </w:r>
      <w:r w:rsidR="00745753">
        <w:rPr>
          <w:rFonts w:hint="cs"/>
          <w:color w:val="000000" w:themeColor="text1"/>
          <w:cs/>
        </w:rPr>
        <w:t xml:space="preserve"> </w:t>
      </w:r>
      <w:r w:rsidRPr="00AA491C">
        <w:rPr>
          <w:color w:val="000000" w:themeColor="text1"/>
        </w:rPr>
        <w:t xml:space="preserve">It is a problem of having to start accumulating points again from the </w:t>
      </w:r>
      <w:r w:rsidR="00054A44" w:rsidRPr="00AA491C">
        <w:rPr>
          <w:color w:val="000000" w:themeColor="text1"/>
        </w:rPr>
        <w:t>beginning</w:t>
      </w:r>
      <w:r w:rsidR="002E74D4">
        <w:rPr>
          <w:color w:val="000000" w:themeColor="text1"/>
        </w:rPr>
        <w:t>.</w:t>
      </w:r>
      <w:r w:rsidR="00054A44" w:rsidRPr="00054A44">
        <w:rPr>
          <w:color w:val="000000" w:themeColor="text1"/>
        </w:rPr>
        <w:t xml:space="preserve"> </w:t>
      </w:r>
      <w:r w:rsidR="00054A44">
        <w:rPr>
          <w:color w:val="000000" w:themeColor="text1"/>
        </w:rPr>
        <w:t>W</w:t>
      </w:r>
      <w:r w:rsidR="00054A44" w:rsidRPr="00054A44">
        <w:rPr>
          <w:color w:val="000000" w:themeColor="text1"/>
        </w:rPr>
        <w:t>hich starting to accumulate points again is a frequent problem</w:t>
      </w:r>
      <w:r w:rsidR="00054A44">
        <w:rPr>
          <w:color w:val="000000" w:themeColor="text1"/>
        </w:rPr>
        <w:t xml:space="preserve">, </w:t>
      </w:r>
      <w:r w:rsidR="00054A44" w:rsidRPr="00054A44">
        <w:rPr>
          <w:color w:val="000000" w:themeColor="text1"/>
        </w:rPr>
        <w:t>Exis</w:t>
      </w:r>
      <w:r w:rsidR="002E74D4">
        <w:rPr>
          <w:color w:val="000000" w:themeColor="text1"/>
        </w:rPr>
        <w:t>ting point accumulation system t</w:t>
      </w:r>
      <w:r w:rsidR="00054A44" w:rsidRPr="00054A44">
        <w:rPr>
          <w:color w:val="000000" w:themeColor="text1"/>
        </w:rPr>
        <w:t>he choice o</w:t>
      </w:r>
      <w:r w:rsidR="00054A44">
        <w:rPr>
          <w:color w:val="000000" w:themeColor="text1"/>
        </w:rPr>
        <w:t>f collection methods is limited,</w:t>
      </w:r>
      <w:r w:rsidR="002E74D4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>Therefore</w:t>
      </w:r>
      <w:r w:rsidR="002E74D4" w:rsidRPr="002E74D4">
        <w:rPr>
          <w:color w:val="000000" w:themeColor="text1"/>
        </w:rPr>
        <w:t xml:space="preserve"> it may not be an option that entrepreneurs </w:t>
      </w:r>
      <w:r w:rsidR="00D10E0D" w:rsidRPr="00D10E0D">
        <w:rPr>
          <w:color w:val="000000" w:themeColor="text1"/>
        </w:rPr>
        <w:t>requirement</w:t>
      </w:r>
      <w:r w:rsidR="002E74D4" w:rsidRPr="002E74D4">
        <w:rPr>
          <w:color w:val="000000" w:themeColor="text1"/>
        </w:rPr>
        <w:t>.</w:t>
      </w:r>
    </w:p>
    <w:p w14:paraId="3C01902B" w14:textId="77777777" w:rsidR="00745753" w:rsidRDefault="00745753" w:rsidP="00745753">
      <w:pPr>
        <w:ind w:firstLine="720"/>
        <w:rPr>
          <w:color w:val="000000" w:themeColor="text1"/>
        </w:rPr>
      </w:pPr>
    </w:p>
    <w:p w14:paraId="5589C52E" w14:textId="7A285D77" w:rsidR="00745753" w:rsidRPr="00D10E0D" w:rsidRDefault="002E74D4" w:rsidP="00745753">
      <w:pPr>
        <w:ind w:firstLine="720"/>
        <w:rPr>
          <w:color w:val="000000" w:themeColor="text1"/>
          <w:cs/>
        </w:rPr>
      </w:pPr>
      <w:r w:rsidRPr="002E74D4">
        <w:rPr>
          <w:color w:val="000000" w:themeColor="text1"/>
        </w:rPr>
        <w:t xml:space="preserve">Therefore, developers have studied and developed a system for collecting points instead of using </w:t>
      </w:r>
      <w:r>
        <w:rPr>
          <w:color w:val="000000" w:themeColor="text1"/>
        </w:rPr>
        <w:t>reward</w:t>
      </w:r>
      <w:r w:rsidR="00D10E0D">
        <w:rPr>
          <w:color w:val="000000" w:themeColor="text1"/>
        </w:rPr>
        <w:t xml:space="preserve"> cards,</w:t>
      </w:r>
      <w:r w:rsidR="00D84F42">
        <w:rPr>
          <w:color w:val="000000" w:themeColor="text1"/>
        </w:rPr>
        <w:t xml:space="preserve"> t</w:t>
      </w:r>
      <w:r w:rsidRPr="002E74D4">
        <w:rPr>
          <w:color w:val="000000" w:themeColor="text1"/>
        </w:rPr>
        <w:t>hat prevents data loss by storing the user's accumulated points in the database</w:t>
      </w:r>
      <w:r w:rsidR="002D0AC1">
        <w:rPr>
          <w:color w:val="000000" w:themeColor="text1"/>
        </w:rPr>
        <w:t xml:space="preserve">, </w:t>
      </w:r>
      <w:r w:rsidR="00D10E0D" w:rsidRPr="002D0AC1">
        <w:rPr>
          <w:color w:val="000000" w:themeColor="text1"/>
        </w:rPr>
        <w:t>there</w:t>
      </w:r>
      <w:r w:rsidR="002D0AC1" w:rsidRPr="002D0AC1">
        <w:rPr>
          <w:color w:val="000000" w:themeColor="text1"/>
        </w:rPr>
        <w:t xml:space="preserve"> is also a way to collect reward points by</w:t>
      </w:r>
      <w:r w:rsidR="002D0AC1">
        <w:rPr>
          <w:color w:val="000000" w:themeColor="text1"/>
        </w:rPr>
        <w:t xml:space="preserve"> </w:t>
      </w:r>
      <w:r w:rsidR="002D0AC1" w:rsidRPr="002D0AC1">
        <w:rPr>
          <w:color w:val="000000" w:themeColor="text1"/>
        </w:rPr>
        <w:t>specifying points</w:t>
      </w:r>
      <w:r w:rsidR="002D0AC1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 xml:space="preserve">or </w:t>
      </w:r>
      <w:r w:rsidR="002D0AC1" w:rsidRPr="002D0AC1">
        <w:rPr>
          <w:color w:val="000000" w:themeColor="text1"/>
        </w:rPr>
        <w:t>specifying the price</w:t>
      </w:r>
      <w:r w:rsidR="00D10E0D">
        <w:rPr>
          <w:color w:val="000000" w:themeColor="text1"/>
        </w:rPr>
        <w:t>, to</w:t>
      </w:r>
      <w:r w:rsidR="00D10E0D" w:rsidRPr="00D10E0D">
        <w:rPr>
          <w:color w:val="000000" w:themeColor="text1"/>
        </w:rPr>
        <w:t xml:space="preserve"> increase the variety of collection methods</w:t>
      </w:r>
      <w:r w:rsidR="00D10E0D">
        <w:rPr>
          <w:color w:val="000000" w:themeColor="text1"/>
        </w:rPr>
        <w:t xml:space="preserve">. </w:t>
      </w:r>
      <w:r w:rsidR="00D84F42">
        <w:rPr>
          <w:color w:val="000000" w:themeColor="text1"/>
        </w:rPr>
        <w:t>This</w:t>
      </w:r>
      <w:r w:rsidR="00D10E0D" w:rsidRPr="00D10E0D">
        <w:rPr>
          <w:color w:val="000000" w:themeColor="text1"/>
        </w:rPr>
        <w:t xml:space="preserve"> allows </w:t>
      </w:r>
      <w:r w:rsidR="00D10E0D" w:rsidRPr="002E74D4">
        <w:rPr>
          <w:color w:val="000000" w:themeColor="text1"/>
        </w:rPr>
        <w:t xml:space="preserve">entrepreneurs </w:t>
      </w:r>
      <w:r w:rsidR="00D10E0D" w:rsidRPr="00D10E0D">
        <w:rPr>
          <w:color w:val="000000" w:themeColor="text1"/>
        </w:rPr>
        <w:t>to create a way to collect points as they requirement.</w:t>
      </w:r>
    </w:p>
    <w:p w14:paraId="699007D7" w14:textId="0A4F3B27" w:rsidR="00745753" w:rsidRDefault="00745753" w:rsidP="00745753">
      <w:pPr>
        <w:ind w:firstLine="720"/>
        <w:rPr>
          <w:color w:val="000000" w:themeColor="text1"/>
        </w:rPr>
      </w:pPr>
    </w:p>
    <w:p w14:paraId="1C9CEA89" w14:textId="4C73B6A5" w:rsidR="00745753" w:rsidRPr="00D84F42" w:rsidRDefault="00D84F42" w:rsidP="00745753">
      <w:pPr>
        <w:ind w:firstLine="720"/>
      </w:pPr>
      <w:r w:rsidRPr="00D84F42">
        <w:t xml:space="preserve">The result of the </w:t>
      </w:r>
      <w:r w:rsidR="00977243">
        <w:t>collecting points system</w:t>
      </w:r>
      <w:r w:rsidRPr="00D84F42">
        <w:t xml:space="preserve"> </w:t>
      </w:r>
      <w:r w:rsidR="00977243" w:rsidRPr="00977243">
        <w:t>has succeeded in accordance with the objectives set</w:t>
      </w:r>
      <w:r w:rsidRPr="00D84F42">
        <w:t xml:space="preserve">. The </w:t>
      </w:r>
      <w:r w:rsidR="00977243">
        <w:t>collecting points system</w:t>
      </w:r>
      <w:r w:rsidR="00977243" w:rsidRPr="00D84F42">
        <w:t xml:space="preserve"> </w:t>
      </w:r>
      <w:r w:rsidRPr="00D84F42">
        <w:t xml:space="preserve">can </w:t>
      </w:r>
      <w:r w:rsidR="00977243">
        <w:t>fix</w:t>
      </w:r>
      <w:r w:rsidRPr="00D84F42">
        <w:t xml:space="preserve"> forgotten or damaged cards by storing points in the database. And entrepreneurs can also create a method for collecting data as they want. In addition, the recorded data can be used to analyze the behavior of members collecting points. To create int</w:t>
      </w:r>
      <w:r w:rsidR="00977243">
        <w:t>eresting promotions for members</w:t>
      </w:r>
    </w:p>
    <w:p w14:paraId="3F2AA745" w14:textId="77777777" w:rsidR="00C556A4" w:rsidRPr="00A00081" w:rsidRDefault="00C556A4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625FD768" w14:textId="77777777" w:rsidR="003A2210" w:rsidRPr="00D01020" w:rsidRDefault="003A2210" w:rsidP="003827B8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6" w:name="_Toc75876843"/>
      <w:r w:rsidRPr="00D01020">
        <w:rPr>
          <w:rFonts w:ascii="TH Sarabun New" w:hAnsi="TH Sarabun New" w:cs="TH Sarabun New"/>
          <w:color w:val="000000" w:themeColor="text1"/>
          <w:cs/>
        </w:rPr>
        <w:lastRenderedPageBreak/>
        <w:t>กิตติกรรมประกาศ</w:t>
      </w:r>
      <w:bookmarkEnd w:id="6"/>
    </w:p>
    <w:p w14:paraId="11D7ACB7" w14:textId="50F94758" w:rsidR="003A2210" w:rsidRPr="00D01020" w:rsidRDefault="003A2210" w:rsidP="00BA7880">
      <w:pPr>
        <w:ind w:firstLine="720"/>
        <w:rPr>
          <w:color w:val="000000" w:themeColor="text1"/>
        </w:rPr>
      </w:pPr>
      <w:r w:rsidRPr="00D01020">
        <w:rPr>
          <w:color w:val="000000" w:themeColor="text1"/>
          <w:cs/>
        </w:rPr>
        <w:t>โครงงาน</w:t>
      </w:r>
      <w:r w:rsidR="00847D13" w:rsidRPr="00D01020">
        <w:rPr>
          <w:color w:val="000000" w:themeColor="text1"/>
        </w:rPr>
        <w:t xml:space="preserve"> </w:t>
      </w:r>
      <w:r w:rsidR="00D10E0D">
        <w:rPr>
          <w:rFonts w:hint="cs"/>
          <w:color w:val="000000" w:themeColor="text1"/>
          <w:cs/>
        </w:rPr>
        <w:t>ระบบสะสมแต้ม</w:t>
      </w:r>
      <w:r w:rsidRPr="00D01020">
        <w:rPr>
          <w:color w:val="000000" w:themeColor="text1"/>
          <w:cs/>
        </w:rPr>
        <w:t xml:space="preserve"> สามารถสำเร็จลุล่วงไปได้ด้วยดี เนื่องด้วยคำแนะนำและการให้คำปรึกษาจากที่เกี่ยวข้องดังนี้</w:t>
      </w:r>
    </w:p>
    <w:p w14:paraId="1A09AC98" w14:textId="35FFD299" w:rsidR="003A2210" w:rsidRPr="00A00081" w:rsidRDefault="003A2210" w:rsidP="00BA7880">
      <w:pPr>
        <w:ind w:firstLine="720"/>
        <w:rPr>
          <w:color w:val="000000" w:themeColor="text1"/>
          <w:shd w:val="clear" w:color="auto" w:fill="FFFFFF"/>
        </w:rPr>
      </w:pPr>
      <w:r w:rsidRPr="00D01020">
        <w:rPr>
          <w:color w:val="000000" w:themeColor="text1"/>
          <w:cs/>
        </w:rPr>
        <w:t>ขอกราบขอบพระคุณ</w:t>
      </w:r>
      <w:r w:rsidR="00847D13" w:rsidRPr="00D01020">
        <w:rPr>
          <w:color w:val="000000" w:themeColor="text1"/>
        </w:rPr>
        <w:t xml:space="preserve"> </w:t>
      </w:r>
      <w:r w:rsidR="002C7581" w:rsidRPr="00D01020">
        <w:rPr>
          <w:rFonts w:hint="cs"/>
          <w:color w:val="000000" w:themeColor="text1"/>
          <w:cs/>
        </w:rPr>
        <w:t xml:space="preserve">อาจารย์ ดร. ประจักษ์ จิตเงินมะดัน </w:t>
      </w:r>
      <w:r w:rsidRPr="00D01020">
        <w:rPr>
          <w:color w:val="000000" w:themeColor="text1"/>
          <w:shd w:val="clear" w:color="auto" w:fill="FFFFFF"/>
          <w:cs/>
        </w:rPr>
        <w:t>อาจารย์ที่ปรึกษาการทำโครงงานในครั้งนี้ ที่ช่วยให้ความรู้และช่วยสอนการทำงานที่นำมาพัฒนา ให้คำแนะนำแก้ไขข้อบกพร่องต่าง ๆ และข้อเสนอ แนะ ในการทำโครงงานเล่มนี้ ด้วยความเอาใจใส่</w:t>
      </w:r>
      <w:r w:rsidRPr="00A00081">
        <w:rPr>
          <w:color w:val="000000" w:themeColor="text1"/>
          <w:shd w:val="clear" w:color="auto" w:fill="FFFFFF"/>
          <w:cs/>
        </w:rPr>
        <w:t>อย่างดียิ่งจนทำให้โครงงานสำเร็จลุล่วงไปด้วยดี</w:t>
      </w:r>
    </w:p>
    <w:p w14:paraId="002EFAF8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ขอกราบขอบพระคุณอาจารย์ทุกท่านในคณะวิทยาการสารสนเทศ มหาวิทยาลัยบูรพา</w:t>
      </w:r>
      <w:r w:rsidR="00847D13">
        <w:rPr>
          <w:color w:val="000000" w:themeColor="text1"/>
        </w:rPr>
        <w:t xml:space="preserve"> </w:t>
      </w:r>
      <w:r w:rsidRPr="00A00081">
        <w:rPr>
          <w:color w:val="000000" w:themeColor="text1"/>
          <w:cs/>
        </w:rPr>
        <w:t>ที่ให้ความรู้และคำปรึกษาที่ดีโดยตลอด ทำให้</w:t>
      </w:r>
      <w:r w:rsidR="00847D13">
        <w:rPr>
          <w:color w:val="000000" w:themeColor="text1"/>
          <w:cs/>
        </w:rPr>
        <w:t>สามารถนำความรู้ต่าง ๆ มาประยุก</w:t>
      </w:r>
      <w:r w:rsidR="00847D13">
        <w:rPr>
          <w:rFonts w:hint="cs"/>
          <w:color w:val="000000" w:themeColor="text1"/>
          <w:cs/>
        </w:rPr>
        <w:t>ต์</w:t>
      </w:r>
      <w:r w:rsidRPr="00A00081">
        <w:rPr>
          <w:color w:val="000000" w:themeColor="text1"/>
          <w:cs/>
        </w:rPr>
        <w:t>ให้เข้ากับโครงงาน</w:t>
      </w:r>
    </w:p>
    <w:p w14:paraId="255EB4F7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สุดท้ายขอกราบขอบพระคุณบิดา มารดา รุ่นพี่</w:t>
      </w:r>
      <w:r w:rsidR="00847D13">
        <w:rPr>
          <w:rFonts w:hint="cs"/>
          <w:color w:val="000000" w:themeColor="text1"/>
          <w:cs/>
        </w:rPr>
        <w:t xml:space="preserve"> </w:t>
      </w:r>
      <w:r w:rsidRPr="00A00081">
        <w:rPr>
          <w:color w:val="000000" w:themeColor="text1"/>
          <w:cs/>
        </w:rPr>
        <w:t>และเพื่อนทุกคนสำหรับคำแนะนำ ความช่วยเหลือในการปฏิบัติงานและกำลังใจที่มีให้เสมอมา</w:t>
      </w:r>
    </w:p>
    <w:p w14:paraId="3D513C67" w14:textId="581B1A1D" w:rsidR="003A2210" w:rsidRPr="00A00081" w:rsidRDefault="003A2210" w:rsidP="00BA7880">
      <w:pPr>
        <w:ind w:firstLine="720"/>
        <w:rPr>
          <w:color w:val="000000" w:themeColor="text1"/>
          <w:cs/>
        </w:rPr>
      </w:pPr>
      <w:r w:rsidRPr="00A00081">
        <w:rPr>
          <w:color w:val="000000" w:themeColor="text1"/>
          <w:cs/>
        </w:rPr>
        <w:t>ผู้จัดทำหวังเป็นอย่างยิ่งว่าโครงงานเล่มนี้จะเป็นประโยชน์ต่อผู้ที่สนใจและผู้ที่จะนำไปพัฒนาต่อเป็นอย่างมาก</w:t>
      </w:r>
      <w:r w:rsidR="00847D13">
        <w:rPr>
          <w:rFonts w:hint="cs"/>
          <w:color w:val="000000" w:themeColor="text1"/>
          <w:cs/>
        </w:rPr>
        <w:t xml:space="preserve"> และใ</w:t>
      </w:r>
      <w:r w:rsidRPr="00A00081">
        <w:rPr>
          <w:color w:val="000000" w:themeColor="text1"/>
          <w:cs/>
        </w:rPr>
        <w:t>คร่ขอขอบคุณผู้ที่มีส่วนเกี่ยวข้องทุกท่านที่มีส่วนร่วมในการให้ข้อมูลและเป็นที่ปรึกษาในการทำโครงงานเล่มนี้จนเสร็จสมบูรณ์ ซึ่งผู้จัดทำขอขอบพระคุณเป็นอย่</w:t>
      </w:r>
      <w:r w:rsidR="00847D13">
        <w:rPr>
          <w:color w:val="000000" w:themeColor="text1"/>
          <w:cs/>
        </w:rPr>
        <w:t xml:space="preserve">างยิ่งไว้ ณ </w:t>
      </w:r>
      <w:r w:rsidR="00D10E0D">
        <w:rPr>
          <w:rFonts w:hint="cs"/>
          <w:color w:val="000000" w:themeColor="text1"/>
          <w:cs/>
        </w:rPr>
        <w:t>ที่</w:t>
      </w:r>
      <w:r w:rsidR="002D52FD">
        <w:rPr>
          <w:rFonts w:hint="cs"/>
          <w:color w:val="000000" w:themeColor="text1"/>
          <w:cs/>
        </w:rPr>
        <w:t>นี่</w:t>
      </w:r>
    </w:p>
    <w:p w14:paraId="70870705" w14:textId="77777777" w:rsidR="003A2210" w:rsidRPr="00A00081" w:rsidRDefault="003A2210" w:rsidP="00BA7880">
      <w:pPr>
        <w:ind w:firstLine="720"/>
        <w:rPr>
          <w:color w:val="000000" w:themeColor="text1"/>
        </w:rPr>
      </w:pPr>
    </w:p>
    <w:p w14:paraId="07252F39" w14:textId="77777777" w:rsidR="003A2210" w:rsidRPr="00A00081" w:rsidRDefault="003A2210" w:rsidP="003A2210">
      <w:pPr>
        <w:ind w:firstLine="720"/>
        <w:rPr>
          <w:color w:val="000000" w:themeColor="text1"/>
        </w:rPr>
      </w:pPr>
    </w:p>
    <w:p w14:paraId="38916078" w14:textId="77777777" w:rsidR="003A2210" w:rsidRPr="00847D13" w:rsidRDefault="003A2210" w:rsidP="003A2210">
      <w:pPr>
        <w:ind w:firstLine="720"/>
        <w:rPr>
          <w:color w:val="000000" w:themeColor="text1"/>
        </w:rPr>
      </w:pPr>
    </w:p>
    <w:p w14:paraId="3C2EAF5D" w14:textId="78C4BC42" w:rsidR="003A2210" w:rsidRPr="00D01020" w:rsidRDefault="00762A22" w:rsidP="00847D13">
      <w:pPr>
        <w:ind w:left="4536"/>
        <w:jc w:val="right"/>
        <w:rPr>
          <w:color w:val="000000" w:themeColor="text1"/>
        </w:rPr>
      </w:pPr>
      <w:r>
        <w:rPr>
          <w:rFonts w:hint="cs"/>
          <w:color w:val="000000" w:themeColor="text1"/>
          <w:cs/>
        </w:rPr>
        <w:t>นิติกานต์ เพ็ชแหวน</w:t>
      </w:r>
    </w:p>
    <w:p w14:paraId="660A5F78" w14:textId="6818C507" w:rsidR="003A2210" w:rsidRPr="00D01020" w:rsidRDefault="0022385F" w:rsidP="003A2210">
      <w:pPr>
        <w:ind w:firstLine="720"/>
        <w:jc w:val="right"/>
        <w:rPr>
          <w:color w:val="000000" w:themeColor="text1"/>
        </w:rPr>
      </w:pPr>
      <w:r w:rsidRPr="00D01020">
        <w:rPr>
          <w:rFonts w:hint="cs"/>
          <w:color w:val="000000" w:themeColor="text1"/>
          <w:cs/>
        </w:rPr>
        <w:t>มีนาคม 2564</w:t>
      </w:r>
    </w:p>
    <w:p w14:paraId="36FD72E2" w14:textId="77777777" w:rsidR="003A2210" w:rsidRPr="00D01020" w:rsidRDefault="003A2210" w:rsidP="00847D13">
      <w:pPr>
        <w:rPr>
          <w:color w:val="000000" w:themeColor="text1"/>
        </w:rPr>
      </w:pPr>
    </w:p>
    <w:p w14:paraId="342D1E58" w14:textId="77777777" w:rsidR="003A2210" w:rsidRPr="00A00081" w:rsidRDefault="003A2210" w:rsidP="00847D13"/>
    <w:p w14:paraId="41F1F26E" w14:textId="77777777" w:rsidR="000C51BA" w:rsidRPr="00A00081" w:rsidRDefault="000C51BA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44E72393" w14:textId="68E2BF5C" w:rsidR="00E94795" w:rsidRPr="004E4040" w:rsidRDefault="003A2210" w:rsidP="004E4040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" w:name="_Toc75876844"/>
      <w:r w:rsidRPr="00B7191F">
        <w:rPr>
          <w:rFonts w:ascii="TH Sarabun New" w:hAnsi="TH Sarabun New" w:cs="TH Sarabun New"/>
          <w:color w:val="000000" w:themeColor="text1"/>
          <w:cs/>
        </w:rPr>
        <w:lastRenderedPageBreak/>
        <w:t>สารบัญ</w:t>
      </w:r>
      <w:bookmarkEnd w:id="7"/>
    </w:p>
    <w:p w14:paraId="30A47921" w14:textId="4B73EE06" w:rsidR="00F7037E" w:rsidRDefault="00F7037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\o "</w:instrText>
      </w:r>
      <w:r>
        <w:rPr>
          <w:color w:val="FF0000"/>
          <w:cs/>
        </w:rPr>
        <w:instrText xml:space="preserve">1-3" </w:instrText>
      </w:r>
      <w:r>
        <w:rPr>
          <w:color w:val="FF0000"/>
        </w:rPr>
        <w:instrText>\h \z \u</w:instrText>
      </w:r>
      <w:r>
        <w:rPr>
          <w:color w:val="FF0000"/>
          <w:cs/>
        </w:rPr>
        <w:instrText xml:space="preserve"> </w:instrText>
      </w:r>
      <w:r>
        <w:rPr>
          <w:color w:val="FF0000"/>
          <w:cs/>
        </w:rPr>
        <w:fldChar w:fldCharType="separate"/>
      </w:r>
      <w:hyperlink w:anchor="_Toc75876841" w:history="1">
        <w:r w:rsidRPr="00A51C87">
          <w:rPr>
            <w:rStyle w:val="Hyperlink"/>
            <w:noProof/>
            <w:cs/>
          </w:rPr>
          <w:t>บทคัดย่อ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ก</w:t>
        </w:r>
        <w:r>
          <w:rPr>
            <w:noProof/>
            <w:webHidden/>
          </w:rPr>
          <w:fldChar w:fldCharType="end"/>
        </w:r>
      </w:hyperlink>
    </w:p>
    <w:p w14:paraId="30C7A4E1" w14:textId="4B064FC2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2" w:history="1">
        <w:r w:rsidR="00F7037E" w:rsidRPr="00A51C87">
          <w:rPr>
            <w:rStyle w:val="Hyperlink"/>
            <w:noProof/>
          </w:rPr>
          <w:t>Abstract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ข</w:t>
        </w:r>
        <w:r w:rsidR="00F7037E">
          <w:rPr>
            <w:noProof/>
            <w:webHidden/>
          </w:rPr>
          <w:fldChar w:fldCharType="end"/>
        </w:r>
      </w:hyperlink>
    </w:p>
    <w:p w14:paraId="760D26EC" w14:textId="13C80B3C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3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ค</w:t>
        </w:r>
        <w:r w:rsidR="00F7037E">
          <w:rPr>
            <w:noProof/>
            <w:webHidden/>
          </w:rPr>
          <w:fldChar w:fldCharType="end"/>
        </w:r>
      </w:hyperlink>
    </w:p>
    <w:p w14:paraId="719B2E1B" w14:textId="5F228FDA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ง</w:t>
        </w:r>
        <w:r w:rsidR="00F7037E">
          <w:rPr>
            <w:noProof/>
            <w:webHidden/>
          </w:rPr>
          <w:fldChar w:fldCharType="end"/>
        </w:r>
      </w:hyperlink>
    </w:p>
    <w:p w14:paraId="6944C41B" w14:textId="47BC7CDC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5" w:history="1">
        <w:r w:rsidR="00F7037E" w:rsidRPr="00A51C87">
          <w:rPr>
            <w:rStyle w:val="Hyperlink"/>
            <w:noProof/>
            <w:cs/>
          </w:rPr>
          <w:t>สารบัญรูปภาพ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ฉ</w:t>
        </w:r>
        <w:r w:rsidR="00F7037E">
          <w:rPr>
            <w:noProof/>
            <w:webHidden/>
          </w:rPr>
          <w:fldChar w:fldCharType="end"/>
        </w:r>
      </w:hyperlink>
    </w:p>
    <w:p w14:paraId="0E243B38" w14:textId="12F89217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6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สารบัญตาราง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ช</w:t>
        </w:r>
        <w:r w:rsidR="00F7037E">
          <w:rPr>
            <w:noProof/>
            <w:webHidden/>
          </w:rPr>
          <w:fldChar w:fldCharType="end"/>
        </w:r>
      </w:hyperlink>
    </w:p>
    <w:p w14:paraId="1F008D0A" w14:textId="31A578C7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1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บทนำ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732F8D39" w14:textId="5FACC855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8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1 </w:t>
        </w:r>
        <w:r w:rsidR="00F7037E" w:rsidRPr="00A51C87">
          <w:rPr>
            <w:rStyle w:val="Hyperlink"/>
            <w:noProof/>
            <w:cs/>
          </w:rPr>
          <w:t>ที่มาของโครงงาน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0249C6B0" w14:textId="43E55237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9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วัตถุประสงค์ของโครงงาน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6357EE88" w14:textId="57D675AD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0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3 </w:t>
        </w:r>
        <w:r w:rsidR="00F7037E" w:rsidRPr="00A51C87">
          <w:rPr>
            <w:rStyle w:val="Hyperlink"/>
            <w:noProof/>
            <w:cs/>
          </w:rPr>
          <w:t>ขอบเขตของโครงงาน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3F66B1C6" w14:textId="314CE672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1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4 </w:t>
        </w:r>
        <w:r w:rsidR="00F7037E" w:rsidRPr="00A51C87">
          <w:rPr>
            <w:rStyle w:val="Hyperlink"/>
            <w:noProof/>
            <w:cs/>
          </w:rPr>
          <w:t>เครื่องมือที่ใช้ในการพัฒนา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61BEC5A8" w14:textId="37DE013C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2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5 </w:t>
        </w:r>
        <w:r w:rsidR="00F7037E" w:rsidRPr="00A51C87">
          <w:rPr>
            <w:rStyle w:val="Hyperlink"/>
            <w:noProof/>
            <w:cs/>
          </w:rPr>
          <w:t>ขั้นตอนการดำเนินงาน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</w:t>
        </w:r>
        <w:r w:rsidR="00F7037E">
          <w:rPr>
            <w:noProof/>
            <w:webHidden/>
          </w:rPr>
          <w:fldChar w:fldCharType="end"/>
        </w:r>
      </w:hyperlink>
    </w:p>
    <w:p w14:paraId="6EB197DE" w14:textId="2EA18EC3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3" w:history="1">
        <w:r w:rsidR="00F7037E" w:rsidRPr="00A51C87">
          <w:rPr>
            <w:rStyle w:val="Hyperlink"/>
            <w:noProof/>
            <w:cs/>
          </w:rPr>
          <w:t>1.6 แผนการดำเนินงาน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2E1C17AF" w14:textId="0B354656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4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7 </w:t>
        </w:r>
        <w:r w:rsidR="00F7037E" w:rsidRPr="00A51C87">
          <w:rPr>
            <w:rStyle w:val="Hyperlink"/>
            <w:noProof/>
            <w:cs/>
          </w:rPr>
          <w:t>ประโยชน์ที่คาดว่าจะได้รับ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06C56E1E" w14:textId="5CADDF29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5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2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ทฤษฎีและงานวิจัยที่เกี่ยวข้อง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5F1E2AB2" w14:textId="3BB79297" w:rsidR="00F7037E" w:rsidRDefault="00705B22">
      <w:pPr>
        <w:pStyle w:val="TOC2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6" w:history="1">
        <w:r w:rsidR="00F7037E" w:rsidRPr="00A51C87">
          <w:rPr>
            <w:rStyle w:val="Hyperlink"/>
            <w:noProof/>
          </w:rPr>
          <w:t>2.1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</w:t>
        </w:r>
        <w:r w:rsidR="00F7037E" w:rsidRPr="00A51C87">
          <w:rPr>
            <w:rStyle w:val="Hyperlink"/>
            <w:noProof/>
            <w:cs/>
          </w:rPr>
          <w:t>ทฤษฎีที่เกี่ยวข้อง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358D88A" w14:textId="520BE2B8" w:rsidR="00F7037E" w:rsidRDefault="00705B2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7" w:history="1">
        <w:r w:rsidR="00F7037E" w:rsidRPr="00A51C87">
          <w:rPr>
            <w:rStyle w:val="Hyperlink"/>
            <w:noProof/>
            <w:cs/>
          </w:rPr>
          <w:t xml:space="preserve">1.  เทคโนโลยี </w:t>
        </w:r>
        <w:r w:rsidR="00F7037E" w:rsidRPr="00A51C87">
          <w:rPr>
            <w:rStyle w:val="Hyperlink"/>
            <w:noProof/>
          </w:rPr>
          <w:t>AI  (Artificial Intelligence: AI) [1]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277F2DD" w14:textId="6A5398BE" w:rsidR="00F7037E" w:rsidRDefault="00705B22">
      <w:pPr>
        <w:pStyle w:val="TOC3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8" w:history="1">
        <w:r w:rsidR="00F7037E" w:rsidRPr="00A51C87">
          <w:rPr>
            <w:rStyle w:val="Hyperlink"/>
            <w:noProof/>
          </w:rPr>
          <w:t>2.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  </w:t>
        </w:r>
        <w:r w:rsidR="00F7037E" w:rsidRPr="00A51C87">
          <w:rPr>
            <w:rStyle w:val="Hyperlink"/>
            <w:noProof/>
          </w:rPr>
          <w:t>Adafruit PCA9685 Python Library [2]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6EACBBC2" w14:textId="25C655A2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9" w:history="1"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งานที่เกี่ยวข้อง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7</w:t>
        </w:r>
        <w:r w:rsidR="00F7037E">
          <w:rPr>
            <w:noProof/>
            <w:webHidden/>
          </w:rPr>
          <w:fldChar w:fldCharType="end"/>
        </w:r>
      </w:hyperlink>
    </w:p>
    <w:p w14:paraId="73ABF982" w14:textId="3F6843FF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0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บทที่ 3 วิธีการดำเนินโครงงาน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278FF022" w14:textId="2689CFFD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1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 xml:space="preserve"> ศึกษาปัญหาและความเป็นไปได้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57FBFE39" w14:textId="202C2919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2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 xml:space="preserve"> วิเคราะห์และออกแบบแบบจำลอง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7954C18C" w14:textId="1C0E026E" w:rsidR="00F7037E" w:rsidRDefault="00705B2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3" w:history="1">
        <w:r w:rsidR="00F7037E" w:rsidRPr="00A51C87">
          <w:rPr>
            <w:rStyle w:val="Hyperlink"/>
            <w:noProof/>
            <w:cs/>
          </w:rPr>
          <w:t>3.2.1</w:t>
        </w:r>
        <w:r w:rsidR="00F7037E" w:rsidRPr="00A51C87">
          <w:rPr>
            <w:rStyle w:val="Hyperlink"/>
            <w:noProof/>
          </w:rPr>
          <w:t xml:space="preserve"> Workflow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10</w:t>
        </w:r>
        <w:r w:rsidR="00F7037E">
          <w:rPr>
            <w:noProof/>
            <w:webHidden/>
          </w:rPr>
          <w:fldChar w:fldCharType="end"/>
        </w:r>
      </w:hyperlink>
    </w:p>
    <w:p w14:paraId="439206D4" w14:textId="6766E866" w:rsidR="00F7037E" w:rsidRDefault="00705B2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4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 Use Case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11</w:t>
        </w:r>
        <w:r w:rsidR="00F7037E">
          <w:rPr>
            <w:noProof/>
            <w:webHidden/>
          </w:rPr>
          <w:fldChar w:fldCharType="end"/>
        </w:r>
      </w:hyperlink>
    </w:p>
    <w:p w14:paraId="541CCD4E" w14:textId="54A95B1B" w:rsidR="00F7037E" w:rsidRDefault="00705B2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5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3 Use Case Description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12</w:t>
        </w:r>
        <w:r w:rsidR="00F7037E">
          <w:rPr>
            <w:noProof/>
            <w:webHidden/>
          </w:rPr>
          <w:fldChar w:fldCharType="end"/>
        </w:r>
      </w:hyperlink>
    </w:p>
    <w:p w14:paraId="6FFCFE74" w14:textId="3C5062E1" w:rsidR="00F7037E" w:rsidRDefault="00705B2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6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4 Activity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15</w:t>
        </w:r>
        <w:r w:rsidR="00F7037E">
          <w:rPr>
            <w:noProof/>
            <w:webHidden/>
          </w:rPr>
          <w:fldChar w:fldCharType="end"/>
        </w:r>
      </w:hyperlink>
    </w:p>
    <w:p w14:paraId="57BA8F2A" w14:textId="14949751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4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2B13352C" w14:textId="1146953A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8" w:history="1">
        <w:r w:rsidR="00F7037E" w:rsidRPr="00A51C87">
          <w:rPr>
            <w:rStyle w:val="Hyperlink"/>
            <w:noProof/>
            <w:cs/>
          </w:rPr>
          <w:t>4.1 การพัฒนาระบบ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1AEB9694" w14:textId="2D710C04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9" w:history="1">
        <w:r w:rsidR="00F7037E" w:rsidRPr="00A51C87">
          <w:rPr>
            <w:rStyle w:val="Hyperlink"/>
            <w:noProof/>
            <w:cs/>
          </w:rPr>
          <w:t>4.2 การทดสอบและเปรียบเทียบ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23</w:t>
        </w:r>
        <w:r w:rsidR="00F7037E">
          <w:rPr>
            <w:noProof/>
            <w:webHidden/>
          </w:rPr>
          <w:fldChar w:fldCharType="end"/>
        </w:r>
      </w:hyperlink>
    </w:p>
    <w:p w14:paraId="5AFC6B14" w14:textId="234CBD92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0" w:history="1">
        <w:r w:rsidR="00F7037E" w:rsidRPr="00A51C87">
          <w:rPr>
            <w:rStyle w:val="Hyperlink"/>
            <w:noProof/>
            <w:cs/>
          </w:rPr>
          <w:t>บทที่ 5  สรุปผลการดำเนินโครงงาน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20A4CAC4" w14:textId="5F221BB9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1" w:history="1">
        <w:r w:rsidR="00F7037E" w:rsidRPr="00A51C87">
          <w:rPr>
            <w:rStyle w:val="Hyperlink"/>
            <w:noProof/>
            <w:cs/>
          </w:rPr>
          <w:t>5.1 สรุปผลการดำเนินงาน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D037547" w14:textId="2205FDE3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2" w:history="1">
        <w:r w:rsidR="00F7037E" w:rsidRPr="00A51C87">
          <w:rPr>
            <w:rStyle w:val="Hyperlink"/>
            <w:noProof/>
            <w:cs/>
          </w:rPr>
          <w:t>5.2 ปัญหา อุปสรรค และ ข้อจำกัด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38B707D9" w14:textId="31DB7B3A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3" w:history="1">
        <w:r w:rsidR="00F7037E" w:rsidRPr="00A51C87">
          <w:rPr>
            <w:rStyle w:val="Hyperlink"/>
            <w:noProof/>
            <w:cs/>
          </w:rPr>
          <w:t>5.3 ข้อเสนอแนะและงานในอนาคต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0B4EEC4" w14:textId="38994876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บรรณานุกรม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25</w:t>
        </w:r>
        <w:r w:rsidR="00F7037E">
          <w:rPr>
            <w:noProof/>
            <w:webHidden/>
          </w:rPr>
          <w:fldChar w:fldCharType="end"/>
        </w:r>
      </w:hyperlink>
    </w:p>
    <w:p w14:paraId="1838B45D" w14:textId="6068D6A4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ภาคผนวก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26</w:t>
        </w:r>
        <w:r w:rsidR="00F7037E">
          <w:rPr>
            <w:noProof/>
            <w:webHidden/>
          </w:rPr>
          <w:fldChar w:fldCharType="end"/>
        </w:r>
      </w:hyperlink>
    </w:p>
    <w:p w14:paraId="526C217C" w14:textId="25B713D8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6" w:history="1">
        <w:r w:rsidR="00F7037E" w:rsidRPr="00A51C87">
          <w:rPr>
            <w:rStyle w:val="Hyperlink"/>
            <w:noProof/>
            <w:cs/>
          </w:rPr>
          <w:t xml:space="preserve">ภาคผนวก ก การหมุนของ </w:t>
        </w:r>
        <w:r w:rsidR="00F7037E" w:rsidRPr="00A51C87">
          <w:rPr>
            <w:rStyle w:val="Hyperlink"/>
            <w:noProof/>
          </w:rPr>
          <w:t>Servo Motor</w:t>
        </w:r>
        <w:r w:rsidR="00F7037E" w:rsidRPr="00A51C87">
          <w:rPr>
            <w:rStyle w:val="Hyperlink"/>
            <w:noProof/>
            <w:cs/>
          </w:rPr>
          <w:t xml:space="preserve"> แต่ละส่วน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27</w:t>
        </w:r>
        <w:r w:rsidR="00F7037E">
          <w:rPr>
            <w:noProof/>
            <w:webHidden/>
          </w:rPr>
          <w:fldChar w:fldCharType="end"/>
        </w:r>
      </w:hyperlink>
    </w:p>
    <w:p w14:paraId="194D79C0" w14:textId="144B75C1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7" w:history="1">
        <w:r w:rsidR="00F7037E" w:rsidRPr="00A51C87">
          <w:rPr>
            <w:rStyle w:val="Hyperlink"/>
            <w:noProof/>
            <w:cs/>
          </w:rPr>
          <w:t>ภาคผนวก ข การทำงานของโปรแกรม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28</w:t>
        </w:r>
        <w:r w:rsidR="00F7037E">
          <w:rPr>
            <w:noProof/>
            <w:webHidden/>
          </w:rPr>
          <w:fldChar w:fldCharType="end"/>
        </w:r>
      </w:hyperlink>
    </w:p>
    <w:p w14:paraId="4C447D36" w14:textId="31617360" w:rsidR="00F7037E" w:rsidRDefault="00705B2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8" w:history="1">
        <w:r w:rsidR="00F7037E" w:rsidRPr="00A51C87">
          <w:rPr>
            <w:rStyle w:val="Hyperlink"/>
            <w:noProof/>
            <w:cs/>
          </w:rPr>
          <w:t>ภาคผนวก ค 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34</w:t>
        </w:r>
        <w:r w:rsidR="00F7037E">
          <w:rPr>
            <w:noProof/>
            <w:webHidden/>
          </w:rPr>
          <w:fldChar w:fldCharType="end"/>
        </w:r>
      </w:hyperlink>
    </w:p>
    <w:p w14:paraId="7A845EE0" w14:textId="57DDF92E" w:rsidR="00F7037E" w:rsidRDefault="00705B2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9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ประวัติผู้จัดทำโครงงาน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47</w:t>
        </w:r>
        <w:r w:rsidR="00F7037E">
          <w:rPr>
            <w:noProof/>
            <w:webHidden/>
          </w:rPr>
          <w:fldChar w:fldCharType="end"/>
        </w:r>
      </w:hyperlink>
    </w:p>
    <w:p w14:paraId="45F694D0" w14:textId="4338A48C" w:rsidR="00E94795" w:rsidRPr="005A4964" w:rsidRDefault="00F7037E" w:rsidP="00FF0547">
      <w:pPr>
        <w:pStyle w:val="NoSpacing"/>
        <w:spacing w:line="0" w:lineRule="atLeast"/>
        <w:jc w:val="center"/>
        <w:rPr>
          <w:b/>
          <w:bCs/>
          <w:color w:val="FF0000"/>
          <w:cs/>
        </w:rPr>
      </w:pPr>
      <w:r>
        <w:rPr>
          <w:rFonts w:ascii="TH SarabunPSK" w:eastAsia="TH SarabunPSK" w:hAnsi="TH SarabunPSK" w:cs="TH SarabunPSK"/>
          <w:color w:val="FF0000"/>
          <w:cs/>
        </w:rPr>
        <w:fldChar w:fldCharType="end"/>
      </w:r>
    </w:p>
    <w:p w14:paraId="1FB7BC4B" w14:textId="77777777" w:rsidR="003A2210" w:rsidRPr="005A4964" w:rsidRDefault="003A2210">
      <w:pPr>
        <w:rPr>
          <w:b/>
          <w:bCs/>
          <w:color w:val="FF0000"/>
        </w:rPr>
      </w:pPr>
      <w:r w:rsidRPr="005A4964">
        <w:rPr>
          <w:b/>
          <w:bCs/>
          <w:color w:val="FF0000"/>
          <w:cs/>
        </w:rPr>
        <w:br w:type="page"/>
      </w:r>
    </w:p>
    <w:p w14:paraId="66BF3CB8" w14:textId="77777777" w:rsidR="00256C27" w:rsidRPr="00C205E4" w:rsidRDefault="000B7335" w:rsidP="00C205E4">
      <w:pPr>
        <w:pStyle w:val="Heading1"/>
      </w:pPr>
      <w:bookmarkStart w:id="8" w:name="_Toc75876845"/>
      <w:r w:rsidRPr="00C205E4">
        <w:rPr>
          <w:cs/>
        </w:rPr>
        <w:lastRenderedPageBreak/>
        <w:t>สารบัญรูปภาพ</w:t>
      </w:r>
      <w:bookmarkEnd w:id="8"/>
    </w:p>
    <w:p w14:paraId="1E953CF6" w14:textId="4AE4CFB9" w:rsidR="00C7352D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color w:val="FF0000"/>
          <w:cs/>
        </w:rPr>
        <w:fldChar w:fldCharType="begin"/>
      </w:r>
      <w:r>
        <w:rPr>
          <w:b/>
          <w:bCs/>
          <w:color w:val="FF0000"/>
          <w:cs/>
        </w:rPr>
        <w:instrText xml:space="preserve"> </w:instrText>
      </w:r>
      <w:r>
        <w:rPr>
          <w:b/>
          <w:bCs/>
          <w:color w:val="FF0000"/>
        </w:rPr>
        <w:instrText>TOC \h \z \c "</w:instrText>
      </w:r>
      <w:r>
        <w:rPr>
          <w:b/>
          <w:bCs/>
          <w:color w:val="FF0000"/>
          <w:cs/>
        </w:rPr>
        <w:instrText xml:space="preserve">ภาพที่" </w:instrText>
      </w:r>
      <w:r>
        <w:rPr>
          <w:b/>
          <w:bCs/>
          <w:color w:val="FF0000"/>
          <w:cs/>
        </w:rPr>
        <w:fldChar w:fldCharType="separate"/>
      </w:r>
      <w:hyperlink w:anchor="_Toc77721038" w:history="1">
        <w:r w:rsidR="00C7352D" w:rsidRPr="00DF5F90">
          <w:rPr>
            <w:rStyle w:val="Hyperlink"/>
            <w:noProof/>
            <w:cs/>
          </w:rPr>
          <w:t>ภาพที่ 1</w:t>
        </w:r>
        <w:r w:rsidR="00C7352D" w:rsidRPr="00DF5F90">
          <w:rPr>
            <w:rStyle w:val="Hyperlink"/>
            <w:noProof/>
          </w:rPr>
          <w:t xml:space="preserve"> 4P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_Toc77721038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6</w:t>
        </w:r>
        <w:r w:rsidR="00C7352D">
          <w:rPr>
            <w:rStyle w:val="Hyperlink"/>
            <w:noProof/>
          </w:rPr>
          <w:fldChar w:fldCharType="end"/>
        </w:r>
      </w:hyperlink>
    </w:p>
    <w:p w14:paraId="5E507BC9" w14:textId="18526D0B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3" w:anchor="_Toc7772103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2 </w:t>
        </w:r>
        <w:r w:rsidR="00C7352D" w:rsidRPr="00DF5F90">
          <w:rPr>
            <w:rStyle w:val="Hyperlink"/>
            <w:rFonts w:ascii="TH SarabunPSK" w:hAnsi="TH SarabunPSK" w:cs="TH SarabunPSK"/>
            <w:noProof/>
          </w:rPr>
          <w:t>OpenCV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_Toc77721039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7</w:t>
        </w:r>
        <w:r w:rsidR="00C7352D">
          <w:rPr>
            <w:rStyle w:val="Hyperlink"/>
            <w:noProof/>
          </w:rPr>
          <w:fldChar w:fldCharType="end"/>
        </w:r>
      </w:hyperlink>
    </w:p>
    <w:p w14:paraId="50A9C6BA" w14:textId="624850B3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7772104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3 Dlib Library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1C39BF50" w14:textId="452DB983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7772104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4 PCA9685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6E6D2F8F" w14:textId="4D179EBD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7772104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5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noProof/>
          </w:rPr>
          <w:t>Ultrasonic Sensor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6DC6766F" w14:textId="5CA0EF4E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72104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6 Workflow Diagram </w:t>
        </w:r>
        <w:r w:rsidR="00C7352D" w:rsidRPr="00DF5F90">
          <w:rPr>
            <w:rStyle w:val="Hyperlink"/>
            <w:noProof/>
            <w:cs/>
          </w:rPr>
          <w:t>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12</w:t>
        </w:r>
        <w:r w:rsidR="00C7352D">
          <w:rPr>
            <w:rStyle w:val="Hyperlink"/>
            <w:noProof/>
          </w:rPr>
          <w:fldChar w:fldCharType="end"/>
        </w:r>
      </w:hyperlink>
    </w:p>
    <w:p w14:paraId="71BA7955" w14:textId="7FA6D135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7" w:anchor="_Toc7772104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7 Use Case Diagram</w:t>
        </w:r>
        <w:r w:rsidR="00C7352D" w:rsidRPr="00DF5F90">
          <w:rPr>
            <w:rStyle w:val="Hyperlink"/>
            <w:noProof/>
            <w:cs/>
          </w:rPr>
          <w:t xml:space="preserve"> 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13</w:t>
        </w:r>
        <w:r w:rsidR="00C7352D">
          <w:rPr>
            <w:rStyle w:val="Hyperlink"/>
            <w:noProof/>
          </w:rPr>
          <w:fldChar w:fldCharType="end"/>
        </w:r>
      </w:hyperlink>
    </w:p>
    <w:p w14:paraId="19CD9935" w14:textId="76D0639C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72104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8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noProof/>
          </w:rPr>
          <w:t xml:space="preserve">Activity Diagram </w:t>
        </w:r>
        <w:r w:rsidR="00C7352D" w:rsidRPr="00DF5F90">
          <w:rPr>
            <w:rStyle w:val="Hyperlink"/>
            <w:noProof/>
            <w:cs/>
          </w:rPr>
          <w:t>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17</w:t>
        </w:r>
        <w:r w:rsidR="00C7352D">
          <w:rPr>
            <w:rStyle w:val="Hyperlink"/>
            <w:noProof/>
          </w:rPr>
          <w:fldChar w:fldCharType="end"/>
        </w:r>
      </w:hyperlink>
    </w:p>
    <w:p w14:paraId="7F7B4C4F" w14:textId="477B1298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8" w:anchor="_Toc7772104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9</w:t>
        </w:r>
        <w:r w:rsidR="00C7352D" w:rsidRPr="00DF5F90">
          <w:rPr>
            <w:rStyle w:val="Hyperlink"/>
            <w:noProof/>
            <w:cs/>
          </w:rPr>
          <w:t xml:space="preserve"> วงจรควบคุมการทำงานของระบบ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18</w:t>
        </w:r>
        <w:r w:rsidR="00C7352D">
          <w:rPr>
            <w:rStyle w:val="Hyperlink"/>
            <w:noProof/>
          </w:rPr>
          <w:fldChar w:fldCharType="end"/>
        </w:r>
      </w:hyperlink>
    </w:p>
    <w:p w14:paraId="382B6C89" w14:textId="17108232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9" w:anchor="_Toc77721047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10 </w:t>
        </w:r>
        <w:r w:rsidR="00C7352D" w:rsidRPr="00DF5F90">
          <w:rPr>
            <w:rStyle w:val="Hyperlink"/>
            <w:noProof/>
            <w:cs/>
          </w:rPr>
          <w:t>รูปแบบการทำงานภาพรวมของระบบ</w:t>
        </w:r>
        <w:r w:rsidR="00C7352D" w:rsidRPr="00DF5F90">
          <w:rPr>
            <w:rStyle w:val="Hyperlink"/>
            <w:noProof/>
          </w:rPr>
          <w:t xml:space="preserve"> Artificial Intelligence (AI)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_Toc77721047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19</w:t>
        </w:r>
        <w:r w:rsidR="00C7352D">
          <w:rPr>
            <w:rStyle w:val="Hyperlink"/>
            <w:noProof/>
          </w:rPr>
          <w:fldChar w:fldCharType="end"/>
        </w:r>
      </w:hyperlink>
    </w:p>
    <w:p w14:paraId="74EF84BB" w14:textId="434A8A01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0" w:anchor="_Toc77721048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11 </w:t>
        </w:r>
        <w:r w:rsidR="00C7352D" w:rsidRPr="00DF5F90">
          <w:rPr>
            <w:rStyle w:val="Hyperlink"/>
            <w:noProof/>
            <w:cs/>
          </w:rPr>
          <w:t xml:space="preserve">รูปแบบการทำงานของ </w:t>
        </w:r>
        <w:r w:rsidR="00C7352D" w:rsidRPr="00DF5F90">
          <w:rPr>
            <w:rStyle w:val="Hyperlink"/>
            <w:noProof/>
          </w:rPr>
          <w:t>module servo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19</w:t>
        </w:r>
        <w:r w:rsidR="00C7352D">
          <w:rPr>
            <w:rStyle w:val="Hyperlink"/>
            <w:noProof/>
          </w:rPr>
          <w:fldChar w:fldCharType="end"/>
        </w:r>
      </w:hyperlink>
    </w:p>
    <w:p w14:paraId="23C3E648" w14:textId="03DA1BC2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1" w:anchor="_Toc7772104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12 Ultrasonic Sensor </w:t>
        </w:r>
        <w:r w:rsidR="00C7352D" w:rsidRPr="00DF5F90">
          <w:rPr>
            <w:rStyle w:val="Hyperlink"/>
            <w:noProof/>
            <w:cs/>
          </w:rPr>
          <w:t>คำนวณหาระยะห่าง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20</w:t>
        </w:r>
        <w:r w:rsidR="00C7352D">
          <w:rPr>
            <w:rStyle w:val="Hyperlink"/>
            <w:noProof/>
          </w:rPr>
          <w:fldChar w:fldCharType="end"/>
        </w:r>
      </w:hyperlink>
    </w:p>
    <w:p w14:paraId="2D6624CF" w14:textId="0DE855FA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2" w:anchor="_Toc7772105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13 </w:t>
        </w:r>
        <w:r w:rsidR="00C7352D" w:rsidRPr="00DF5F90">
          <w:rPr>
            <w:rStyle w:val="Hyperlink"/>
            <w:noProof/>
            <w:cs/>
          </w:rPr>
          <w:t xml:space="preserve">ควบคุม </w:t>
        </w:r>
        <w:r w:rsidR="00C7352D" w:rsidRPr="00DF5F90">
          <w:rPr>
            <w:rStyle w:val="Hyperlink"/>
            <w:noProof/>
          </w:rPr>
          <w:t xml:space="preserve">Servo Motor </w:t>
        </w:r>
        <w:r w:rsidR="00C7352D" w:rsidRPr="00DF5F90">
          <w:rPr>
            <w:rStyle w:val="Hyperlink"/>
            <w:noProof/>
            <w:cs/>
          </w:rPr>
          <w:t xml:space="preserve">ผ่าน </w:t>
        </w:r>
        <w:r w:rsidR="00C7352D" w:rsidRPr="00DF5F90">
          <w:rPr>
            <w:rStyle w:val="Hyperlink"/>
            <w:noProof/>
          </w:rPr>
          <w:t>Adafruit PCA9685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21</w:t>
        </w:r>
        <w:r w:rsidR="00C7352D">
          <w:rPr>
            <w:rStyle w:val="Hyperlink"/>
            <w:noProof/>
          </w:rPr>
          <w:fldChar w:fldCharType="end"/>
        </w:r>
      </w:hyperlink>
    </w:p>
    <w:p w14:paraId="429EEC12" w14:textId="6DB3713D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3" w:anchor="_Toc7772105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14</w:t>
        </w:r>
        <w:r w:rsidR="00C7352D" w:rsidRPr="00DF5F90">
          <w:rPr>
            <w:rStyle w:val="Hyperlink"/>
            <w:noProof/>
            <w:cs/>
          </w:rPr>
          <w:t xml:space="preserve"> ผู้ป่วยหรือผู้สูงอายุอ้าปากเพื่อรับทานอาหาร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23</w:t>
        </w:r>
        <w:r w:rsidR="00C7352D">
          <w:rPr>
            <w:rStyle w:val="Hyperlink"/>
            <w:noProof/>
          </w:rPr>
          <w:fldChar w:fldCharType="end"/>
        </w:r>
      </w:hyperlink>
    </w:p>
    <w:p w14:paraId="65D34454" w14:textId="55F4AC66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4" w:anchor="_Toc7772105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15</w:t>
        </w:r>
        <w:r w:rsidR="00C7352D" w:rsidRPr="00DF5F90">
          <w:rPr>
            <w:rStyle w:val="Hyperlink"/>
            <w:noProof/>
            <w:cs/>
          </w:rPr>
          <w:t xml:space="preserve"> รูปแขนกลป้อนอาหาร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23</w:t>
        </w:r>
        <w:r w:rsidR="00C7352D">
          <w:rPr>
            <w:rStyle w:val="Hyperlink"/>
            <w:noProof/>
          </w:rPr>
          <w:fldChar w:fldCharType="end"/>
        </w:r>
      </w:hyperlink>
    </w:p>
    <w:p w14:paraId="74F149E4" w14:textId="45F35BD5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5" w:anchor="_Toc7772105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16</w:t>
        </w:r>
        <w:r w:rsidR="00C7352D" w:rsidRPr="00DF5F90">
          <w:rPr>
            <w:rStyle w:val="Hyperlink"/>
            <w:noProof/>
            <w:cs/>
          </w:rPr>
          <w:t xml:space="preserve"> รูป </w:t>
        </w:r>
        <w:r w:rsidR="00C7352D" w:rsidRPr="00DF5F90">
          <w:rPr>
            <w:rStyle w:val="Hyperlink"/>
            <w:noProof/>
          </w:rPr>
          <w:t>Ultrasonic Sensor</w:t>
        </w:r>
        <w:r w:rsidR="00C7352D" w:rsidRPr="00DF5F90">
          <w:rPr>
            <w:rStyle w:val="Hyperlink"/>
            <w:noProof/>
            <w:cs/>
          </w:rPr>
          <w:t xml:space="preserve"> บนอุปกรณ์แขนกลป้อนอการ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24</w:t>
        </w:r>
        <w:r w:rsidR="00C7352D">
          <w:rPr>
            <w:rStyle w:val="Hyperlink"/>
            <w:noProof/>
          </w:rPr>
          <w:fldChar w:fldCharType="end"/>
        </w:r>
      </w:hyperlink>
    </w:p>
    <w:p w14:paraId="67ACA7F0" w14:textId="60E1A2C2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6" w:anchor="_Toc7772105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17</w:t>
        </w:r>
        <w:r w:rsidR="00C7352D" w:rsidRPr="00DF5F90">
          <w:rPr>
            <w:rStyle w:val="Hyperlink"/>
            <w:noProof/>
            <w:cs/>
          </w:rPr>
          <w:t xml:space="preserve"> รูปการทำงานของแขนกลป้อนอาหาร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24</w:t>
        </w:r>
        <w:r w:rsidR="00C7352D">
          <w:rPr>
            <w:rStyle w:val="Hyperlink"/>
            <w:noProof/>
          </w:rPr>
          <w:fldChar w:fldCharType="end"/>
        </w:r>
      </w:hyperlink>
    </w:p>
    <w:p w14:paraId="65B3829E" w14:textId="3107BE5D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7" w:anchor="_Toc7772105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18</w:t>
        </w:r>
        <w:r w:rsidR="00C7352D" w:rsidRPr="00DF5F90">
          <w:rPr>
            <w:rStyle w:val="Hyperlink"/>
            <w:noProof/>
            <w:cs/>
          </w:rPr>
          <w:t xml:space="preserve"> ตำแหน่งหมายเลขของ </w:t>
        </w:r>
        <w:r w:rsidR="00C7352D" w:rsidRPr="00DF5F90">
          <w:rPr>
            <w:rStyle w:val="Hyperlink"/>
            <w:noProof/>
          </w:rPr>
          <w:t>Servo Motor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32A6DED6" w14:textId="2E8371C8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8" w:anchor="_Toc7772105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19 </w:t>
        </w:r>
        <w:r w:rsidR="00C7352D" w:rsidRPr="00DF5F90">
          <w:rPr>
            <w:rStyle w:val="Hyperlink"/>
            <w:noProof/>
            <w:cs/>
          </w:rPr>
          <w:t xml:space="preserve">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0 กับ หมายเลข 4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46BF7FC0" w14:textId="07A656DF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9" w:anchor="_Toc77721057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20</w:t>
        </w:r>
        <w:r w:rsidR="00C7352D" w:rsidRPr="00DF5F90">
          <w:rPr>
            <w:rStyle w:val="Hyperlink"/>
            <w:noProof/>
            <w:cs/>
          </w:rPr>
          <w:t xml:space="preserve"> 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1 กับ หมายเลข 2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_Toc77721057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3B94B195" w14:textId="6B2ACF76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0" w:anchor="_Toc77721058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21</w:t>
        </w:r>
        <w:r w:rsidR="00C7352D" w:rsidRPr="00DF5F90">
          <w:rPr>
            <w:rStyle w:val="Hyperlink"/>
            <w:noProof/>
            <w:cs/>
          </w:rPr>
          <w:t xml:space="preserve"> 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3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526D69E2" w14:textId="5CC8B9A2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1" w:anchor="_Toc7772105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22</w:t>
        </w:r>
        <w:r w:rsidR="00C7352D" w:rsidRPr="00DF5F90">
          <w:rPr>
            <w:rStyle w:val="Hyperlink"/>
            <w:noProof/>
            <w:cs/>
          </w:rPr>
          <w:t xml:space="preserve"> อธิบายการทำงานของกล้องตรวจระยะอ้าปากเพื่อรับทานอาหาร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30</w:t>
        </w:r>
        <w:r w:rsidR="00C7352D">
          <w:rPr>
            <w:rStyle w:val="Hyperlink"/>
            <w:noProof/>
          </w:rPr>
          <w:fldChar w:fldCharType="end"/>
        </w:r>
      </w:hyperlink>
    </w:p>
    <w:p w14:paraId="4A83EB40" w14:textId="52DF4797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2" w:anchor="_Toc7772106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23</w:t>
        </w:r>
        <w:r w:rsidR="00C7352D" w:rsidRPr="00DF5F90">
          <w:rPr>
            <w:rStyle w:val="Hyperlink"/>
            <w:noProof/>
            <w:cs/>
          </w:rPr>
          <w:t xml:space="preserve"> แขนกลเซ็ตมุมก่อนทำงานเพื่อป้องกันปัญหาข้อผิดพลาด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30</w:t>
        </w:r>
        <w:r w:rsidR="00C7352D">
          <w:rPr>
            <w:rStyle w:val="Hyperlink"/>
            <w:noProof/>
          </w:rPr>
          <w:fldChar w:fldCharType="end"/>
        </w:r>
      </w:hyperlink>
    </w:p>
    <w:p w14:paraId="41E4E286" w14:textId="2A1BDF7B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3" w:anchor="_Toc7772106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24</w:t>
        </w:r>
        <w:r w:rsidR="00C7352D" w:rsidRPr="00DF5F90">
          <w:rPr>
            <w:rStyle w:val="Hyperlink"/>
            <w:noProof/>
            <w:cs/>
          </w:rPr>
          <w:t xml:space="preserve"> แขนกลทำงานฟังก์ชันเตรียมก่อนตักอาหาร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31</w:t>
        </w:r>
        <w:r w:rsidR="00C7352D">
          <w:rPr>
            <w:rStyle w:val="Hyperlink"/>
            <w:noProof/>
          </w:rPr>
          <w:fldChar w:fldCharType="end"/>
        </w:r>
      </w:hyperlink>
    </w:p>
    <w:p w14:paraId="04D2F438" w14:textId="2CA82965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4" w:anchor="_Toc7772106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25</w:t>
        </w:r>
        <w:r w:rsidR="00C7352D" w:rsidRPr="00DF5F90">
          <w:rPr>
            <w:rStyle w:val="Hyperlink"/>
            <w:noProof/>
            <w:cs/>
          </w:rPr>
          <w:t xml:space="preserve"> แขนกลทำงานฟังก์ชันตักอาหาร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32</w:t>
        </w:r>
        <w:r w:rsidR="00C7352D">
          <w:rPr>
            <w:rStyle w:val="Hyperlink"/>
            <w:noProof/>
          </w:rPr>
          <w:fldChar w:fldCharType="end"/>
        </w:r>
      </w:hyperlink>
    </w:p>
    <w:p w14:paraId="2BEFAB09" w14:textId="385D3E6B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5" w:anchor="_Toc7772106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26</w:t>
        </w:r>
        <w:r w:rsidR="00C7352D" w:rsidRPr="00DF5F90">
          <w:rPr>
            <w:rStyle w:val="Hyperlink"/>
            <w:noProof/>
            <w:cs/>
          </w:rPr>
          <w:t xml:space="preserve"> สาธิตการทำงานหมุนมาทางผู้รับประทานอาหาร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32</w:t>
        </w:r>
        <w:r w:rsidR="00C7352D">
          <w:rPr>
            <w:rStyle w:val="Hyperlink"/>
            <w:noProof/>
          </w:rPr>
          <w:fldChar w:fldCharType="end"/>
        </w:r>
      </w:hyperlink>
    </w:p>
    <w:p w14:paraId="248155EF" w14:textId="0D7CD3F0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6" w:anchor="_Toc7772106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27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33</w:t>
        </w:r>
        <w:r w:rsidR="00C7352D">
          <w:rPr>
            <w:rStyle w:val="Hyperlink"/>
            <w:noProof/>
          </w:rPr>
          <w:fldChar w:fldCharType="end"/>
        </w:r>
      </w:hyperlink>
    </w:p>
    <w:p w14:paraId="10CA6740" w14:textId="4B75B63B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7" w:anchor="_Toc7772106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28</w:t>
        </w:r>
        <w:r w:rsidR="00C7352D" w:rsidRPr="00DF5F90">
          <w:rPr>
            <w:rStyle w:val="Hyperlink"/>
            <w:noProof/>
            <w:cs/>
          </w:rPr>
          <w:t xml:space="preserve"> แขนกลเพิ่มองศาจนสุดที่มุม 150 องศา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34</w:t>
        </w:r>
        <w:r w:rsidR="00C7352D">
          <w:rPr>
            <w:rStyle w:val="Hyperlink"/>
            <w:noProof/>
          </w:rPr>
          <w:fldChar w:fldCharType="end"/>
        </w:r>
      </w:hyperlink>
    </w:p>
    <w:p w14:paraId="3FE7C948" w14:textId="6733D662" w:rsidR="00C7352D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8" w:anchor="_Toc7772106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29</w:t>
        </w:r>
        <w:r w:rsidR="00C7352D" w:rsidRPr="00DF5F90">
          <w:rPr>
            <w:rStyle w:val="Hyperlink"/>
            <w:noProof/>
            <w:cs/>
          </w:rPr>
          <w:t xml:space="preserve"> แขนกลเพิ่มองศาเพื่อขยับเข้าใกล้ผู้รับประทานอาหาร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34</w:t>
        </w:r>
        <w:r w:rsidR="00C7352D">
          <w:rPr>
            <w:rStyle w:val="Hyperlink"/>
            <w:noProof/>
          </w:rPr>
          <w:fldChar w:fldCharType="end"/>
        </w:r>
      </w:hyperlink>
    </w:p>
    <w:p w14:paraId="15DCA49A" w14:textId="3A21B07D" w:rsidR="00E86DF7" w:rsidRPr="007D0095" w:rsidRDefault="00586A9E" w:rsidP="00DB6B9E">
      <w:pPr>
        <w:spacing w:after="160" w:line="259" w:lineRule="auto"/>
        <w:jc w:val="center"/>
        <w:rPr>
          <w:b/>
          <w:bCs/>
          <w:color w:val="FF0000"/>
        </w:rPr>
      </w:pPr>
      <w:r>
        <w:rPr>
          <w:b/>
          <w:bCs/>
          <w:color w:val="FF0000"/>
          <w:cs/>
        </w:rPr>
        <w:lastRenderedPageBreak/>
        <w:fldChar w:fldCharType="end"/>
      </w:r>
    </w:p>
    <w:p w14:paraId="67FDD732" w14:textId="77777777" w:rsidR="00256C27" w:rsidRPr="00581149" w:rsidRDefault="00E86DF7" w:rsidP="00E86DF7">
      <w:pPr>
        <w:pStyle w:val="Heading1"/>
        <w:rPr>
          <w:rFonts w:ascii="TH Sarabun New" w:hAnsi="TH Sarabun New" w:cs="TH Sarabun New"/>
        </w:rPr>
      </w:pPr>
      <w:bookmarkStart w:id="9" w:name="_Toc75876846"/>
      <w:r w:rsidRPr="00581149">
        <w:rPr>
          <w:rFonts w:ascii="TH Sarabun New" w:hAnsi="TH Sarabun New" w:cs="TH Sarabun New"/>
          <w:cs/>
        </w:rPr>
        <w:t>สารบัญตาราง</w:t>
      </w:r>
      <w:bookmarkEnd w:id="9"/>
    </w:p>
    <w:p w14:paraId="66422BFC" w14:textId="04C7F0FA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\h \z \c "</w:instrText>
      </w:r>
      <w:r>
        <w:rPr>
          <w:color w:val="FF0000"/>
          <w:cs/>
        </w:rPr>
        <w:instrText xml:space="preserve">ตารางที่" </w:instrText>
      </w:r>
      <w:r>
        <w:rPr>
          <w:color w:val="FF0000"/>
          <w:cs/>
        </w:rPr>
        <w:fldChar w:fldCharType="separate"/>
      </w:r>
      <w:hyperlink w:anchor="_Toc73661414" w:history="1">
        <w:r w:rsidRPr="00D40E5E">
          <w:rPr>
            <w:rStyle w:val="Hyperlink"/>
            <w:noProof/>
            <w:cs/>
          </w:rPr>
          <w:t xml:space="preserve">ตารางที่ </w:t>
        </w:r>
        <w:r w:rsidRPr="00D40E5E">
          <w:rPr>
            <w:rStyle w:val="Hyperlink"/>
            <w:noProof/>
          </w:rPr>
          <w:t>1</w:t>
        </w:r>
        <w:r w:rsidRPr="00D40E5E">
          <w:rPr>
            <w:rStyle w:val="Hyperlink"/>
            <w:noProof/>
            <w:cs/>
          </w:rPr>
          <w:t xml:space="preserve"> ขั้นตอนการดำเนินงาน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39E5D0F" w14:textId="213A1C33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5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2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เริ่มการทำงาน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12</w:t>
        </w:r>
        <w:r w:rsidR="00586A9E">
          <w:rPr>
            <w:noProof/>
            <w:webHidden/>
          </w:rPr>
          <w:fldChar w:fldCharType="end"/>
        </w:r>
      </w:hyperlink>
    </w:p>
    <w:p w14:paraId="3D64BB40" w14:textId="57D36B4C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6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3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การทำงานของแขนกล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13</w:t>
        </w:r>
        <w:r w:rsidR="00586A9E">
          <w:rPr>
            <w:noProof/>
            <w:webHidden/>
          </w:rPr>
          <w:fldChar w:fldCharType="end"/>
        </w:r>
      </w:hyperlink>
    </w:p>
    <w:p w14:paraId="5C7065EF" w14:textId="050BEB06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7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4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จัดการข้อมูลพนักงาน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14</w:t>
        </w:r>
        <w:r w:rsidR="00586A9E">
          <w:rPr>
            <w:noProof/>
            <w:webHidden/>
          </w:rPr>
          <w:fldChar w:fldCharType="end"/>
        </w:r>
      </w:hyperlink>
    </w:p>
    <w:p w14:paraId="5F0359F0" w14:textId="33EEDB26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8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5</w:t>
        </w:r>
        <w:r w:rsidR="00586A9E" w:rsidRPr="00D40E5E">
          <w:rPr>
            <w:rStyle w:val="Hyperlink"/>
            <w:noProof/>
            <w:cs/>
          </w:rPr>
          <w:t xml:space="preserve"> ผลการทดสอบภาพรวม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1E9E3D68" w14:textId="121B79D9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9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6</w:t>
        </w:r>
        <w:r w:rsidR="00586A9E" w:rsidRPr="00D40E5E">
          <w:rPr>
            <w:rStyle w:val="Hyperlink"/>
            <w:noProof/>
            <w:cs/>
          </w:rPr>
          <w:t xml:space="preserve"> ผลการทดสอบและเปรียบเทียบการทำงาน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37A683DE" w14:textId="7DE0BD9C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0" w:history="1">
        <w:r w:rsidR="00586A9E" w:rsidRPr="00D40E5E">
          <w:rPr>
            <w:rStyle w:val="Hyperlink"/>
            <w:noProof/>
            <w:cs/>
          </w:rPr>
          <w:t xml:space="preserve">ตารางที่ 7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ของแต่ละส่วนที่กำหนดก่อนทำงาน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0A1DA143" w14:textId="0948D6C2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1" w:history="1">
        <w:r w:rsidR="00586A9E" w:rsidRPr="00D40E5E">
          <w:rPr>
            <w:rStyle w:val="Hyperlink"/>
            <w:noProof/>
            <w:cs/>
          </w:rPr>
          <w:t xml:space="preserve">ตารางที่ 8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2DC03100" w14:textId="2C57B2EF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2" w:history="1">
        <w:r w:rsidR="00586A9E" w:rsidRPr="00D40E5E">
          <w:rPr>
            <w:rStyle w:val="Hyperlink"/>
            <w:noProof/>
            <w:cs/>
          </w:rPr>
          <w:t xml:space="preserve">ตารางที่ 9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4124A68A" w14:textId="10146D8B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3" w:history="1">
        <w:r w:rsidR="00586A9E" w:rsidRPr="00D40E5E">
          <w:rPr>
            <w:rStyle w:val="Hyperlink"/>
            <w:noProof/>
            <w:cs/>
          </w:rPr>
          <w:t xml:space="preserve">ตารางที่ 10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ของฟังก์ชันตักอาหารหันมาทางผู้รับประทานอาหาร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3615D84C" w14:textId="323E69C9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4" w:history="1">
        <w:r w:rsidR="00586A9E" w:rsidRPr="00D40E5E">
          <w:rPr>
            <w:rStyle w:val="Hyperlink"/>
            <w:noProof/>
            <w:cs/>
          </w:rPr>
          <w:t xml:space="preserve">ตารางที่ 11 องศาของ </w:t>
        </w:r>
        <w:r w:rsidR="00586A9E" w:rsidRPr="00D40E5E">
          <w:rPr>
            <w:rStyle w:val="Hyperlink"/>
            <w:noProof/>
          </w:rPr>
          <w:t>Servo Motor</w:t>
        </w:r>
        <w:r w:rsidR="00586A9E" w:rsidRPr="00D40E5E">
          <w:rPr>
            <w:rStyle w:val="Hyperlink"/>
            <w:noProof/>
            <w:cs/>
          </w:rPr>
          <w:t xml:space="preserve"> ของฟังก์ชัน</w:t>
        </w:r>
        <w:r w:rsidR="00586A9E" w:rsidRPr="00D40E5E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7F179F1E" w14:textId="243D8714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5" w:history="1">
        <w:r w:rsidR="00586A9E" w:rsidRPr="00D40E5E">
          <w:rPr>
            <w:rStyle w:val="Hyperlink"/>
            <w:noProof/>
            <w:cs/>
          </w:rPr>
          <w:t xml:space="preserve">ตารางที่ 12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27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484034FD" w14:textId="1600D769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6" w:history="1">
        <w:r w:rsidR="00586A9E" w:rsidRPr="00D40E5E">
          <w:rPr>
            <w:rStyle w:val="Hyperlink"/>
            <w:noProof/>
            <w:cs/>
          </w:rPr>
          <w:t xml:space="preserve">ตารางที่ 13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28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33</w:t>
        </w:r>
        <w:r w:rsidR="00586A9E">
          <w:rPr>
            <w:noProof/>
            <w:webHidden/>
          </w:rPr>
          <w:fldChar w:fldCharType="end"/>
        </w:r>
      </w:hyperlink>
    </w:p>
    <w:p w14:paraId="623DA7BF" w14:textId="7983608B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7" w:history="1">
        <w:r w:rsidR="00586A9E" w:rsidRPr="00D40E5E">
          <w:rPr>
            <w:rStyle w:val="Hyperlink"/>
            <w:noProof/>
            <w:cs/>
          </w:rPr>
          <w:t xml:space="preserve">ตารางที่ 14 </w:t>
        </w:r>
        <w:r w:rsidR="00586A9E" w:rsidRPr="00D40E5E">
          <w:rPr>
            <w:rStyle w:val="Hyperlink"/>
            <w:noProof/>
          </w:rPr>
          <w:t>Start.py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34</w:t>
        </w:r>
        <w:r w:rsidR="00586A9E">
          <w:rPr>
            <w:noProof/>
            <w:webHidden/>
          </w:rPr>
          <w:fldChar w:fldCharType="end"/>
        </w:r>
      </w:hyperlink>
    </w:p>
    <w:p w14:paraId="7259426B" w14:textId="5003E57B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8" w:history="1">
        <w:r w:rsidR="00586A9E" w:rsidRPr="00D40E5E">
          <w:rPr>
            <w:rStyle w:val="Hyperlink"/>
            <w:noProof/>
            <w:cs/>
          </w:rPr>
          <w:t>ตารางที่ 15</w:t>
        </w:r>
        <w:r w:rsidR="00586A9E" w:rsidRPr="00D40E5E">
          <w:rPr>
            <w:rStyle w:val="Hyperlink"/>
            <w:noProof/>
          </w:rPr>
          <w:t xml:space="preserve"> Servo.py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36</w:t>
        </w:r>
        <w:r w:rsidR="00586A9E">
          <w:rPr>
            <w:noProof/>
            <w:webHidden/>
          </w:rPr>
          <w:fldChar w:fldCharType="end"/>
        </w:r>
      </w:hyperlink>
    </w:p>
    <w:p w14:paraId="6556029F" w14:textId="714AC5BA" w:rsidR="00586A9E" w:rsidRDefault="00705B2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9" w:history="1">
        <w:r w:rsidR="00586A9E" w:rsidRPr="00D40E5E">
          <w:rPr>
            <w:rStyle w:val="Hyperlink"/>
            <w:noProof/>
            <w:cs/>
          </w:rPr>
          <w:t>ตารางที่ 16</w:t>
        </w:r>
        <w:r w:rsidR="00586A9E" w:rsidRPr="00D40E5E">
          <w:rPr>
            <w:rStyle w:val="Hyperlink"/>
            <w:noProof/>
          </w:rPr>
          <w:t xml:space="preserve"> Ultrasonict.py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43</w:t>
        </w:r>
        <w:r w:rsidR="00586A9E">
          <w:rPr>
            <w:noProof/>
            <w:webHidden/>
          </w:rPr>
          <w:fldChar w:fldCharType="end"/>
        </w:r>
      </w:hyperlink>
    </w:p>
    <w:p w14:paraId="4667EC19" w14:textId="2FAF826D" w:rsidR="00E86574" w:rsidRPr="005A4964" w:rsidRDefault="00586A9E" w:rsidP="00E86574">
      <w:pPr>
        <w:rPr>
          <w:color w:val="FF0000"/>
        </w:rPr>
      </w:pPr>
      <w:r>
        <w:rPr>
          <w:color w:val="FF0000"/>
          <w:cs/>
        </w:rPr>
        <w:fldChar w:fldCharType="end"/>
      </w:r>
    </w:p>
    <w:p w14:paraId="1BD94650" w14:textId="77777777" w:rsidR="00E86574" w:rsidRPr="005A4964" w:rsidRDefault="00E86574" w:rsidP="00E86574">
      <w:pPr>
        <w:rPr>
          <w:color w:val="FF0000"/>
        </w:rPr>
      </w:pPr>
    </w:p>
    <w:p w14:paraId="796B2C9F" w14:textId="77777777" w:rsidR="00E86574" w:rsidRPr="00A00081" w:rsidRDefault="00E86574" w:rsidP="00FF0547">
      <w:pPr>
        <w:spacing w:line="0" w:lineRule="atLeast"/>
        <w:rPr>
          <w:b/>
          <w:bCs/>
          <w:color w:val="000000" w:themeColor="text1"/>
          <w:sz w:val="44"/>
          <w:szCs w:val="44"/>
          <w:cs/>
        </w:rPr>
        <w:sectPr w:rsidR="00E86574" w:rsidRPr="00A00081" w:rsidSect="00352C79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2160" w:right="1440" w:bottom="1440" w:left="2160" w:header="720" w:footer="720" w:gutter="0"/>
          <w:pgNumType w:fmt="thaiLetters" w:start="1"/>
          <w:cols w:space="720"/>
          <w:titlePg/>
          <w:docGrid w:linePitch="360"/>
        </w:sectPr>
      </w:pPr>
    </w:p>
    <w:p w14:paraId="1F9BCD7E" w14:textId="77777777" w:rsidR="00273387" w:rsidRPr="00A00081" w:rsidRDefault="00F46B8D" w:rsidP="008B6442">
      <w:pPr>
        <w:pStyle w:val="Heading1"/>
        <w:rPr>
          <w:rFonts w:ascii="TH Sarabun New" w:hAnsi="TH Sarabun New" w:cs="TH Sarabun New"/>
        </w:rPr>
      </w:pPr>
      <w:bookmarkStart w:id="10" w:name="_Toc7587684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1</w:t>
      </w:r>
      <w:r w:rsidR="008B6442" w:rsidRPr="00A00081">
        <w:rPr>
          <w:rFonts w:ascii="TH Sarabun New" w:hAnsi="TH Sarabun New" w:cs="TH Sarabun New"/>
          <w:cs/>
        </w:rPr>
        <w:t xml:space="preserve"> </w:t>
      </w:r>
      <w:r w:rsidR="008B6442" w:rsidRPr="00A00081">
        <w:rPr>
          <w:rFonts w:ascii="TH Sarabun New" w:hAnsi="TH Sarabun New" w:cs="TH Sarabun New"/>
          <w:cs/>
        </w:rPr>
        <w:br/>
      </w:r>
      <w:bookmarkStart w:id="11" w:name="_Toc480443044"/>
      <w:bookmarkStart w:id="12" w:name="_Toc480752363"/>
      <w:r w:rsidR="008B6442" w:rsidRPr="00A00081">
        <w:rPr>
          <w:rFonts w:ascii="TH Sarabun New" w:hAnsi="TH Sarabun New" w:cs="TH Sarabun New"/>
          <w:cs/>
        </w:rPr>
        <w:t>บทนำ</w:t>
      </w:r>
      <w:bookmarkEnd w:id="10"/>
      <w:bookmarkEnd w:id="11"/>
      <w:bookmarkEnd w:id="12"/>
    </w:p>
    <w:p w14:paraId="37272CD2" w14:textId="44F3B361" w:rsidR="00F46B8D" w:rsidRPr="007631CC" w:rsidRDefault="00F46B8D" w:rsidP="009751B4">
      <w:pPr>
        <w:ind w:firstLine="720"/>
        <w:rPr>
          <w:color w:val="000000" w:themeColor="text1"/>
        </w:rPr>
      </w:pPr>
      <w:r w:rsidRPr="007631CC">
        <w:rPr>
          <w:color w:val="000000" w:themeColor="text1"/>
          <w:cs/>
        </w:rPr>
        <w:t>ในส่วนนี้เป็นการอธิบายรายละเอียดและความเป็นมาของโครงงาน ซึ่งเป็นโครงงานเรื่อง</w:t>
      </w:r>
      <w:r w:rsidR="007D1145">
        <w:rPr>
          <w:rFonts w:hint="cs"/>
          <w:color w:val="000000" w:themeColor="text1"/>
          <w:cs/>
        </w:rPr>
        <w:t xml:space="preserve"> ระบบสะสมแต้ม</w:t>
      </w:r>
      <w:r w:rsidR="00760BDC" w:rsidRPr="007631CC">
        <w:rPr>
          <w:color w:val="000000" w:themeColor="text1"/>
        </w:rPr>
        <w:t xml:space="preserve"> </w:t>
      </w:r>
      <w:r w:rsidR="00760BDC" w:rsidRPr="007631CC">
        <w:rPr>
          <w:rFonts w:hint="cs"/>
          <w:color w:val="000000" w:themeColor="text1"/>
          <w:cs/>
        </w:rPr>
        <w:t>โดย</w:t>
      </w:r>
      <w:r w:rsidRPr="007631CC">
        <w:rPr>
          <w:color w:val="000000" w:themeColor="text1"/>
          <w:cs/>
        </w:rPr>
        <w:t xml:space="preserve">มีหัวข้อสำคัญตามลำดับต่อไปนี้ </w:t>
      </w:r>
    </w:p>
    <w:p w14:paraId="74EF4A2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ที่มาของโครงงาน </w:t>
      </w:r>
    </w:p>
    <w:p w14:paraId="1AFCC084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วัตถุประสงค์ของโครงงาน </w:t>
      </w:r>
    </w:p>
    <w:p w14:paraId="6D7255A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ขอบเขตของโครงงาน </w:t>
      </w:r>
    </w:p>
    <w:p w14:paraId="564CCF5E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เครื่องมือที่ใช้ในการพัฒนา </w:t>
      </w:r>
    </w:p>
    <w:p w14:paraId="5BBC31F9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ขั้นตอนในการดำเนินโครงงาน </w:t>
      </w:r>
    </w:p>
    <w:p w14:paraId="5DD5FBB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แผนการดำเนินโครงงาน </w:t>
      </w:r>
    </w:p>
    <w:p w14:paraId="752688A6" w14:textId="77777777" w:rsidR="00273387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>ประโยชน์ที่คาดว่าจะได้รับ</w:t>
      </w:r>
    </w:p>
    <w:p w14:paraId="1EF782F2" w14:textId="72AE6B6C" w:rsidR="002C13AB" w:rsidRDefault="002C13AB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C8EC0B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3" w:name="_Toc75876848"/>
      <w:r w:rsidRPr="007631CC">
        <w:rPr>
          <w:rFonts w:ascii="TH Sarabun New" w:hAnsi="TH Sarabun New" w:cs="TH Sarabun New"/>
        </w:rPr>
        <w:lastRenderedPageBreak/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1 </w:t>
      </w:r>
      <w:r w:rsidRPr="007631CC">
        <w:rPr>
          <w:rFonts w:ascii="TH Sarabun New" w:hAnsi="TH Sarabun New" w:cs="TH Sarabun New"/>
          <w:cs/>
        </w:rPr>
        <w:t>ที่มาของโครงงาน</w:t>
      </w:r>
      <w:bookmarkEnd w:id="13"/>
    </w:p>
    <w:p w14:paraId="375BA1EC" w14:textId="2C24DFC6" w:rsidR="00F07CB5" w:rsidRDefault="00EA4535" w:rsidP="004B42B8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ปัจจุบัน การสะสมแต้ม</w:t>
      </w:r>
      <w:r w:rsidR="00051B55">
        <w:rPr>
          <w:rFonts w:hint="cs"/>
          <w:color w:val="000000" w:themeColor="text1"/>
          <w:cs/>
        </w:rPr>
        <w:t>ของ</w:t>
      </w:r>
      <w:r w:rsidR="00F67066">
        <w:rPr>
          <w:rFonts w:hint="cs"/>
          <w:color w:val="000000" w:themeColor="text1"/>
          <w:cs/>
        </w:rPr>
        <w:t>ผู้ประกอบการส่วน</w:t>
      </w:r>
      <w:r w:rsidR="00051B55">
        <w:rPr>
          <w:rFonts w:hint="cs"/>
          <w:color w:val="000000" w:themeColor="text1"/>
          <w:cs/>
        </w:rPr>
        <w:t>ใหญ่จะ</w:t>
      </w:r>
      <w:r w:rsidR="00F67066">
        <w:rPr>
          <w:rFonts w:hint="cs"/>
          <w:color w:val="000000" w:themeColor="text1"/>
          <w:cs/>
        </w:rPr>
        <w:t>ใช้</w:t>
      </w:r>
      <w:r w:rsidR="00051B55">
        <w:rPr>
          <w:rFonts w:hint="cs"/>
          <w:color w:val="000000" w:themeColor="text1"/>
          <w:cs/>
        </w:rPr>
        <w:t>วิธีการสะสมแต้ม</w:t>
      </w:r>
      <w:r w:rsidR="00F67066">
        <w:rPr>
          <w:rFonts w:hint="cs"/>
          <w:color w:val="000000" w:themeColor="text1"/>
          <w:cs/>
        </w:rPr>
        <w:t>เป็นบัตรสะสมแต้ม</w:t>
      </w:r>
      <w:r w:rsidR="004B42B8" w:rsidRPr="007631CC">
        <w:rPr>
          <w:rFonts w:hint="cs"/>
          <w:color w:val="000000" w:themeColor="text1"/>
          <w:cs/>
        </w:rPr>
        <w:t xml:space="preserve"> </w:t>
      </w:r>
      <w:r w:rsidR="00051B55">
        <w:rPr>
          <w:rFonts w:hint="cs"/>
          <w:color w:val="000000" w:themeColor="text1"/>
          <w:cs/>
        </w:rPr>
        <w:t>ซึ่ง</w:t>
      </w:r>
      <w:r w:rsidR="002939EB">
        <w:rPr>
          <w:rFonts w:hint="cs"/>
          <w:color w:val="000000" w:themeColor="text1"/>
          <w:cs/>
        </w:rPr>
        <w:t>ได้</w:t>
      </w:r>
      <w:r w:rsidR="00051B55">
        <w:rPr>
          <w:rFonts w:hint="cs"/>
          <w:color w:val="000000" w:themeColor="text1"/>
          <w:cs/>
        </w:rPr>
        <w:t>เกิด</w:t>
      </w:r>
      <w:r w:rsidR="004B42B8" w:rsidRPr="007631CC">
        <w:rPr>
          <w:rFonts w:hint="cs"/>
          <w:color w:val="000000" w:themeColor="text1"/>
          <w:cs/>
        </w:rPr>
        <w:t>ปัญหาด้านการ</w:t>
      </w:r>
      <w:r w:rsidR="00C41D1C">
        <w:rPr>
          <w:rFonts w:hint="cs"/>
          <w:color w:val="000000" w:themeColor="text1"/>
          <w:cs/>
        </w:rPr>
        <w:t xml:space="preserve">เก็บรักษา </w:t>
      </w:r>
      <w:r w:rsidR="00B03E9F">
        <w:rPr>
          <w:rFonts w:hint="cs"/>
          <w:color w:val="000000" w:themeColor="text1"/>
          <w:cs/>
        </w:rPr>
        <w:t>หาก</w:t>
      </w:r>
      <w:r w:rsidR="0099453D">
        <w:rPr>
          <w:rFonts w:hint="cs"/>
          <w:color w:val="000000" w:themeColor="text1"/>
          <w:cs/>
        </w:rPr>
        <w:t>บัตรสะสมแต้ม</w:t>
      </w:r>
      <w:r w:rsidR="00B03E9F">
        <w:rPr>
          <w:rFonts w:hint="cs"/>
          <w:color w:val="000000" w:themeColor="text1"/>
          <w:cs/>
        </w:rPr>
        <w:t>เปียกน้ำ</w:t>
      </w:r>
      <w:r w:rsidR="0099453D">
        <w:rPr>
          <w:rFonts w:hint="cs"/>
          <w:color w:val="000000" w:themeColor="text1"/>
          <w:cs/>
        </w:rPr>
        <w:t xml:space="preserve"> สูญหาย หรือข้อมูลแต้มสะสม</w:t>
      </w:r>
      <w:r w:rsidR="00786232" w:rsidRPr="00786232">
        <w:rPr>
          <w:color w:val="000000" w:themeColor="text1"/>
          <w:cs/>
        </w:rPr>
        <w:t>ซีดจาง</w:t>
      </w:r>
      <w:r w:rsidR="002B0E80">
        <w:rPr>
          <w:rFonts w:hint="cs"/>
          <w:color w:val="000000" w:themeColor="text1"/>
          <w:cs/>
        </w:rPr>
        <w:t>จน</w:t>
      </w:r>
      <w:r w:rsidR="0099453D">
        <w:rPr>
          <w:rFonts w:hint="cs"/>
          <w:color w:val="000000" w:themeColor="text1"/>
          <w:cs/>
        </w:rPr>
        <w:t>ไม่สามารถยืนยันแต้มสะสมได้</w:t>
      </w:r>
      <w:r w:rsidR="00B03E9F">
        <w:rPr>
          <w:rFonts w:hint="cs"/>
          <w:color w:val="000000" w:themeColor="text1"/>
          <w:cs/>
        </w:rPr>
        <w:t xml:space="preserve"> </w:t>
      </w:r>
      <w:r w:rsidR="006C454A">
        <w:rPr>
          <w:rFonts w:hint="cs"/>
          <w:color w:val="000000" w:themeColor="text1"/>
          <w:cs/>
        </w:rPr>
        <w:t>ทำให้ผู้สะสม</w:t>
      </w:r>
      <w:r w:rsidR="00120E80">
        <w:rPr>
          <w:rFonts w:hint="cs"/>
          <w:color w:val="000000" w:themeColor="text1"/>
          <w:cs/>
        </w:rPr>
        <w:t>จะต้องเริ่ม</w:t>
      </w:r>
      <w:r w:rsidR="00051B55">
        <w:rPr>
          <w:rFonts w:hint="cs"/>
          <w:color w:val="000000" w:themeColor="text1"/>
          <w:cs/>
        </w:rPr>
        <w:t>ต้น</w:t>
      </w:r>
      <w:r w:rsidR="00120E80">
        <w:rPr>
          <w:rFonts w:hint="cs"/>
          <w:color w:val="000000" w:themeColor="text1"/>
          <w:cs/>
        </w:rPr>
        <w:t>สะสมแต้มใหม่อีกครั้ง หรือ</w:t>
      </w:r>
      <w:r w:rsidR="00051B55">
        <w:rPr>
          <w:rFonts w:hint="cs"/>
          <w:color w:val="000000" w:themeColor="text1"/>
          <w:cs/>
        </w:rPr>
        <w:t>ผู้ประกอบการที่ใช้</w:t>
      </w:r>
      <w:r w:rsidR="00120E80">
        <w:rPr>
          <w:rFonts w:hint="cs"/>
          <w:color w:val="000000" w:themeColor="text1"/>
          <w:cs/>
        </w:rPr>
        <w:t>ระบบสะสมแต้มที่มีอยู</w:t>
      </w:r>
      <w:r w:rsidR="00051B55">
        <w:rPr>
          <w:rFonts w:hint="cs"/>
          <w:color w:val="000000" w:themeColor="text1"/>
          <w:cs/>
        </w:rPr>
        <w:t>่</w:t>
      </w:r>
      <w:r w:rsidR="002B0E80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วิธีการสะสมแต้ม</w:t>
      </w:r>
      <w:r w:rsidR="002B0E80">
        <w:rPr>
          <w:rFonts w:hint="cs"/>
          <w:color w:val="000000" w:themeColor="text1"/>
          <w:cs/>
        </w:rPr>
        <w:t>นั้น</w:t>
      </w:r>
      <w:r w:rsidR="00120E80">
        <w:rPr>
          <w:rFonts w:hint="cs"/>
          <w:color w:val="000000" w:themeColor="text1"/>
          <w:cs/>
        </w:rPr>
        <w:t xml:space="preserve">มีตัวเลือกอย่างจำกัด </w:t>
      </w:r>
      <w:r w:rsidR="00051B55">
        <w:rPr>
          <w:rFonts w:hint="cs"/>
          <w:color w:val="000000" w:themeColor="text1"/>
          <w:cs/>
        </w:rPr>
        <w:t>ซึ่ง</w:t>
      </w:r>
      <w:r w:rsidR="00120E80">
        <w:rPr>
          <w:rFonts w:hint="cs"/>
          <w:color w:val="000000" w:themeColor="text1"/>
          <w:cs/>
        </w:rPr>
        <w:t>อาจไม่ตรงความต้องการของผู้ประกอบการ</w:t>
      </w:r>
      <w:r w:rsidR="006C454A">
        <w:rPr>
          <w:rFonts w:hint="cs"/>
          <w:color w:val="000000" w:themeColor="text1"/>
          <w:cs/>
        </w:rPr>
        <w:t xml:space="preserve"> </w:t>
      </w:r>
    </w:p>
    <w:p w14:paraId="6621DC8E" w14:textId="763F309F" w:rsidR="00DC6A64" w:rsidRPr="00EB6F40" w:rsidRDefault="00DC6A64" w:rsidP="004B42B8">
      <w:pPr>
        <w:ind w:firstLine="720"/>
        <w:rPr>
          <w:color w:val="000000" w:themeColor="text1"/>
          <w:cs/>
        </w:rPr>
      </w:pPr>
      <w:r>
        <w:rPr>
          <w:rFonts w:hint="cs"/>
          <w:color w:val="000000" w:themeColor="text1"/>
          <w:cs/>
        </w:rPr>
        <w:t>จากการสำรวจ</w:t>
      </w:r>
      <w:r w:rsidR="00AB08E6">
        <w:rPr>
          <w:rFonts w:hint="cs"/>
          <w:color w:val="000000" w:themeColor="text1"/>
          <w:cs/>
        </w:rPr>
        <w:t>ประชากรเทศบาลเมืองแสนสุขพบว่า</w:t>
      </w:r>
      <w:r w:rsidR="00EB6F40">
        <w:rPr>
          <w:color w:val="000000" w:themeColor="text1"/>
        </w:rPr>
        <w:t xml:space="preserve"> </w:t>
      </w:r>
      <w:r w:rsidR="00705B22">
        <w:rPr>
          <w:rFonts w:hint="cs"/>
          <w:color w:val="000000" w:themeColor="text1"/>
          <w:cs/>
        </w:rPr>
        <w:t>คนที่</w:t>
      </w:r>
      <w:r w:rsidR="005F75E8">
        <w:rPr>
          <w:rFonts w:hint="cs"/>
          <w:color w:val="000000" w:themeColor="text1"/>
          <w:cs/>
        </w:rPr>
        <w:t>มีสมาร์ทโฟนและมีอินเตอร์เน็ตใช้งาน มี</w:t>
      </w:r>
      <w:r w:rsidR="00EB6F40">
        <w:rPr>
          <w:rFonts w:hint="cs"/>
          <w:color w:val="000000" w:themeColor="text1"/>
          <w:cs/>
        </w:rPr>
        <w:t>ผู้ที่ใช้งาน</w:t>
      </w:r>
      <w:r w:rsidR="00DE7ED3">
        <w:rPr>
          <w:rFonts w:hint="cs"/>
          <w:color w:val="000000" w:themeColor="text1"/>
          <w:cs/>
        </w:rPr>
        <w:t xml:space="preserve">ระบบปฏิบัติการ </w:t>
      </w:r>
      <w:r w:rsidR="00DE7ED3">
        <w:rPr>
          <w:color w:val="000000" w:themeColor="text1"/>
        </w:rPr>
        <w:t>Android</w:t>
      </w:r>
      <w:r w:rsidR="00DE7ED3">
        <w:rPr>
          <w:rFonts w:hint="cs"/>
          <w:color w:val="000000" w:themeColor="text1"/>
          <w:cs/>
        </w:rPr>
        <w:t xml:space="preserve"> </w:t>
      </w:r>
      <w:r w:rsidR="005F75E8">
        <w:rPr>
          <w:rFonts w:hint="cs"/>
          <w:color w:val="000000" w:themeColor="text1"/>
          <w:cs/>
        </w:rPr>
        <w:t xml:space="preserve">ถึง </w:t>
      </w:r>
      <w:r w:rsidR="00EB6F40">
        <w:rPr>
          <w:rFonts w:hint="cs"/>
          <w:color w:val="000000" w:themeColor="text1"/>
          <w:cs/>
        </w:rPr>
        <w:t>82.4</w:t>
      </w:r>
      <w:r w:rsidR="00EB6F40">
        <w:rPr>
          <w:color w:val="000000" w:themeColor="text1"/>
        </w:rPr>
        <w:t>%</w:t>
      </w:r>
      <w:r w:rsidR="005F75E8">
        <w:rPr>
          <w:color w:val="000000" w:themeColor="text1"/>
        </w:rPr>
        <w:t xml:space="preserve"> </w:t>
      </w:r>
      <w:r w:rsidR="009742FF">
        <w:rPr>
          <w:rFonts w:hint="cs"/>
          <w:color w:val="000000" w:themeColor="text1"/>
          <w:cs/>
        </w:rPr>
        <w:t>และสามารถใช้งานแอปพลิ</w:t>
      </w:r>
      <w:r w:rsidR="005F75E8">
        <w:rPr>
          <w:rFonts w:hint="cs"/>
          <w:color w:val="000000" w:themeColor="text1"/>
          <w:cs/>
        </w:rPr>
        <w:t>เคชันได้คล่อง ซึ่ง 76.5</w:t>
      </w:r>
      <w:r w:rsidR="005F75E8">
        <w:rPr>
          <w:color w:val="000000" w:themeColor="text1"/>
        </w:rPr>
        <w:t xml:space="preserve">% </w:t>
      </w:r>
      <w:r w:rsidR="005F75E8">
        <w:rPr>
          <w:rFonts w:hint="cs"/>
          <w:color w:val="000000" w:themeColor="text1"/>
          <w:cs/>
        </w:rPr>
        <w:t>เคยสะสมแต้มด้วยบัตรสะสมแต้ม และ</w:t>
      </w:r>
      <w:r w:rsidR="00D801A2">
        <w:rPr>
          <w:rFonts w:hint="cs"/>
          <w:color w:val="000000" w:themeColor="text1"/>
          <w:cs/>
        </w:rPr>
        <w:t>มี 85.3</w:t>
      </w:r>
      <w:r w:rsidR="00D801A2">
        <w:rPr>
          <w:color w:val="000000" w:themeColor="text1"/>
        </w:rPr>
        <w:t xml:space="preserve">% </w:t>
      </w:r>
      <w:r w:rsidR="00D801A2">
        <w:rPr>
          <w:rFonts w:hint="cs"/>
          <w:color w:val="000000" w:themeColor="text1"/>
          <w:cs/>
        </w:rPr>
        <w:t xml:space="preserve"> สนใจ</w:t>
      </w:r>
      <w:r w:rsidR="005F75E8">
        <w:rPr>
          <w:rFonts w:hint="cs"/>
          <w:color w:val="000000" w:themeColor="text1"/>
          <w:cs/>
        </w:rPr>
        <w:t>เปลี่ยนเป็นระบบสะสมแต้ม</w:t>
      </w:r>
    </w:p>
    <w:p w14:paraId="586DEB11" w14:textId="6AE19783" w:rsidR="002979F0" w:rsidRDefault="00B03E9F" w:rsidP="009742FF">
      <w:pPr>
        <w:ind w:firstLine="720"/>
        <w:rPr>
          <w:color w:val="000000" w:themeColor="text1"/>
          <w:cs/>
        </w:rPr>
      </w:pPr>
      <w:r w:rsidRPr="007631CC">
        <w:rPr>
          <w:rFonts w:hint="cs"/>
          <w:color w:val="000000" w:themeColor="text1"/>
          <w:cs/>
        </w:rPr>
        <w:t>ผู้พัฒนา</w:t>
      </w:r>
      <w:r w:rsidR="00EA4535">
        <w:rPr>
          <w:rFonts w:hint="cs"/>
          <w:color w:val="000000" w:themeColor="text1"/>
          <w:cs/>
        </w:rPr>
        <w:t>ได้เห็นถึงปัญหาตรง</w:t>
      </w:r>
      <w:r w:rsidR="00F07CB5">
        <w:rPr>
          <w:rFonts w:hint="cs"/>
          <w:color w:val="000000" w:themeColor="text1"/>
          <w:cs/>
        </w:rPr>
        <w:t>ส่วน</w:t>
      </w:r>
      <w:r w:rsidR="00EA4535">
        <w:rPr>
          <w:rFonts w:hint="cs"/>
          <w:color w:val="000000" w:themeColor="text1"/>
          <w:cs/>
        </w:rPr>
        <w:t>นี้</w:t>
      </w:r>
      <w:r w:rsidRPr="007631CC">
        <w:rPr>
          <w:rFonts w:hint="cs"/>
          <w:color w:val="000000" w:themeColor="text1"/>
          <w:cs/>
        </w:rPr>
        <w:t>จึงทำการพัฒนา</w:t>
      </w:r>
      <w:r>
        <w:rPr>
          <w:rFonts w:hint="cs"/>
          <w:color w:val="000000" w:themeColor="text1"/>
          <w:cs/>
        </w:rPr>
        <w:t>ระบบสะสมแต้มที่</w:t>
      </w:r>
      <w:r w:rsidR="00EA4535">
        <w:rPr>
          <w:rFonts w:hint="cs"/>
          <w:color w:val="000000" w:themeColor="text1"/>
          <w:cs/>
        </w:rPr>
        <w:t>แก้ไข</w:t>
      </w:r>
      <w:r>
        <w:rPr>
          <w:rFonts w:hint="cs"/>
          <w:color w:val="000000" w:themeColor="text1"/>
          <w:cs/>
        </w:rPr>
        <w:t>ปัญหาข้างต</w:t>
      </w:r>
      <w:r w:rsidR="00786232">
        <w:rPr>
          <w:rFonts w:hint="cs"/>
          <w:color w:val="000000" w:themeColor="text1"/>
          <w:cs/>
        </w:rPr>
        <w:t>้</w:t>
      </w:r>
      <w:r>
        <w:rPr>
          <w:rFonts w:hint="cs"/>
          <w:color w:val="000000" w:themeColor="text1"/>
          <w:cs/>
        </w:rPr>
        <w:t>น</w:t>
      </w:r>
      <w:r w:rsidR="00D801A2">
        <w:rPr>
          <w:rFonts w:hint="cs"/>
          <w:color w:val="000000" w:themeColor="text1"/>
          <w:cs/>
        </w:rPr>
        <w:t xml:space="preserve">ด้วย </w:t>
      </w:r>
      <w:r w:rsidR="00D801A2">
        <w:rPr>
          <w:color w:val="000000" w:themeColor="text1"/>
        </w:rPr>
        <w:t>Flutter</w:t>
      </w:r>
      <w:r>
        <w:rPr>
          <w:rFonts w:hint="cs"/>
          <w:color w:val="000000" w:themeColor="text1"/>
          <w:cs/>
        </w:rPr>
        <w:t xml:space="preserve"> </w:t>
      </w:r>
      <w:r w:rsidR="004B42B8" w:rsidRPr="007631CC">
        <w:rPr>
          <w:rFonts w:hint="cs"/>
          <w:color w:val="000000" w:themeColor="text1"/>
          <w:cs/>
        </w:rPr>
        <w:t>โดย</w:t>
      </w:r>
      <w:r w:rsidR="00F07CB5">
        <w:rPr>
          <w:rFonts w:hint="cs"/>
          <w:color w:val="000000" w:themeColor="text1"/>
          <w:cs/>
        </w:rPr>
        <w:t>ให้ผู้สะสมแต้มใช้ระบบสะสมแต้มแทนการใช้บัตรสะสม ซึ่ง</w:t>
      </w:r>
      <w:r w:rsidR="004B42B8" w:rsidRPr="007631CC">
        <w:rPr>
          <w:rFonts w:hint="cs"/>
          <w:color w:val="000000" w:themeColor="text1"/>
          <w:cs/>
        </w:rPr>
        <w:t>เป็นการ</w:t>
      </w:r>
      <w:r w:rsidR="00F07CB5">
        <w:rPr>
          <w:rFonts w:hint="cs"/>
          <w:color w:val="000000" w:themeColor="text1"/>
          <w:cs/>
        </w:rPr>
        <w:t>จัดเก็บ</w:t>
      </w:r>
      <w:r w:rsidR="00EA4535">
        <w:rPr>
          <w:rFonts w:hint="cs"/>
          <w:color w:val="000000" w:themeColor="text1"/>
          <w:cs/>
        </w:rPr>
        <w:t>แต้มสะสม</w:t>
      </w:r>
      <w:r w:rsidR="00F07CB5">
        <w:rPr>
          <w:rFonts w:hint="cs"/>
          <w:color w:val="000000" w:themeColor="text1"/>
          <w:cs/>
        </w:rPr>
        <w:t>ไว้</w:t>
      </w:r>
      <w:r w:rsidR="006C454A">
        <w:rPr>
          <w:rFonts w:hint="cs"/>
          <w:color w:val="000000" w:themeColor="text1"/>
          <w:cs/>
        </w:rPr>
        <w:t>ที่</w:t>
      </w:r>
      <w:r w:rsidR="00EA4535">
        <w:rPr>
          <w:rFonts w:hint="cs"/>
          <w:color w:val="000000" w:themeColor="text1"/>
          <w:cs/>
        </w:rPr>
        <w:t>ระบบ</w:t>
      </w:r>
      <w:r w:rsidR="006C454A">
        <w:rPr>
          <w:rFonts w:hint="cs"/>
          <w:color w:val="000000" w:themeColor="text1"/>
          <w:cs/>
        </w:rPr>
        <w:t>ฐานข้อมูล เพื่อ</w:t>
      </w:r>
      <w:r w:rsidR="00EA4535">
        <w:rPr>
          <w:rFonts w:hint="cs"/>
          <w:color w:val="000000" w:themeColor="text1"/>
          <w:cs/>
        </w:rPr>
        <w:t>ที่ป้องกัน</w:t>
      </w:r>
      <w:r w:rsidR="003F43C1">
        <w:rPr>
          <w:rFonts w:hint="cs"/>
          <w:color w:val="000000" w:themeColor="text1"/>
          <w:cs/>
        </w:rPr>
        <w:t>การสูญหายของข้อมูล</w:t>
      </w:r>
      <w:r w:rsidR="00E35972">
        <w:rPr>
          <w:rFonts w:hint="cs"/>
          <w:color w:val="000000" w:themeColor="text1"/>
          <w:cs/>
        </w:rPr>
        <w:t>แต้มสะสม</w:t>
      </w:r>
      <w:r w:rsidR="006C454A">
        <w:rPr>
          <w:rFonts w:hint="cs"/>
          <w:color w:val="000000" w:themeColor="text1"/>
          <w:cs/>
        </w:rPr>
        <w:t xml:space="preserve"> </w:t>
      </w:r>
      <w:r w:rsidR="003F43C1">
        <w:rPr>
          <w:rFonts w:hint="cs"/>
          <w:cs/>
        </w:rPr>
        <w:t>ทั้งยังเลือกวิธีการเก็บแต้มสะสมแบบกำหนดแต้มหรือจะเป็นการกำหนดราคาสินค้า</w:t>
      </w:r>
      <w:r w:rsidR="00E35972">
        <w:rPr>
          <w:rFonts w:hint="cs"/>
          <w:cs/>
        </w:rPr>
        <w:t>ก็ได้</w:t>
      </w:r>
      <w:r w:rsidR="003F43C1">
        <w:rPr>
          <w:rFonts w:hint="cs"/>
          <w:cs/>
        </w:rPr>
        <w:t xml:space="preserve"> เพื่อเพิ่มความหลากหลายของวิธีการสะสม</w:t>
      </w:r>
      <w:r w:rsidR="00E35972">
        <w:rPr>
          <w:rFonts w:hint="cs"/>
          <w:cs/>
        </w:rPr>
        <w:t>แต้ม</w:t>
      </w:r>
      <w:r w:rsidR="003F43C1">
        <w:rPr>
          <w:rFonts w:hint="cs"/>
          <w:cs/>
        </w:rPr>
        <w:t xml:space="preserve"> ซึ่งช่วยให้ผู้ประกอบการสามารถสร้างวิธีการเก็บสะสมแต้มได้ตามที่ต้องการ </w:t>
      </w:r>
      <w:r w:rsidR="006C454A">
        <w:rPr>
          <w:rFonts w:hint="cs"/>
          <w:color w:val="000000" w:themeColor="text1"/>
          <w:cs/>
        </w:rPr>
        <w:t>สามารถตรวจสอบแต้ม</w:t>
      </w:r>
      <w:r w:rsidR="00E35972">
        <w:rPr>
          <w:rFonts w:hint="cs"/>
          <w:color w:val="000000" w:themeColor="text1"/>
          <w:cs/>
        </w:rPr>
        <w:t>ได้ทั้งผู้ประกอบการและสมาชิก ดังนั้น</w:t>
      </w:r>
      <w:r w:rsidR="00E35972" w:rsidRPr="007631CC">
        <w:rPr>
          <w:rFonts w:hint="cs"/>
          <w:color w:val="000000" w:themeColor="text1"/>
          <w:cs/>
        </w:rPr>
        <w:t>ผู้พัฒนา</w:t>
      </w:r>
      <w:r w:rsidR="004B42B8" w:rsidRPr="007631CC">
        <w:rPr>
          <w:rFonts w:hint="cs"/>
          <w:color w:val="000000" w:themeColor="text1"/>
          <w:cs/>
        </w:rPr>
        <w:t>จึงทำการพัฒนา</w:t>
      </w:r>
      <w:r w:rsidR="00A37873" w:rsidRPr="007631CC">
        <w:rPr>
          <w:rFonts w:hint="cs"/>
          <w:color w:val="000000" w:themeColor="text1"/>
          <w:cs/>
        </w:rPr>
        <w:t>โครงการตัวนี้ขึ้น เพื่อแก้ปัญหาในการ</w:t>
      </w:r>
      <w:r w:rsidR="00E81508">
        <w:rPr>
          <w:rFonts w:hint="cs"/>
          <w:color w:val="000000" w:themeColor="text1"/>
          <w:cs/>
        </w:rPr>
        <w:t>สะสมแต้ม</w:t>
      </w:r>
      <w:r w:rsidR="00A37873" w:rsidRPr="007631CC">
        <w:rPr>
          <w:rFonts w:hint="cs"/>
          <w:color w:val="000000" w:themeColor="text1"/>
          <w:cs/>
        </w:rPr>
        <w:t xml:space="preserve">เหล่านั้น </w:t>
      </w:r>
      <w:r w:rsidR="002979F0">
        <w:rPr>
          <w:color w:val="000000" w:themeColor="text1"/>
          <w:cs/>
        </w:rPr>
        <w:br w:type="page"/>
      </w:r>
    </w:p>
    <w:p w14:paraId="24028441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4" w:name="_Toc75876849"/>
      <w:r w:rsidRPr="007631CC">
        <w:rPr>
          <w:rFonts w:ascii="TH Sarabun New" w:hAnsi="TH Sarabun New" w:cs="TH Sarabun New"/>
        </w:rPr>
        <w:lastRenderedPageBreak/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2 </w:t>
      </w:r>
      <w:r w:rsidRPr="007631CC">
        <w:rPr>
          <w:rFonts w:ascii="TH Sarabun New" w:hAnsi="TH Sarabun New" w:cs="TH Sarabun New"/>
          <w:cs/>
        </w:rPr>
        <w:t>วัตถุประสงค์ของโครงงาน</w:t>
      </w:r>
      <w:bookmarkEnd w:id="14"/>
    </w:p>
    <w:p w14:paraId="418ECEB2" w14:textId="6834C84C" w:rsidR="00120E80" w:rsidRDefault="00120E80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พัฒนาระบบสะสมแต้ม</w:t>
      </w:r>
    </w:p>
    <w:p w14:paraId="0F98853D" w14:textId="134E653F" w:rsidR="002159BB" w:rsidRDefault="00E81508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</w:t>
      </w:r>
      <w:r w:rsidR="00010A02" w:rsidRPr="007631CC">
        <w:rPr>
          <w:rFonts w:hint="cs"/>
          <w:color w:val="000000" w:themeColor="text1"/>
          <w:cs/>
        </w:rPr>
        <w:t xml:space="preserve"> </w:t>
      </w:r>
      <w:r w:rsidR="00513E1E" w:rsidRPr="007631CC">
        <w:rPr>
          <w:rFonts w:hint="cs"/>
          <w:color w:val="000000" w:themeColor="text1"/>
          <w:cs/>
        </w:rPr>
        <w:t>การ</w:t>
      </w:r>
      <w:r>
        <w:rPr>
          <w:rFonts w:hint="cs"/>
          <w:color w:val="000000" w:themeColor="text1"/>
          <w:cs/>
        </w:rPr>
        <w:t>จัดโปรโมชันของผู้ประกอบการ</w:t>
      </w:r>
    </w:p>
    <w:p w14:paraId="0CF1F01B" w14:textId="531FD83A" w:rsidR="00E81508" w:rsidRPr="007631CC" w:rsidRDefault="00E81508" w:rsidP="00120E80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 การสะสมแต้ม</w:t>
      </w:r>
      <w:r w:rsidR="00293024">
        <w:rPr>
          <w:rFonts w:hint="cs"/>
          <w:color w:val="000000" w:themeColor="text1"/>
          <w:cs/>
        </w:rPr>
        <w:t>และแลกรางวัล</w:t>
      </w:r>
      <w:r>
        <w:rPr>
          <w:rFonts w:hint="cs"/>
          <w:color w:val="000000" w:themeColor="text1"/>
          <w:cs/>
        </w:rPr>
        <w:t>ของลูกค้าหรือสมาชิก</w:t>
      </w:r>
    </w:p>
    <w:p w14:paraId="693C1D8B" w14:textId="1E48BA4E" w:rsidR="00F46B8D" w:rsidRPr="00A00081" w:rsidRDefault="00293024" w:rsidP="00B40DC2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</w:t>
      </w:r>
      <w:r w:rsidR="00544262">
        <w:rPr>
          <w:rFonts w:hint="cs"/>
          <w:color w:val="000000" w:themeColor="text1"/>
          <w:cs/>
        </w:rPr>
        <w:t>การสร้างแอปพลิเคชัน</w:t>
      </w:r>
    </w:p>
    <w:p w14:paraId="42465A07" w14:textId="2E24E8A7" w:rsidR="00F46B8D" w:rsidRDefault="00544262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ศึกษาและเรียนรู้วิธีการใช้การระบบฐานข้อมูล</w:t>
      </w:r>
    </w:p>
    <w:p w14:paraId="58FE1AF2" w14:textId="3CA00BDD" w:rsidR="00773E7F" w:rsidRPr="00773E7F" w:rsidRDefault="00773E7F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ผู้ประกอบการสามารถ</w:t>
      </w:r>
      <w:r w:rsidR="00705B22">
        <w:rPr>
          <w:rFonts w:hint="cs"/>
          <w:color w:val="000000" w:themeColor="text1"/>
          <w:cs/>
        </w:rPr>
        <w:t>สร้าง</w:t>
      </w:r>
      <w:r>
        <w:rPr>
          <w:rFonts w:hint="cs"/>
          <w:color w:val="000000" w:themeColor="text1"/>
          <w:cs/>
        </w:rPr>
        <w:t>โปรโมชันได้ตามต้องการ</w:t>
      </w:r>
    </w:p>
    <w:p w14:paraId="1FF8940A" w14:textId="21A9533E" w:rsidR="00513E1E" w:rsidRDefault="00513E1E">
      <w:pPr>
        <w:spacing w:after="160" w:line="259" w:lineRule="auto"/>
        <w:jc w:val="left"/>
        <w:rPr>
          <w:color w:val="000000" w:themeColor="text1"/>
          <w:cs/>
        </w:rPr>
      </w:pPr>
    </w:p>
    <w:p w14:paraId="1E5400C7" w14:textId="73036DFB" w:rsidR="00F46B8D" w:rsidRPr="00A00081" w:rsidRDefault="00F46B8D" w:rsidP="00B40DC2">
      <w:pPr>
        <w:pStyle w:val="Heading2"/>
        <w:rPr>
          <w:rFonts w:ascii="TH Sarabun New" w:hAnsi="TH Sarabun New" w:cs="TH Sarabun New"/>
        </w:rPr>
      </w:pPr>
      <w:bookmarkStart w:id="15" w:name="_Toc75876850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3 </w:t>
      </w:r>
      <w:r w:rsidRPr="00A00081">
        <w:rPr>
          <w:rFonts w:ascii="TH Sarabun New" w:hAnsi="TH Sarabun New" w:cs="TH Sarabun New"/>
          <w:cs/>
        </w:rPr>
        <w:t>ขอบเขตของโครงงาน</w:t>
      </w:r>
      <w:bookmarkEnd w:id="15"/>
    </w:p>
    <w:p w14:paraId="798DD494" w14:textId="4048408A" w:rsidR="00CE3A65" w:rsidRDefault="00B959DC" w:rsidP="00B959DC">
      <w:r>
        <w:rPr>
          <w:cs/>
        </w:rPr>
        <w:tab/>
      </w:r>
      <w:r w:rsidR="00CE3A65">
        <w:rPr>
          <w:rFonts w:hint="cs"/>
          <w:cs/>
        </w:rPr>
        <w:t>การพัฒนาระบบจะ</w:t>
      </w:r>
      <w:r w:rsidR="00513E1E">
        <w:rPr>
          <w:rFonts w:hint="cs"/>
          <w:cs/>
        </w:rPr>
        <w:t>มุ่งเน้</w:t>
      </w:r>
      <w:r w:rsidR="00CE3A65">
        <w:rPr>
          <w:rFonts w:hint="cs"/>
          <w:cs/>
        </w:rPr>
        <w:t>นไปที่</w:t>
      </w:r>
      <w:r w:rsidR="00513E1E">
        <w:rPr>
          <w:rFonts w:hint="cs"/>
          <w:cs/>
        </w:rPr>
        <w:t>การเรียนรู้</w:t>
      </w:r>
      <w:r w:rsidR="003D4976">
        <w:rPr>
          <w:rFonts w:hint="cs"/>
          <w:cs/>
        </w:rPr>
        <w:t>การใช้งานโปแกรมสร้างแอปพลิเคชัน และวิธีการสร้างระบบฐานข้อมูล</w:t>
      </w:r>
      <w:r w:rsidR="00513E1E">
        <w:rPr>
          <w:rFonts w:hint="cs"/>
          <w:cs/>
        </w:rPr>
        <w:t xml:space="preserve"> โดยกลุ่มเป้าหมายที่เราสนใจจะ</w:t>
      </w:r>
      <w:r w:rsidR="00E35972">
        <w:rPr>
          <w:rFonts w:hint="cs"/>
          <w:cs/>
        </w:rPr>
        <w:t xml:space="preserve">มี 2 กลุ่ม คือ </w:t>
      </w:r>
    </w:p>
    <w:p w14:paraId="68A0C08C" w14:textId="1121BB82" w:rsidR="003C7B98" w:rsidRDefault="00513E1E" w:rsidP="003C7B98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ผู้</w:t>
      </w:r>
      <w:r w:rsidR="003D4976">
        <w:rPr>
          <w:rFonts w:hint="cs"/>
          <w:cs/>
        </w:rPr>
        <w:t>ประกอบการ</w:t>
      </w:r>
    </w:p>
    <w:p w14:paraId="5623159C" w14:textId="27519503" w:rsidR="00521313" w:rsidRDefault="00521313" w:rsidP="00521313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เข้าสู้ระบบ</w:t>
      </w:r>
    </w:p>
    <w:p w14:paraId="192BFF2B" w14:textId="7FCE5546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</w:p>
    <w:p w14:paraId="5D87DE43" w14:textId="5FA7B234" w:rsidR="003C7B98" w:rsidRDefault="00C81CCD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</w:t>
      </w:r>
      <w:r w:rsidR="003C7B98">
        <w:rPr>
          <w:rFonts w:hint="cs"/>
          <w:cs/>
        </w:rPr>
        <w:t>องค์กร</w:t>
      </w:r>
    </w:p>
    <w:p w14:paraId="56639D23" w14:textId="08257CCB" w:rsidR="00551EB4" w:rsidRDefault="003C7B98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เพิ่มสมาชิกเข้าองค์กร</w:t>
      </w:r>
      <w:bookmarkStart w:id="16" w:name="_GoBack"/>
      <w:bookmarkEnd w:id="16"/>
    </w:p>
    <w:p w14:paraId="203D2F69" w14:textId="21311E69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ลงทะเบียนผู้ใช้ให้สมาชิก</w:t>
      </w:r>
    </w:p>
    <w:p w14:paraId="1F40F37B" w14:textId="7468717E" w:rsidR="003C7B98" w:rsidRDefault="00551EB4" w:rsidP="00FB4DEC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แก้ไขแต้มของสมาชิก</w:t>
      </w:r>
    </w:p>
    <w:p w14:paraId="2472CCEF" w14:textId="65D6D653" w:rsidR="00FB4DEC" w:rsidRDefault="00FB4DEC" w:rsidP="00FB4DEC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สร้างโปรโมชัน</w:t>
      </w:r>
    </w:p>
    <w:p w14:paraId="3DE0F6E1" w14:textId="20FD0FBD" w:rsidR="00CE3A65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</w:t>
      </w:r>
      <w:r w:rsidR="002C13AB">
        <w:rPr>
          <w:rFonts w:hint="cs"/>
          <w:cs/>
        </w:rPr>
        <w:t>เงื่อนไขการรับคะแนน</w:t>
      </w:r>
    </w:p>
    <w:p w14:paraId="3ADC5AE3" w14:textId="7DE90930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สร้างชื่อหน่วยของแต้มสะสม</w:t>
      </w:r>
    </w:p>
    <w:p w14:paraId="0CC9DF05" w14:textId="70126AE0" w:rsidR="001079D4" w:rsidRDefault="001079D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แลกรางวัลให้สมาชิก</w:t>
      </w:r>
    </w:p>
    <w:p w14:paraId="6EC63A9A" w14:textId="25205249" w:rsidR="00C81CCD" w:rsidRDefault="00C81CCD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ดูรายชื่อของสมาชิก</w:t>
      </w:r>
    </w:p>
    <w:p w14:paraId="0993E6BA" w14:textId="44E83DE3" w:rsidR="00C81CCD" w:rsidRDefault="00C81CCD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ดูคะแนนสะสมของสมาชิก</w:t>
      </w:r>
    </w:p>
    <w:p w14:paraId="5AA5BC94" w14:textId="01D27235" w:rsidR="00551EB4" w:rsidRDefault="003D4976" w:rsidP="00551EB4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สมาชิก</w:t>
      </w:r>
    </w:p>
    <w:p w14:paraId="0173FE40" w14:textId="2949D326" w:rsidR="00521313" w:rsidRDefault="00521313" w:rsidP="00521313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เข้าสู้ระบบ</w:t>
      </w:r>
    </w:p>
    <w:p w14:paraId="00B40F2D" w14:textId="77777777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  <w:bookmarkStart w:id="17" w:name="_Toc75876851"/>
    </w:p>
    <w:p w14:paraId="73EBDB74" w14:textId="77777777" w:rsidR="00521313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ตรวจสอบคะแนนสะสม</w:t>
      </w:r>
    </w:p>
    <w:p w14:paraId="583FF8F2" w14:textId="58B4BE5F" w:rsidR="002979F0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ตรวจสอบรางวัล</w:t>
      </w:r>
    </w:p>
    <w:p w14:paraId="0FF5BD05" w14:textId="77777777" w:rsidR="00C81CCD" w:rsidRDefault="00C81CCD" w:rsidP="002979F0">
      <w:pPr>
        <w:spacing w:after="160" w:line="259" w:lineRule="auto"/>
        <w:jc w:val="left"/>
      </w:pPr>
    </w:p>
    <w:p w14:paraId="2C67594E" w14:textId="2BAA58EE" w:rsidR="00F46B8D" w:rsidRPr="004E4040" w:rsidRDefault="00F46B8D" w:rsidP="00D801A2">
      <w:pPr>
        <w:pStyle w:val="Heading2"/>
      </w:pPr>
      <w:r w:rsidRPr="004E4040">
        <w:t>1</w:t>
      </w:r>
      <w:r w:rsidRPr="004E4040">
        <w:rPr>
          <w:cs/>
        </w:rPr>
        <w:t>.</w:t>
      </w:r>
      <w:r w:rsidRPr="004E4040">
        <w:t xml:space="preserve">4 </w:t>
      </w:r>
      <w:r w:rsidRPr="004E4040">
        <w:rPr>
          <w:cs/>
        </w:rPr>
        <w:t>เครื่องมือที่ใช้ในการพัฒนา</w:t>
      </w:r>
      <w:bookmarkEnd w:id="17"/>
    </w:p>
    <w:p w14:paraId="13D9D72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Hardware</w:t>
      </w:r>
    </w:p>
    <w:p w14:paraId="283F5E9E" w14:textId="6375FF3E" w:rsidR="008270BD" w:rsidRDefault="008270BD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คอมพิวเตอร์</w:t>
      </w:r>
    </w:p>
    <w:p w14:paraId="719D861C" w14:textId="6D84F62B" w:rsidR="008270BD" w:rsidRPr="002C13AB" w:rsidRDefault="00733A63" w:rsidP="002C13AB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โทรศัพท์มือถือ</w:t>
      </w:r>
      <w:r w:rsidR="00656ECB">
        <w:rPr>
          <w:rFonts w:hint="cs"/>
          <w:color w:val="000000" w:themeColor="text1"/>
          <w:cs/>
        </w:rPr>
        <w:t xml:space="preserve"> </w:t>
      </w:r>
      <w:r w:rsidR="00656ECB">
        <w:rPr>
          <w:color w:val="000000" w:themeColor="text1"/>
        </w:rPr>
        <w:t>android</w:t>
      </w:r>
    </w:p>
    <w:p w14:paraId="1CFB39C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Software</w:t>
      </w:r>
    </w:p>
    <w:p w14:paraId="6CE498F3" w14:textId="0D1D96A0" w:rsidR="00F46B8D" w:rsidRPr="004E4040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โปรแกรมสำหรับจัดทำเอกสาร ได้แก่ </w:t>
      </w:r>
      <w:r w:rsidRPr="004E4040">
        <w:rPr>
          <w:color w:val="000000" w:themeColor="text1"/>
        </w:rPr>
        <w:t xml:space="preserve">Microsoft Word </w:t>
      </w:r>
      <w:r w:rsidR="00733A63">
        <w:rPr>
          <w:color w:val="000000" w:themeColor="text1"/>
        </w:rPr>
        <w:t>2016</w:t>
      </w:r>
    </w:p>
    <w:p w14:paraId="29CEB8EA" w14:textId="389D1497" w:rsidR="00D33B11" w:rsidRPr="004E4040" w:rsidRDefault="00D33B11" w:rsidP="00D33B1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ระบบปฏิบัติการ ได้แก่ </w:t>
      </w:r>
      <w:r w:rsidR="00C81CCD">
        <w:rPr>
          <w:color w:val="000000" w:themeColor="text1"/>
        </w:rPr>
        <w:t>Windows 10</w:t>
      </w:r>
    </w:p>
    <w:p w14:paraId="15D0E81E" w14:textId="77777777" w:rsidR="00733A63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>โปรแกรมที่</w:t>
      </w:r>
      <w:r w:rsidR="00733A63">
        <w:rPr>
          <w:rFonts w:hint="cs"/>
          <w:color w:val="000000" w:themeColor="text1"/>
          <w:cs/>
        </w:rPr>
        <w:t>เขียนโค้ด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(</w:t>
      </w:r>
      <w:r w:rsidR="00D33B11" w:rsidRPr="004E4040">
        <w:rPr>
          <w:color w:val="000000" w:themeColor="text1"/>
        </w:rPr>
        <w:t>IDE</w:t>
      </w:r>
      <w:r w:rsidR="00733A63">
        <w:rPr>
          <w:color w:val="000000" w:themeColor="text1"/>
        </w:rPr>
        <w:t>)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Android Studio</w:t>
      </w:r>
    </w:p>
    <w:p w14:paraId="29112D93" w14:textId="77777777" w:rsidR="00717074" w:rsidRDefault="00733A63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ภาษาโปแกรม </w:t>
      </w:r>
      <w:r>
        <w:rPr>
          <w:color w:val="000000" w:themeColor="text1"/>
        </w:rPr>
        <w:t>Dart</w:t>
      </w:r>
    </w:p>
    <w:p w14:paraId="18CCA6AE" w14:textId="21E721E6" w:rsidR="00F46B8D" w:rsidRPr="004E4040" w:rsidRDefault="00717074" w:rsidP="0071707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717074">
        <w:rPr>
          <w:color w:val="000000" w:themeColor="text1"/>
          <w:cs/>
        </w:rPr>
        <w:t>เฟรม</w:t>
      </w:r>
      <w:proofErr w:type="spellStart"/>
      <w:r w:rsidR="005039D1" w:rsidRPr="00717074">
        <w:rPr>
          <w:rFonts w:hint="cs"/>
          <w:color w:val="000000" w:themeColor="text1"/>
          <w:cs/>
        </w:rPr>
        <w:t>เวิร์ค</w:t>
      </w:r>
      <w:proofErr w:type="spellEnd"/>
      <w:r w:rsidR="008F2DBC">
        <w:rPr>
          <w:color w:val="000000" w:themeColor="text1"/>
        </w:rPr>
        <w:t xml:space="preserve"> Flutter</w:t>
      </w:r>
      <w:r w:rsidR="00F46B8D" w:rsidRPr="004E4040">
        <w:rPr>
          <w:color w:val="000000" w:themeColor="text1"/>
        </w:rPr>
        <w:t xml:space="preserve">   </w:t>
      </w:r>
    </w:p>
    <w:p w14:paraId="61B97099" w14:textId="0AFFE084" w:rsidR="00C81CCD" w:rsidRDefault="00F46B8D" w:rsidP="00C81CC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โปรแกรมเว็บเบราว์เซอร์ </w:t>
      </w:r>
      <w:r w:rsidRPr="004E4040">
        <w:rPr>
          <w:color w:val="000000" w:themeColor="text1"/>
        </w:rPr>
        <w:t xml:space="preserve">Google Chrome </w:t>
      </w:r>
    </w:p>
    <w:p w14:paraId="1554D211" w14:textId="548283D2" w:rsidR="005039D1" w:rsidRDefault="005039D1" w:rsidP="00C81CCD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</w:p>
    <w:p w14:paraId="3B94C7D6" w14:textId="2F7FCC6D" w:rsidR="005039D1" w:rsidRPr="005039D1" w:rsidRDefault="005039D1" w:rsidP="005039D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GitHub Desktop</w:t>
      </w:r>
    </w:p>
    <w:p w14:paraId="605112C7" w14:textId="27977FEA" w:rsidR="00D449FF" w:rsidRPr="002979F0" w:rsidRDefault="00D449FF" w:rsidP="002979F0">
      <w:pPr>
        <w:rPr>
          <w:color w:val="000000" w:themeColor="text1"/>
        </w:rPr>
      </w:pPr>
    </w:p>
    <w:p w14:paraId="343A4727" w14:textId="0A033B27" w:rsidR="009D4755" w:rsidRPr="002C13AB" w:rsidRDefault="00F46B8D" w:rsidP="002C13AB">
      <w:pPr>
        <w:pStyle w:val="Heading2"/>
        <w:rPr>
          <w:rFonts w:ascii="TH Sarabun New" w:hAnsi="TH Sarabun New" w:cs="TH Sarabun New"/>
        </w:rPr>
      </w:pPr>
      <w:bookmarkStart w:id="18" w:name="_Toc75876852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5 </w:t>
      </w:r>
      <w:r w:rsidRPr="00A00081">
        <w:rPr>
          <w:rFonts w:ascii="TH Sarabun New" w:hAnsi="TH Sarabun New" w:cs="TH Sarabun New"/>
          <w:cs/>
        </w:rPr>
        <w:t>ขั้นตอนการดำเนินงาน</w:t>
      </w:r>
      <w:bookmarkEnd w:id="18"/>
      <w:r w:rsidRPr="00A00081">
        <w:rPr>
          <w:rFonts w:ascii="TH Sarabun New" w:hAnsi="TH Sarabun New" w:cs="TH Sarabun New"/>
          <w:cs/>
        </w:rPr>
        <w:t xml:space="preserve"> </w:t>
      </w:r>
    </w:p>
    <w:p w14:paraId="6DD3340B" w14:textId="497D6DEC" w:rsidR="00EA397C" w:rsidRPr="00254521" w:rsidRDefault="00C81CCD" w:rsidP="00254521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สำรวจความต้องการ</w:t>
      </w:r>
    </w:p>
    <w:p w14:paraId="4370A93E" w14:textId="2F0831B1" w:rsidR="00116499" w:rsidRDefault="00C81CCD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ศึกษาข้อมูล</w:t>
      </w:r>
    </w:p>
    <w:p w14:paraId="68670F77" w14:textId="46667D01" w:rsidR="00521313" w:rsidRPr="00C14C0E" w:rsidRDefault="00EA397C" w:rsidP="00C14C0E">
      <w:pPr>
        <w:pStyle w:val="ListParagraph"/>
        <w:numPr>
          <w:ilvl w:val="0"/>
          <w:numId w:val="44"/>
        </w:numPr>
        <w:rPr>
          <w:color w:val="000000" w:themeColor="text1"/>
        </w:rPr>
      </w:pPr>
      <w:r w:rsidRPr="00C14C0E">
        <w:rPr>
          <w:rFonts w:hint="cs"/>
          <w:color w:val="000000" w:themeColor="text1"/>
          <w:cs/>
        </w:rPr>
        <w:t>ศึกษาหลักการและทฤษฎี</w:t>
      </w:r>
    </w:p>
    <w:p w14:paraId="5D6E62C5" w14:textId="0AC02377" w:rsidR="00116499" w:rsidRPr="00521313" w:rsidRDefault="00116499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ศึกษาเทคโนโลยี</w:t>
      </w:r>
    </w:p>
    <w:p w14:paraId="4DA296B8" w14:textId="20B90874" w:rsidR="00116499" w:rsidRPr="00C14C0E" w:rsidRDefault="00521313" w:rsidP="00C14C0E">
      <w:pPr>
        <w:pStyle w:val="ListParagraph"/>
        <w:numPr>
          <w:ilvl w:val="0"/>
          <w:numId w:val="44"/>
        </w:numPr>
        <w:rPr>
          <w:color w:val="000000" w:themeColor="text1"/>
        </w:rPr>
      </w:pPr>
      <w:r>
        <w:rPr>
          <w:rFonts w:hint="cs"/>
          <w:cs/>
        </w:rPr>
        <w:t>เรียนรู้การใช้งานเทคโนโลยี</w:t>
      </w:r>
    </w:p>
    <w:p w14:paraId="717CE788" w14:textId="77777777" w:rsidR="00116499" w:rsidRPr="00116499" w:rsidRDefault="00116499" w:rsidP="00116499">
      <w:pPr>
        <w:pStyle w:val="ListParagraph"/>
        <w:numPr>
          <w:ilvl w:val="0"/>
          <w:numId w:val="7"/>
        </w:numPr>
      </w:pPr>
      <w:r w:rsidRPr="00116499">
        <w:rPr>
          <w:cs/>
        </w:rPr>
        <w:t xml:space="preserve">วางแผนการดำเนินงาน </w:t>
      </w:r>
    </w:p>
    <w:p w14:paraId="2AA43997" w14:textId="2AFFA906" w:rsidR="00116499" w:rsidRPr="0084270B" w:rsidRDefault="009F1EB4" w:rsidP="009F1EB4">
      <w:pPr>
        <w:pStyle w:val="ListParagraph"/>
        <w:numPr>
          <w:ilvl w:val="1"/>
          <w:numId w:val="45"/>
        </w:numPr>
        <w:rPr>
          <w:color w:val="000000" w:themeColor="text1"/>
        </w:rPr>
      </w:pPr>
      <w:r>
        <w:rPr>
          <w:cs/>
        </w:rPr>
        <w:t>กำหนดปัญหา</w:t>
      </w:r>
    </w:p>
    <w:p w14:paraId="76872BF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 xml:space="preserve">ออกแบบ </w:t>
      </w:r>
      <w:r w:rsidRPr="0084270B">
        <w:rPr>
          <w:color w:val="000000" w:themeColor="text1"/>
        </w:rPr>
        <w:t>Use Case Diagram</w:t>
      </w:r>
    </w:p>
    <w:p w14:paraId="3AAFB71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>ออกแบบโครงสร้างของซอฟต์แวร์</w:t>
      </w:r>
    </w:p>
    <w:p w14:paraId="2D042518" w14:textId="3451CDF4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>ออกแบบส่วนติดต่อผู้ใช้ของซอฟต์แวร์</w:t>
      </w:r>
    </w:p>
    <w:p w14:paraId="3AC5E0F1" w14:textId="0445FDEE" w:rsidR="00D23F4C" w:rsidRDefault="00D23F4C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สร้างระบบ</w:t>
      </w:r>
    </w:p>
    <w:p w14:paraId="4CEB3AAA" w14:textId="7250D55E" w:rsidR="00D23F4C" w:rsidRPr="00D23F4C" w:rsidRDefault="00116499" w:rsidP="00D23F4C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ทดสอบระบบ</w:t>
      </w:r>
    </w:p>
    <w:p w14:paraId="2F726ED2" w14:textId="02EBA3E3" w:rsidR="00116499" w:rsidRPr="00CE437F" w:rsidRDefault="00BF13BD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cs/>
        </w:rPr>
        <w:t>ทำเล่มโครงงาน</w:t>
      </w:r>
    </w:p>
    <w:p w14:paraId="638C9353" w14:textId="05D6B04E" w:rsidR="00116499" w:rsidRDefault="00116499" w:rsidP="00116499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lastRenderedPageBreak/>
        <w:t xml:space="preserve">จัดทำเล่มโครงงานบทที่ </w:t>
      </w:r>
      <w:r w:rsidRPr="00CE437F">
        <w:rPr>
          <w:color w:val="000000" w:themeColor="text1"/>
        </w:rPr>
        <w:t>1</w:t>
      </w:r>
      <w:r>
        <w:rPr>
          <w:rFonts w:hint="cs"/>
          <w:color w:val="000000" w:themeColor="text1"/>
          <w:cs/>
        </w:rPr>
        <w:t xml:space="preserve"> </w:t>
      </w:r>
      <w:r w:rsidR="002C13AB">
        <w:rPr>
          <w:color w:val="000000" w:themeColor="text1"/>
          <w:cs/>
        </w:rPr>
        <w:t>–</w:t>
      </w:r>
      <w:r>
        <w:rPr>
          <w:rFonts w:hint="cs"/>
          <w:color w:val="000000" w:themeColor="text1"/>
          <w:cs/>
        </w:rPr>
        <w:t xml:space="preserve"> </w:t>
      </w:r>
      <w:r w:rsidRPr="00CE437F">
        <w:rPr>
          <w:color w:val="000000" w:themeColor="text1"/>
        </w:rPr>
        <w:t>5</w:t>
      </w:r>
    </w:p>
    <w:p w14:paraId="34227637" w14:textId="77777777" w:rsidR="002C13AB" w:rsidRPr="002C13AB" w:rsidRDefault="002C13AB" w:rsidP="002C13AB">
      <w:pPr>
        <w:rPr>
          <w:color w:val="000000" w:themeColor="text1"/>
        </w:rPr>
      </w:pPr>
    </w:p>
    <w:p w14:paraId="435CCB38" w14:textId="70D5A165" w:rsidR="00F46B8D" w:rsidRPr="00A00081" w:rsidRDefault="00F46B8D" w:rsidP="00D47054">
      <w:pPr>
        <w:pStyle w:val="Heading2"/>
        <w:rPr>
          <w:rFonts w:ascii="TH Sarabun New" w:hAnsi="TH Sarabun New" w:cs="TH Sarabun New"/>
        </w:rPr>
      </w:pPr>
      <w:bookmarkStart w:id="19" w:name="_Toc75876853"/>
      <w:r w:rsidRPr="00A00081">
        <w:rPr>
          <w:rFonts w:ascii="TH Sarabun New" w:hAnsi="TH Sarabun New" w:cs="TH Sarabun New"/>
          <w:cs/>
        </w:rPr>
        <w:t>1.6 แผนการดำเนินงาน</w:t>
      </w:r>
      <w:bookmarkEnd w:id="19"/>
      <w:r w:rsidRPr="00A00081">
        <w:rPr>
          <w:rFonts w:ascii="TH Sarabun New" w:hAnsi="TH Sarabun New" w:cs="TH Sarabun New"/>
          <w:cs/>
        </w:rPr>
        <w:t xml:space="preserve"> </w:t>
      </w:r>
    </w:p>
    <w:p w14:paraId="59ED0340" w14:textId="77777777" w:rsidR="00F46B8D" w:rsidRPr="00C97F00" w:rsidRDefault="00C97F00" w:rsidP="00C97F00">
      <w:pPr>
        <w:ind w:firstLine="720"/>
        <w:rPr>
          <w:cs/>
        </w:rPr>
      </w:pPr>
      <w:r>
        <w:rPr>
          <w:rFonts w:hint="cs"/>
          <w:cs/>
        </w:rPr>
        <w:t xml:space="preserve">ให้อธิบายถึงการทำงานในแต่ละขั้นตอน โดยมีการอ้างอิงไปที่ตาราง ซึ่งชื่อของตารางจะต้องอยู่มุมบนด้านซ้ายมือเท่านั้น เช่น ตารางที่ </w:t>
      </w:r>
      <w:r>
        <w:t xml:space="preserve">1 </w:t>
      </w:r>
      <w:r>
        <w:rPr>
          <w:rFonts w:hint="cs"/>
          <w:cs/>
        </w:rPr>
        <w:t xml:space="preserve">โดยใช้ใช้การใส่ </w:t>
      </w:r>
      <w:r>
        <w:t xml:space="preserve">Caption </w:t>
      </w:r>
      <w:r>
        <w:rPr>
          <w:rFonts w:hint="cs"/>
          <w:cs/>
        </w:rPr>
        <w:t>อัตโนมัติในการใส่ชื่อตาราง</w:t>
      </w:r>
    </w:p>
    <w:p w14:paraId="02331323" w14:textId="77777777" w:rsidR="00C205E4" w:rsidRDefault="00C205E4" w:rsidP="00837553">
      <w:pPr>
        <w:pStyle w:val="Caption"/>
        <w:keepNext/>
        <w:rPr>
          <w:color w:val="FF0000"/>
        </w:rPr>
      </w:pPr>
      <w:bookmarkStart w:id="20" w:name="_Toc34779381"/>
    </w:p>
    <w:p w14:paraId="1D2B8AEC" w14:textId="6DB6D9D6" w:rsidR="00837553" w:rsidRPr="00581149" w:rsidRDefault="00581149" w:rsidP="00581149">
      <w:pPr>
        <w:pStyle w:val="Caption"/>
        <w:rPr>
          <w:color w:val="000000" w:themeColor="text1"/>
        </w:rPr>
      </w:pPr>
      <w:bookmarkStart w:id="21" w:name="_Toc73051503"/>
      <w:bookmarkStart w:id="22" w:name="_Toc73051786"/>
      <w:bookmarkStart w:id="23" w:name="_Toc73661414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1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837553" w:rsidRPr="00C205E4">
        <w:rPr>
          <w:cs/>
        </w:rPr>
        <w:t>ขั้นตอนการดำเนินงาน</w:t>
      </w:r>
      <w:bookmarkEnd w:id="20"/>
      <w:bookmarkEnd w:id="21"/>
      <w:bookmarkEnd w:id="22"/>
      <w:bookmarkEnd w:id="23"/>
    </w:p>
    <w:tbl>
      <w:tblPr>
        <w:tblW w:w="87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6"/>
        <w:gridCol w:w="1050"/>
        <w:gridCol w:w="992"/>
        <w:gridCol w:w="992"/>
        <w:gridCol w:w="993"/>
        <w:gridCol w:w="993"/>
        <w:gridCol w:w="8"/>
      </w:tblGrid>
      <w:tr w:rsidR="00EC5D59" w:rsidRPr="00A00081" w14:paraId="718ADCB7" w14:textId="13F99366" w:rsidTr="002C13AB">
        <w:trPr>
          <w:trHeight w:val="39"/>
          <w:tblHeader/>
        </w:trPr>
        <w:tc>
          <w:tcPr>
            <w:tcW w:w="3686" w:type="dxa"/>
            <w:vMerge w:val="restart"/>
            <w:vAlign w:val="center"/>
          </w:tcPr>
          <w:p w14:paraId="2A7D4618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bookmarkStart w:id="24" w:name="OLE_LINK3"/>
            <w:bookmarkStart w:id="25" w:name="OLE_LINK4"/>
            <w:r w:rsidRPr="00A00081">
              <w:rPr>
                <w:color w:val="000000" w:themeColor="text1"/>
                <w:cs/>
              </w:rPr>
              <w:t>ขั้นตอนการดำเนินงาน</w:t>
            </w:r>
            <w:bookmarkEnd w:id="24"/>
            <w:bookmarkEnd w:id="25"/>
          </w:p>
        </w:tc>
        <w:tc>
          <w:tcPr>
            <w:tcW w:w="5028" w:type="dxa"/>
            <w:gridSpan w:val="6"/>
            <w:vAlign w:val="center"/>
          </w:tcPr>
          <w:p w14:paraId="68986879" w14:textId="5C60EF43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>ระยะเวลาในการดำเนินงาน</w:t>
            </w:r>
          </w:p>
        </w:tc>
      </w:tr>
      <w:tr w:rsidR="00EC5D59" w:rsidRPr="00A00081" w14:paraId="2D2A5700" w14:textId="31AE1AA4" w:rsidTr="002C13AB">
        <w:trPr>
          <w:gridAfter w:val="1"/>
          <w:wAfter w:w="8" w:type="dxa"/>
          <w:trHeight w:val="473"/>
          <w:tblHeader/>
        </w:trPr>
        <w:tc>
          <w:tcPr>
            <w:tcW w:w="3686" w:type="dxa"/>
            <w:vMerge/>
            <w:vAlign w:val="center"/>
          </w:tcPr>
          <w:p w14:paraId="5726EF5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050" w:type="dxa"/>
            <w:vAlign w:val="center"/>
          </w:tcPr>
          <w:p w14:paraId="0BB7AD80" w14:textId="307976BE" w:rsidR="00EC5D59" w:rsidRPr="00A00081" w:rsidRDefault="009F1EB4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1</w:t>
            </w:r>
          </w:p>
        </w:tc>
        <w:tc>
          <w:tcPr>
            <w:tcW w:w="992" w:type="dxa"/>
            <w:vAlign w:val="center"/>
          </w:tcPr>
          <w:p w14:paraId="2087CE62" w14:textId="13849C18" w:rsidR="00EC5D59" w:rsidRPr="00A00081" w:rsidRDefault="009F1EB4" w:rsidP="009F1EB4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2</w:t>
            </w:r>
          </w:p>
        </w:tc>
        <w:tc>
          <w:tcPr>
            <w:tcW w:w="992" w:type="dxa"/>
            <w:vAlign w:val="center"/>
          </w:tcPr>
          <w:p w14:paraId="15055900" w14:textId="567E4A34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3</w:t>
            </w:r>
          </w:p>
        </w:tc>
        <w:tc>
          <w:tcPr>
            <w:tcW w:w="993" w:type="dxa"/>
            <w:vAlign w:val="center"/>
          </w:tcPr>
          <w:p w14:paraId="09340ED9" w14:textId="556FA71A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4</w:t>
            </w:r>
          </w:p>
        </w:tc>
        <w:tc>
          <w:tcPr>
            <w:tcW w:w="993" w:type="dxa"/>
          </w:tcPr>
          <w:p w14:paraId="1DBBCAAB" w14:textId="4252D6AD" w:rsidR="00EC5D59" w:rsidRPr="009F1EB4" w:rsidRDefault="009F1EB4" w:rsidP="009F1EB4">
            <w:pPr>
              <w:rPr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5</w:t>
            </w:r>
          </w:p>
        </w:tc>
      </w:tr>
      <w:tr w:rsidR="00EC5D59" w:rsidRPr="00A00081" w14:paraId="5D0706E1" w14:textId="745539BC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4C586F5E" w14:textId="46D9FC97" w:rsidR="00EC5D59" w:rsidRPr="009F1EB4" w:rsidRDefault="009F1EB4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สำรวจความต้องการ</w:t>
            </w:r>
          </w:p>
        </w:tc>
        <w:tc>
          <w:tcPr>
            <w:tcW w:w="1050" w:type="dxa"/>
          </w:tcPr>
          <w:p w14:paraId="77B55737" w14:textId="255F9668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5F19EAEC" wp14:editId="526D2949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144227</wp:posOffset>
                      </wp:positionV>
                      <wp:extent cx="582521" cy="0"/>
                      <wp:effectExtent l="38100" t="76200" r="27305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252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35B5ED8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-1.7pt;margin-top:11.35pt;width:45.85pt;height:0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" strokecolor="windowText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2DFD2AB" w14:textId="77777777" w:rsidR="00EC5D59" w:rsidRPr="00A00081" w:rsidRDefault="00EC5D59" w:rsidP="00D8385B">
            <w:pPr>
              <w:rPr>
                <w:color w:val="000000" w:themeColor="text1"/>
                <w:cs/>
              </w:rPr>
            </w:pPr>
          </w:p>
        </w:tc>
        <w:tc>
          <w:tcPr>
            <w:tcW w:w="992" w:type="dxa"/>
          </w:tcPr>
          <w:p w14:paraId="5FA19CFF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610C94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494CAB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E6CDB17" w14:textId="5B31E48F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719FCE43" w14:textId="01A5EF31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ศึกษาข้อมูล</w:t>
            </w:r>
          </w:p>
        </w:tc>
        <w:tc>
          <w:tcPr>
            <w:tcW w:w="1050" w:type="dxa"/>
          </w:tcPr>
          <w:p w14:paraId="1AB8C918" w14:textId="6244C832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705393" wp14:editId="3C8938E6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135255</wp:posOffset>
                      </wp:positionV>
                      <wp:extent cx="852869" cy="0"/>
                      <wp:effectExtent l="38100" t="76200" r="23495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4F7BE21D" id="Straight Arrow Connector 2" o:spid="_x0000_s1026" type="#_x0000_t32" style="position:absolute;margin-left:22pt;margin-top:10.65pt;width:67.15pt;height: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3E074ECC" w14:textId="6E76E53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966C0F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605FAA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41A3B7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475984C4" w14:textId="1D68CF5A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11DCAB6" w14:textId="6DC8ABC9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</w:t>
            </w:r>
            <w:r w:rsidRPr="00741C69">
              <w:rPr>
                <w:rFonts w:hint="cs"/>
                <w:color w:val="000000" w:themeColor="text1"/>
                <w:cs/>
              </w:rPr>
              <w:t>เทคโนโลยี</w:t>
            </w:r>
          </w:p>
        </w:tc>
        <w:tc>
          <w:tcPr>
            <w:tcW w:w="1050" w:type="dxa"/>
          </w:tcPr>
          <w:p w14:paraId="7EF67B49" w14:textId="7C33CB5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0E4912F" w14:textId="6A0C556A" w:rsidR="00EC5D59" w:rsidRPr="00A00081" w:rsidRDefault="00741C6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72522B53" wp14:editId="741F0EE8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137160</wp:posOffset>
                      </wp:positionV>
                      <wp:extent cx="1191895" cy="0"/>
                      <wp:effectExtent l="38100" t="76200" r="27305" b="952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189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F2FF9C3" id="Straight Arrow Connector 31" o:spid="_x0000_s1026" type="#_x0000_t32" style="position:absolute;margin-left:-3.2pt;margin-top:10.8pt;width:93.85pt;height:0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BA2A70A" w14:textId="4946A2D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9EF2B3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8E7783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31151B94" w14:textId="42FC1C51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0473E5A" w14:textId="6D7AAC79" w:rsidR="00EC5D59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ออกแบบ</w:t>
            </w:r>
            <w:r>
              <w:rPr>
                <w:color w:val="000000" w:themeColor="text1"/>
              </w:rPr>
              <w:t xml:space="preserve"> Use Case</w:t>
            </w:r>
            <w:r w:rsidR="00EC5D59" w:rsidRPr="00741C69">
              <w:rPr>
                <w:color w:val="000000" w:themeColor="text1"/>
              </w:rPr>
              <w:t xml:space="preserve"> Diagram</w:t>
            </w:r>
          </w:p>
        </w:tc>
        <w:tc>
          <w:tcPr>
            <w:tcW w:w="1050" w:type="dxa"/>
          </w:tcPr>
          <w:p w14:paraId="582FD2CB" w14:textId="0F2D861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DB69641" w14:textId="607D63D0" w:rsidR="00EC5D59" w:rsidRPr="00A00081" w:rsidRDefault="0084270B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3E3E7E58" wp14:editId="38496694">
                      <wp:simplePos x="0" y="0"/>
                      <wp:positionH relativeFrom="column">
                        <wp:posOffset>-387985</wp:posOffset>
                      </wp:positionH>
                      <wp:positionV relativeFrom="paragraph">
                        <wp:posOffset>144145</wp:posOffset>
                      </wp:positionV>
                      <wp:extent cx="852869" cy="0"/>
                      <wp:effectExtent l="38100" t="76200" r="23495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3C683E6" id="Straight Arrow Connector 36" o:spid="_x0000_s1026" type="#_x0000_t32" style="position:absolute;margin-left:-30.55pt;margin-top:11.35pt;width:67.15pt;height:0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20AF13A8" w14:textId="3427CB1E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791D7E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CD721B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1BA216C6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066F327A" w14:textId="20C4D1F1" w:rsidR="00BE13D8" w:rsidRPr="00741C69" w:rsidRDefault="00BE13D8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ออกแบบโครงสร้างของซอฟต์แวร์</w:t>
            </w:r>
          </w:p>
        </w:tc>
        <w:tc>
          <w:tcPr>
            <w:tcW w:w="1050" w:type="dxa"/>
          </w:tcPr>
          <w:p w14:paraId="72F02891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2513000" w14:textId="4E876D8A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F94182" wp14:editId="60D9890E">
                      <wp:simplePos x="0" y="0"/>
                      <wp:positionH relativeFrom="column">
                        <wp:posOffset>-40639</wp:posOffset>
                      </wp:positionH>
                      <wp:positionV relativeFrom="paragraph">
                        <wp:posOffset>136525</wp:posOffset>
                      </wp:positionV>
                      <wp:extent cx="552450" cy="0"/>
                      <wp:effectExtent l="38100" t="76200" r="19050" b="95250"/>
                      <wp:wrapNone/>
                      <wp:docPr id="34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DEC63DE" id="ลูกศรเชื่อมต่อแบบตรง 34" o:spid="_x0000_s1026" type="#_x0000_t32" style="position:absolute;margin-left:-3.2pt;margin-top:10.75pt;width:43.5pt;height:0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UWFw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FAB2412" w14:textId="2D3E6A79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6393CFF5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89DDFDE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84270B" w:rsidRPr="00A00081" w14:paraId="59DCFE17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66889720" w14:textId="0CC47A04" w:rsidR="0084270B" w:rsidRPr="00741C69" w:rsidRDefault="0084270B" w:rsidP="0084270B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</w:t>
            </w:r>
            <w:r>
              <w:rPr>
                <w:rFonts w:hint="cs"/>
                <w:color w:val="000000" w:themeColor="text1"/>
                <w:cs/>
              </w:rPr>
              <w:t>ส่วนติดต่อผู้ใช้</w:t>
            </w:r>
            <w:r w:rsidRPr="00741C69">
              <w:rPr>
                <w:rFonts w:hint="cs"/>
                <w:color w:val="000000" w:themeColor="text1"/>
                <w:cs/>
              </w:rPr>
              <w:t>ของซอฟต์แวร์</w:t>
            </w:r>
          </w:p>
        </w:tc>
        <w:tc>
          <w:tcPr>
            <w:tcW w:w="1050" w:type="dxa"/>
          </w:tcPr>
          <w:p w14:paraId="211A881C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11E459B7" w14:textId="49B58A8F" w:rsidR="0084270B" w:rsidRDefault="0084270B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4916DAF" wp14:editId="597735BE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130810</wp:posOffset>
                      </wp:positionV>
                      <wp:extent cx="552450" cy="0"/>
                      <wp:effectExtent l="38100" t="76200" r="19050" b="95250"/>
                      <wp:wrapNone/>
                      <wp:docPr id="58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833252F" id="ลูกศรเชื่อมต่อแบบตรง 34" o:spid="_x0000_s1026" type="#_x0000_t32" style="position:absolute;margin-left:-3.05pt;margin-top:10.3pt;width:43.5pt;height:0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HOBGA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0527629" w14:textId="77777777" w:rsidR="0084270B" w:rsidRPr="00A00081" w:rsidRDefault="0084270B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768BAA9B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71CE07D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6162A327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178B630C" w14:textId="3DF51139" w:rsidR="00BE13D8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สร้างระบบ</w:t>
            </w:r>
          </w:p>
        </w:tc>
        <w:tc>
          <w:tcPr>
            <w:tcW w:w="1050" w:type="dxa"/>
          </w:tcPr>
          <w:p w14:paraId="59638FA3" w14:textId="1689F09F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B8A369B" w14:textId="44E0D2F6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0B7C7BA" wp14:editId="63BA9BC3">
                      <wp:simplePos x="0" y="0"/>
                      <wp:positionH relativeFrom="column">
                        <wp:posOffset>-35857</wp:posOffset>
                      </wp:positionH>
                      <wp:positionV relativeFrom="paragraph">
                        <wp:posOffset>135750</wp:posOffset>
                      </wp:positionV>
                      <wp:extent cx="1514104" cy="0"/>
                      <wp:effectExtent l="38100" t="76200" r="10160" b="95250"/>
                      <wp:wrapNone/>
                      <wp:docPr id="72" name="ลูกศรเชื่อมต่อแบบตรง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104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946A910" id="ลูกศรเชื่อมต่อแบบตรง 72" o:spid="_x0000_s1026" type="#_x0000_t32" style="position:absolute;margin-left:-2.8pt;margin-top:10.7pt;width:119.2pt;height:0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05DC2B5" w14:textId="060325A1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080370E6" w14:textId="4DA830D8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70EE48D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229F98DF" w14:textId="12BAB369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63F30041" w14:textId="7FE261A4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ทดสอบและแก้ไข</w:t>
            </w:r>
            <w:r w:rsidR="00EC5D59" w:rsidRPr="00741C69">
              <w:rPr>
                <w:color w:val="000000" w:themeColor="text1"/>
                <w:cs/>
              </w:rPr>
              <w:t>โปรแกรมให้เสร็จสมบูรณ์</w:t>
            </w:r>
          </w:p>
        </w:tc>
        <w:tc>
          <w:tcPr>
            <w:tcW w:w="1050" w:type="dxa"/>
          </w:tcPr>
          <w:p w14:paraId="7C5D9E44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E8DA30C" w14:textId="541D72C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AB4BF15" w14:textId="08C80758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5F5923E5" wp14:editId="52F1ED60">
                      <wp:simplePos x="0" y="0"/>
                      <wp:positionH relativeFrom="column">
                        <wp:posOffset>331749</wp:posOffset>
                      </wp:positionH>
                      <wp:positionV relativeFrom="paragraph">
                        <wp:posOffset>143898</wp:posOffset>
                      </wp:positionV>
                      <wp:extent cx="775311" cy="0"/>
                      <wp:effectExtent l="38100" t="76200" r="25400" b="952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5311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F5D43CF" id="Straight Arrow Connector 15" o:spid="_x0000_s1026" type="#_x0000_t32" style="position:absolute;margin-left:26.1pt;margin-top:11.35pt;width:61.05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3133330" w14:textId="43B31E45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1F81804A" w14:textId="36534E51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6470EED" w14:textId="462352C0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FB87415" w14:textId="187B7A38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color w:val="000000" w:themeColor="text1"/>
                <w:cs/>
              </w:rPr>
              <w:t xml:space="preserve">การจัดทำเอกสาร  </w:t>
            </w:r>
          </w:p>
        </w:tc>
        <w:tc>
          <w:tcPr>
            <w:tcW w:w="1050" w:type="dxa"/>
          </w:tcPr>
          <w:p w14:paraId="424A3800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45320D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41F5422" w14:textId="5268B789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0EB8480" w14:textId="1655E6BA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411DD98" wp14:editId="0EA3C69A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142240</wp:posOffset>
                      </wp:positionV>
                      <wp:extent cx="581025" cy="0"/>
                      <wp:effectExtent l="38100" t="76200" r="9525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6550CFE" id="Straight Arrow Connector 6" o:spid="_x0000_s1026" type="#_x0000_t32" style="position:absolute;margin-left:-4.3pt;margin-top:11.2pt;width:45.75pt;height:0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42A6E9C" w14:textId="2A25AFF3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</w:tr>
      <w:tr w:rsidR="00EC5D59" w:rsidRPr="00A00081" w14:paraId="777BC5F3" w14:textId="7AE22EDC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3F144748" w14:textId="0EED7A10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นำเสนอโครงงาน</w:t>
            </w:r>
          </w:p>
        </w:tc>
        <w:tc>
          <w:tcPr>
            <w:tcW w:w="1050" w:type="dxa"/>
          </w:tcPr>
          <w:p w14:paraId="07FF5CF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A9D3D79" w14:textId="77777777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2" w:type="dxa"/>
          </w:tcPr>
          <w:p w14:paraId="2D4C467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2371DB6" w14:textId="6B8430F2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22CA61B" w14:textId="1ACFCBE6" w:rsidR="00EC5D59" w:rsidRPr="00A00081" w:rsidRDefault="00D23F4C" w:rsidP="00C205E4">
            <w:pPr>
              <w:keepNext/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0F9AE875" wp14:editId="6882E8E9">
                      <wp:simplePos x="0" y="0"/>
                      <wp:positionH relativeFrom="column">
                        <wp:posOffset>-57521</wp:posOffset>
                      </wp:positionH>
                      <wp:positionV relativeFrom="paragraph">
                        <wp:posOffset>135255</wp:posOffset>
                      </wp:positionV>
                      <wp:extent cx="579755" cy="0"/>
                      <wp:effectExtent l="38100" t="76200" r="10795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975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A943A2C" id="Straight Arrow Connector 11" o:spid="_x0000_s1026" type="#_x0000_t32" style="position:absolute;margin-left:-4.55pt;margin-top:10.65pt;width:45.65pt;height:0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67F4387" w14:textId="77777777" w:rsidR="007631CC" w:rsidRDefault="007631CC" w:rsidP="007631CC">
      <w:pPr>
        <w:spacing w:after="160" w:line="259" w:lineRule="auto"/>
        <w:jc w:val="left"/>
        <w:rPr>
          <w:color w:val="000000" w:themeColor="text1"/>
        </w:rPr>
      </w:pPr>
    </w:p>
    <w:p w14:paraId="7DE629FF" w14:textId="60F29D09" w:rsidR="001E1621" w:rsidRPr="007631CC" w:rsidRDefault="00194284" w:rsidP="007631CC">
      <w:pPr>
        <w:pStyle w:val="Heading2"/>
      </w:pPr>
      <w:bookmarkStart w:id="26" w:name="_Toc75876854"/>
      <w:r w:rsidRPr="00A00081">
        <w:t>1</w:t>
      </w:r>
      <w:r w:rsidRPr="00A00081">
        <w:rPr>
          <w:cs/>
        </w:rPr>
        <w:t>.</w:t>
      </w:r>
      <w:r w:rsidRPr="00A00081">
        <w:t xml:space="preserve">7 </w:t>
      </w:r>
      <w:r w:rsidR="00F46B8D" w:rsidRPr="00A00081">
        <w:rPr>
          <w:cs/>
        </w:rPr>
        <w:t>ประโยชน์ที่คาดว่าจะได้รับ</w:t>
      </w:r>
      <w:bookmarkEnd w:id="26"/>
    </w:p>
    <w:p w14:paraId="48969568" w14:textId="73F3AEBE" w:rsidR="00544262" w:rsidRPr="00544262" w:rsidRDefault="00544262" w:rsidP="0054426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นำไปใช้แทนการสะสมแบบเดิมที่มีอยู่</w:t>
      </w:r>
      <w:r w:rsidR="00FC57AC"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</w:rPr>
        <w:t>เช่น การเช็คชื่อ บัญชี</w:t>
      </w:r>
      <w:r w:rsidR="00773E7F">
        <w:rPr>
          <w:rFonts w:hint="cs"/>
          <w:color w:val="000000" w:themeColor="text1"/>
          <w:cs/>
        </w:rPr>
        <w:t>ออมเงิน</w:t>
      </w:r>
    </w:p>
    <w:p w14:paraId="5643E531" w14:textId="17A196D0" w:rsidR="00351E1B" w:rsidRPr="00293024" w:rsidRDefault="00293024" w:rsidP="0029302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ลดขยะจากการนำวัสดุมาทำบัตรสะสม</w:t>
      </w:r>
    </w:p>
    <w:p w14:paraId="58227548" w14:textId="15A12DAC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ผู้ประการสามารถ</w:t>
      </w:r>
      <w:r w:rsidR="00FC57AC">
        <w:rPr>
          <w:rFonts w:hint="cs"/>
          <w:color w:val="000000" w:themeColor="text1"/>
          <w:cs/>
        </w:rPr>
        <w:t>สร้าง</w:t>
      </w:r>
      <w:r>
        <w:rPr>
          <w:rFonts w:hint="cs"/>
          <w:color w:val="000000" w:themeColor="text1"/>
          <w:cs/>
        </w:rPr>
        <w:t>โปรโมชัน</w:t>
      </w:r>
      <w:r w:rsidR="00FC57AC">
        <w:rPr>
          <w:rFonts w:hint="cs"/>
          <w:color w:val="000000" w:themeColor="text1"/>
          <w:cs/>
        </w:rPr>
        <w:t>ที่น่าดึงดูด</w:t>
      </w:r>
    </w:p>
    <w:p w14:paraId="0C73D78B" w14:textId="7991D37D" w:rsidR="00351E1B" w:rsidRDefault="00FC57AC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สมาชิกมีความสะดวกสบายในการสะสมแต้ม</w:t>
      </w:r>
    </w:p>
    <w:p w14:paraId="48D85A17" w14:textId="027D4633" w:rsidR="002829F6" w:rsidRPr="002829F6" w:rsidRDefault="002829F6" w:rsidP="00C7352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2829F6">
        <w:rPr>
          <w:rFonts w:hint="cs"/>
          <w:color w:val="000000" w:themeColor="text1"/>
          <w:cs/>
        </w:rPr>
        <w:t>นำไปใช้งานใน</w:t>
      </w:r>
      <w:r w:rsidRPr="002829F6">
        <w:rPr>
          <w:color w:val="000000" w:themeColor="text1"/>
          <w:cs/>
        </w:rPr>
        <w:t>เชิงพาณิชย์</w:t>
      </w:r>
    </w:p>
    <w:p w14:paraId="5F80F787" w14:textId="63E0D331" w:rsidR="00FC57AC" w:rsidRDefault="00FC57AC" w:rsidP="00FC57AC">
      <w:pPr>
        <w:rPr>
          <w:color w:val="000000" w:themeColor="text1"/>
        </w:rPr>
      </w:pPr>
    </w:p>
    <w:p w14:paraId="6115B6BC" w14:textId="06C9A819" w:rsidR="00FC57AC" w:rsidRPr="00FC57AC" w:rsidRDefault="00FC57AC" w:rsidP="00FC57AC">
      <w:pPr>
        <w:rPr>
          <w:rFonts w:hint="cs"/>
          <w:color w:val="000000" w:themeColor="text1"/>
        </w:rPr>
      </w:pPr>
    </w:p>
    <w:p w14:paraId="4037DCE7" w14:textId="7D583EB4" w:rsidR="00194284" w:rsidRPr="00A00081" w:rsidRDefault="00243CCB" w:rsidP="006A27E1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27" w:name="_Toc75876855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2</w:t>
      </w:r>
      <w:r w:rsidR="00035382" w:rsidRPr="00A00081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7775A5" w:rsidRPr="00A00081">
        <w:rPr>
          <w:rFonts w:ascii="TH Sarabun New" w:hAnsi="TH Sarabun New" w:cs="TH Sarabun New"/>
          <w:cs/>
        </w:rPr>
        <w:br/>
      </w:r>
      <w:bookmarkStart w:id="28" w:name="_Toc480443052"/>
      <w:bookmarkStart w:id="29" w:name="_Toc480752371"/>
      <w:bookmarkStart w:id="30" w:name="_Toc481062362"/>
      <w:r w:rsidR="007775A5" w:rsidRPr="00A00081">
        <w:rPr>
          <w:rFonts w:ascii="TH Sarabun New" w:hAnsi="TH Sarabun New" w:cs="TH Sarabun New"/>
          <w:cs/>
        </w:rPr>
        <w:t>ทฤษฎีและงานวิจัยที่เกี่ยวข้อง</w:t>
      </w:r>
      <w:bookmarkEnd w:id="27"/>
      <w:bookmarkEnd w:id="28"/>
      <w:bookmarkEnd w:id="29"/>
      <w:bookmarkEnd w:id="30"/>
    </w:p>
    <w:p w14:paraId="5528D1D6" w14:textId="13C7350B" w:rsidR="0053507D" w:rsidRDefault="00F26E26" w:rsidP="00FE2FA9">
      <w:pPr>
        <w:ind w:firstLine="720"/>
      </w:pPr>
      <w:r w:rsidRPr="00A00081">
        <w:rPr>
          <w:cs/>
        </w:rPr>
        <w:t>ในบท</w:t>
      </w:r>
      <w:r w:rsidR="00243CCB" w:rsidRPr="00A00081">
        <w:rPr>
          <w:cs/>
        </w:rPr>
        <w:t>นี้กล่าวถึงทฤษฎีพื้นฐานที่ใช้ในการทำโครงงาน และงานวิจัยที่ไ</w:t>
      </w:r>
      <w:r w:rsidR="005E35B1">
        <w:rPr>
          <w:cs/>
        </w:rPr>
        <w:t xml:space="preserve">ด้ศึกษาเพื่อช่วยในการทำโครงงาน </w:t>
      </w:r>
      <w:r w:rsidR="00243CCB" w:rsidRPr="00A00081">
        <w:rPr>
          <w:cs/>
        </w:rPr>
        <w:t>ซึ่งผู้จัดทำเป็นต้องศึกษา วิเคราะห์ และเก็บรวบรวมข้อมูลความรู้ต่าง ๆ เพื่อใช้ในการออกแบบระบบ เพื่อใช้เป็นแนวทางในการจัดทำโครงงาน โดยมีรายละเอียด ดังต่อไปนี้</w:t>
      </w:r>
    </w:p>
    <w:p w14:paraId="5C4AAA48" w14:textId="77777777" w:rsidR="00FE2FA9" w:rsidRPr="00FE2FA9" w:rsidRDefault="00FE2FA9" w:rsidP="00FE2FA9">
      <w:pPr>
        <w:ind w:firstLine="720"/>
      </w:pPr>
    </w:p>
    <w:p w14:paraId="7CA76B3E" w14:textId="5ACE8EEE" w:rsidR="00C0754C" w:rsidRPr="00705B22" w:rsidRDefault="005E35B1" w:rsidP="00C0754C">
      <w:pPr>
        <w:pStyle w:val="Heading2"/>
        <w:numPr>
          <w:ilvl w:val="1"/>
          <w:numId w:val="37"/>
        </w:numPr>
        <w:rPr>
          <w:rFonts w:ascii="TH Sarabun New" w:hAnsi="TH Sarabun New" w:cs="TH Sarabun New" w:hint="cs"/>
        </w:rPr>
      </w:pPr>
      <w:bookmarkStart w:id="31" w:name="_Toc75876856"/>
      <w:r>
        <w:rPr>
          <w:rFonts w:ascii="TH Sarabun New" w:hAnsi="TH Sarabun New" w:cs="TH Sarabun New" w:hint="cs"/>
          <w:cs/>
        </w:rPr>
        <w:t>ทฤษฎีที่เกี่ยวข้อง</w:t>
      </w:r>
      <w:bookmarkEnd w:id="31"/>
      <w:r w:rsidR="0053507D" w:rsidRPr="00A00081">
        <w:rPr>
          <w:rFonts w:ascii="TH Sarabun New" w:hAnsi="TH Sarabun New" w:cs="TH Sarabun New"/>
          <w:cs/>
        </w:rPr>
        <w:t xml:space="preserve">  </w:t>
      </w:r>
    </w:p>
    <w:p w14:paraId="27C28859" w14:textId="77777777" w:rsidR="00A607C6" w:rsidRDefault="000C4F00" w:rsidP="00A607C6">
      <w:pPr>
        <w:keepNext/>
        <w:jc w:val="center"/>
      </w:pPr>
      <w:r>
        <w:rPr>
          <w:noProof/>
        </w:rPr>
        <w:drawing>
          <wp:inline distT="0" distB="0" distL="0" distR="0" wp14:anchorId="100769AF" wp14:editId="04BF54AB">
            <wp:extent cx="1053338" cy="10620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p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205" cy="11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DDF" w14:textId="6DDE5E21" w:rsidR="000C4F00" w:rsidRPr="00C0754C" w:rsidRDefault="00A607C6" w:rsidP="00A607C6">
      <w:pPr>
        <w:pStyle w:val="Caption"/>
        <w:jc w:val="center"/>
      </w:pPr>
      <w:bookmarkStart w:id="32" w:name="_Toc77721038"/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 w:rsidR="00C7352D">
        <w:rPr>
          <w:noProof/>
          <w:cs/>
        </w:rPr>
        <w:t>1</w:t>
      </w:r>
      <w:r w:rsidR="005039D1">
        <w:rPr>
          <w:noProof/>
        </w:rPr>
        <w:fldChar w:fldCharType="end"/>
      </w:r>
      <w:r>
        <w:t xml:space="preserve"> 4P</w:t>
      </w:r>
      <w:bookmarkEnd w:id="32"/>
    </w:p>
    <w:p w14:paraId="0A949690" w14:textId="776B0E25" w:rsidR="008F05DE" w:rsidRPr="002D1E9C" w:rsidRDefault="002D1E9C" w:rsidP="00D77554">
      <w:pPr>
        <w:pStyle w:val="Heading3"/>
      </w:pPr>
      <w:bookmarkStart w:id="33" w:name="_Toc75876857"/>
      <w:r>
        <w:rPr>
          <w:rFonts w:hint="cs"/>
          <w:cs/>
        </w:rPr>
        <w:t xml:space="preserve">1. </w:t>
      </w:r>
      <w:bookmarkEnd w:id="33"/>
      <w:r w:rsidR="00FC57AC" w:rsidRPr="00FC57AC">
        <w:rPr>
          <w:cs/>
        </w:rPr>
        <w:t>ส่วนผสมการตลาด 4</w:t>
      </w:r>
      <w:r w:rsidR="00FC57AC" w:rsidRPr="00FC57AC">
        <w:t>P</w:t>
      </w:r>
      <w:r w:rsidR="008F05DE" w:rsidRPr="002D1E9C">
        <w:rPr>
          <w:cs/>
        </w:rPr>
        <w:t xml:space="preserve"> </w:t>
      </w:r>
    </w:p>
    <w:p w14:paraId="149956E2" w14:textId="07CEB539" w:rsidR="00232ED9" w:rsidRDefault="00FC57AC" w:rsidP="00232ED9">
      <w:pPr>
        <w:ind w:firstLine="720"/>
        <w:rPr>
          <w:color w:val="000000" w:themeColor="text1"/>
        </w:rPr>
      </w:pPr>
      <w:r w:rsidRPr="00FC57AC">
        <w:rPr>
          <w:color w:val="000000" w:themeColor="text1"/>
          <w:cs/>
        </w:rPr>
        <w:t>ส่วนผสมการตลาด 4</w:t>
      </w:r>
      <w:r w:rsidRPr="00FC57AC">
        <w:rPr>
          <w:color w:val="000000" w:themeColor="text1"/>
        </w:rPr>
        <w:t>P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 w:rsidRPr="00FC57AC">
        <w:rPr>
          <w:color w:val="000000" w:themeColor="text1"/>
        </w:rPr>
        <w:t>Marketing Mix</w:t>
      </w:r>
      <w:r>
        <w:rPr>
          <w:color w:val="000000" w:themeColor="text1"/>
        </w:rPr>
        <w:t xml:space="preserve">) </w:t>
      </w:r>
      <w:r w:rsidRPr="00FC57AC">
        <w:rPr>
          <w:color w:val="000000" w:themeColor="text1"/>
          <w:cs/>
        </w:rPr>
        <w:t xml:space="preserve">เป็นทฤษฎีที่ทางการตลาดที่ได้รับความนิยมและเป็นพื้นฐานที่สุด โดยแบ่งการวิเคราะห์องค์ประกอบเป็น </w:t>
      </w:r>
      <w:r w:rsidRPr="00FC57AC">
        <w:rPr>
          <w:color w:val="000000" w:themeColor="text1"/>
        </w:rPr>
        <w:t xml:space="preserve">4 </w:t>
      </w:r>
      <w:r w:rsidRPr="00FC57AC">
        <w:rPr>
          <w:color w:val="000000" w:themeColor="text1"/>
          <w:cs/>
        </w:rPr>
        <w:t>ส่วน ได้แก่</w:t>
      </w:r>
    </w:p>
    <w:p w14:paraId="200B0362" w14:textId="2CCF58CF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s/>
        </w:rPr>
        <w:t>ผลิตภัณฑ์</w:t>
      </w:r>
      <w:r w:rsidRPr="00232ED9">
        <w:t xml:space="preserve"> </w:t>
      </w:r>
      <w:r>
        <w:rPr>
          <w:color w:val="000000" w:themeColor="text1"/>
        </w:rPr>
        <w:t>(</w:t>
      </w:r>
      <w:r w:rsidRPr="00232ED9">
        <w:rPr>
          <w:color w:val="000000" w:themeColor="text1"/>
        </w:rPr>
        <w:t>Product</w:t>
      </w:r>
      <w:r>
        <w:rPr>
          <w:color w:val="000000" w:themeColor="text1"/>
        </w:rPr>
        <w:t xml:space="preserve">) </w:t>
      </w:r>
      <w:r w:rsidRPr="00232ED9">
        <w:rPr>
          <w:color w:val="000000" w:themeColor="text1"/>
          <w:cs/>
        </w:rPr>
        <w:t>สินค้าที่ผลิตออกมาต้องมีคุณภาพ สามารถใช้งานตามมารฐาน พร้อมกับต้องวิเคราะห์ว่ากลุ่มลูกค้าที่จะเข้ามาใช้ผลิตภัณฑ์หรือบริการเป็นคนกลุ่มไหน ชื่นชอบและสนใจผลิตภัณฑ์แบบใด  พร้อมกับพยายามสื่อสารจุดขาย ข้อดี และประโยชน์ของผลิตภัณฑ์ ที่กลุ่มผู้บริโภคจะได้รับหรือผลิตภัณฑ์นี้จะสามารถเข้าไปแก้ปัญหาให้กับผู้บริโภคได้ ออกไปให้ตรงจุดที่สุดนั่นเอง</w:t>
      </w:r>
    </w:p>
    <w:p w14:paraId="298ECA14" w14:textId="2E8EBE47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olor w:val="000000" w:themeColor="text1"/>
          <w:cs/>
        </w:rPr>
        <w:t>ราคา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Price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การตั้งราคา ซึ่งเป็นหัวใจสำคัญสำหรับการทำการค้าเช่นกัน การตั้งราคาให้เหมาะสมกับสินค้าและกลุ่มผู้บริโภคก็นับว่าเป็นเรื่องที่ต้องใช้การวิเคราะห์อย่างเหมาะสม</w:t>
      </w:r>
    </w:p>
    <w:p w14:paraId="35268522" w14:textId="60FBD240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32ED9">
        <w:rPr>
          <w:b/>
          <w:bCs/>
          <w:color w:val="000000" w:themeColor="text1"/>
          <w:cs/>
        </w:rPr>
        <w:t>ช่องทางจัดจำหน่าย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Place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วางขายที่ไหน วางขายผ่านหน้าร้านเพื่อให้ลูกค้าเขามาเลือกและสัมผัสสินค้าจริงได้ก่อนตัดสินใจซื้อ ฝากขายผ่านหน้าร้านตัวแทนเพื่อกระจายช่องทางขายสินค้าให้กว้างขึ้น หรือขายผ่านแพลตฟอร์มออนไลน์ พร้อมกับส่งสินค้าไปยังผู้บริโภคผ่านบริษัทที่ให้บริการด้านขนส่งที่ได้</w:t>
      </w:r>
      <w:r w:rsidRPr="00232ED9">
        <w:rPr>
          <w:rFonts w:hint="cs"/>
          <w:color w:val="000000" w:themeColor="text1"/>
          <w:cs/>
        </w:rPr>
        <w:t>มาตรฐาน</w:t>
      </w:r>
      <w:r w:rsidR="000C4F00">
        <w:rPr>
          <w:color w:val="000000" w:themeColor="text1"/>
          <w:cs/>
        </w:rPr>
        <w:t xml:space="preserve"> </w:t>
      </w:r>
    </w:p>
    <w:p w14:paraId="37BDC97A" w14:textId="745D64AA" w:rsidR="000C4F00" w:rsidRDefault="000C4F00" w:rsidP="000C4F00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0C4F00">
        <w:rPr>
          <w:b/>
          <w:bCs/>
          <w:color w:val="000000" w:themeColor="text1"/>
          <w:cs/>
        </w:rPr>
        <w:t>การส่งเสริมการขาย</w:t>
      </w:r>
      <w:r>
        <w:rPr>
          <w:color w:val="000000" w:themeColor="text1"/>
        </w:rPr>
        <w:t xml:space="preserve"> (</w:t>
      </w:r>
      <w:r w:rsidRPr="000C4F00">
        <w:rPr>
          <w:color w:val="000000" w:themeColor="text1"/>
        </w:rPr>
        <w:t>Promotion</w:t>
      </w:r>
      <w:r>
        <w:rPr>
          <w:color w:val="000000" w:themeColor="text1"/>
        </w:rPr>
        <w:t>)</w:t>
      </w:r>
      <w:r w:rsidRPr="000C4F00">
        <w:rPr>
          <w:color w:val="000000" w:themeColor="text1"/>
        </w:rPr>
        <w:t xml:space="preserve"> </w:t>
      </w:r>
      <w:r w:rsidRPr="000C4F00">
        <w:rPr>
          <w:color w:val="000000" w:themeColor="text1"/>
          <w:cs/>
        </w:rPr>
        <w:t>ไม่ใช่การลดราคาสินค้าเพียงอย่างเดียว แต่รวมถึงการจัดกิจกรรมทางการตลาดที่ช่วยส่งเสริมการขาย เช่น การทำใบปลิว ทำโฆษณาสินค้า การ</w:t>
      </w:r>
      <w:r w:rsidRPr="000C4F00">
        <w:rPr>
          <w:color w:val="000000" w:themeColor="text1"/>
          <w:cs/>
        </w:rPr>
        <w:lastRenderedPageBreak/>
        <w:t>ประชาสัมพันธ์ผ่านช่องทางต่าง ๆ เพื่อเพิ่มโอกาสประชาสัมพันธ์สินค้าให้เป็นที่รู้จักในวงกว้างขึ้นและดึงดูดลูกค้าให้เข้ามาเลือกซื้อสินค้าภายในร้านของคุณได้อย่าง</w:t>
      </w:r>
      <w:r w:rsidR="00165D8F">
        <w:rPr>
          <w:color w:val="000000" w:themeColor="text1"/>
          <w:cs/>
        </w:rPr>
        <w:t>เห็นผล</w:t>
      </w:r>
      <w:r w:rsidR="00165D8F">
        <w:rPr>
          <w:color w:val="000000" w:themeColor="text1"/>
        </w:rPr>
        <w:t xml:space="preserve"> [1]</w:t>
      </w:r>
    </w:p>
    <w:p w14:paraId="4C2B951F" w14:textId="77777777" w:rsidR="00C7352D" w:rsidRDefault="00C7352D" w:rsidP="00C7352D">
      <w:pPr>
        <w:jc w:val="center"/>
        <w:rPr>
          <w:noProof/>
        </w:rPr>
      </w:pPr>
    </w:p>
    <w:p w14:paraId="4B4BB10B" w14:textId="77777777" w:rsidR="00C7352D" w:rsidRDefault="00C7352D" w:rsidP="00C7352D">
      <w:pPr>
        <w:keepNext/>
        <w:jc w:val="center"/>
      </w:pPr>
      <w:r>
        <w:rPr>
          <w:noProof/>
        </w:rPr>
        <w:drawing>
          <wp:inline distT="0" distB="0" distL="0" distR="0" wp14:anchorId="083A690A" wp14:editId="2BBF1A32">
            <wp:extent cx="1254544" cy="12325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15686" r="7156" b="15686"/>
                    <a:stretch/>
                  </pic:blipFill>
                  <pic:spPr bwMode="auto">
                    <a:xfrm>
                      <a:off x="0" y="0"/>
                      <a:ext cx="1283645" cy="12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BCB5" w14:textId="5059B280" w:rsidR="00C7352D" w:rsidRPr="000C4F00" w:rsidRDefault="00C7352D" w:rsidP="00C7352D">
      <w:pPr>
        <w:pStyle w:val="Caption"/>
        <w:jc w:val="center"/>
        <w:rPr>
          <w:color w:val="7F7F7F" w:themeColor="text1" w:themeTint="80"/>
          <w:cs/>
        </w:rPr>
      </w:pPr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>
        <w:rPr>
          <w:noProof/>
          <w:cs/>
        </w:rPr>
        <w:t>2</w:t>
      </w:r>
      <w:r w:rsidR="005039D1">
        <w:rPr>
          <w:noProof/>
        </w:rPr>
        <w:fldChar w:fldCharType="end"/>
      </w:r>
      <w:r>
        <w:rPr>
          <w:noProof/>
        </w:rPr>
        <w:t xml:space="preserve"> Flutter</w:t>
      </w:r>
    </w:p>
    <w:p w14:paraId="028B8F72" w14:textId="1A29947E" w:rsidR="00AE1CCC" w:rsidRPr="00D77554" w:rsidRDefault="00D77554" w:rsidP="00D77554">
      <w:pPr>
        <w:pStyle w:val="Heading3"/>
      </w:pPr>
      <w:r>
        <w:rPr>
          <w:rFonts w:hint="cs"/>
          <w:cs/>
        </w:rPr>
        <w:t xml:space="preserve">2. </w:t>
      </w:r>
      <w:r w:rsidR="00C7352D" w:rsidRPr="00C7352D">
        <w:t>Flutter</w:t>
      </w:r>
      <w:r w:rsidR="00AE1CCC" w:rsidRPr="00D77554">
        <w:t xml:space="preserve"> </w:t>
      </w:r>
    </w:p>
    <w:p w14:paraId="2B0553FD" w14:textId="2571897E" w:rsidR="00AE1CCC" w:rsidRDefault="00C7352D" w:rsidP="00AE1CCC">
      <w:pPr>
        <w:ind w:firstLine="720"/>
        <w:rPr>
          <w:rFonts w:ascii="TH SarabunPSK" w:hAnsi="TH SarabunPSK" w:cs="TH SarabunPSK"/>
        </w:rPr>
      </w:pPr>
      <w:r w:rsidRPr="00C7352D">
        <w:rPr>
          <w:rFonts w:ascii="TH SarabunPSK" w:hAnsi="TH SarabunPSK" w:cs="TH SarabunPSK"/>
        </w:rPr>
        <w:t xml:space="preserve">Flutter </w:t>
      </w:r>
      <w:r w:rsidRPr="00C7352D">
        <w:rPr>
          <w:rFonts w:ascii="TH SarabunPSK" w:hAnsi="TH SarabunPSK" w:cs="TH SarabunPSK"/>
          <w:cs/>
        </w:rPr>
        <w:t>คือ</w:t>
      </w:r>
      <w:r>
        <w:rPr>
          <w:rFonts w:ascii="TH SarabunPSK" w:hAnsi="TH SarabunPSK" w:cs="TH SarabunPSK"/>
        </w:rPr>
        <w:t xml:space="preserve"> </w:t>
      </w:r>
      <w:r w:rsidRPr="00C7352D">
        <w:rPr>
          <w:rFonts w:ascii="TH SarabunPSK" w:hAnsi="TH SarabunPSK" w:cs="TH SarabunPSK"/>
        </w:rPr>
        <w:t xml:space="preserve">Cross-Platform Framework </w:t>
      </w:r>
      <w:r w:rsidRPr="00C7352D">
        <w:rPr>
          <w:rFonts w:ascii="TH SarabunPSK" w:hAnsi="TH SarabunPSK" w:cs="TH SarabunPSK"/>
          <w:cs/>
        </w:rPr>
        <w:t xml:space="preserve">ที่ใช้ในการพัฒนา </w:t>
      </w:r>
      <w:r w:rsidRPr="00C7352D">
        <w:rPr>
          <w:rFonts w:ascii="TH SarabunPSK" w:hAnsi="TH SarabunPSK" w:cs="TH SarabunPSK"/>
        </w:rPr>
        <w:t xml:space="preserve">Native Mobile Application (Android/iOS) </w:t>
      </w:r>
      <w:r w:rsidRPr="00C7352D">
        <w:rPr>
          <w:rFonts w:ascii="TH SarabunPSK" w:hAnsi="TH SarabunPSK" w:cs="TH SarabunPSK"/>
          <w:cs/>
        </w:rPr>
        <w:t xml:space="preserve">พัฒนาโดยบริษัท </w:t>
      </w:r>
      <w:r w:rsidRPr="00C7352D">
        <w:rPr>
          <w:rFonts w:ascii="TH SarabunPSK" w:hAnsi="TH SarabunPSK" w:cs="TH SarabunPSK"/>
        </w:rPr>
        <w:t xml:space="preserve">Google Inc. </w:t>
      </w:r>
      <w:r w:rsidRPr="00C7352D">
        <w:rPr>
          <w:rFonts w:ascii="TH SarabunPSK" w:hAnsi="TH SarabunPSK" w:cs="TH SarabunPSK"/>
          <w:cs/>
        </w:rPr>
        <w:t xml:space="preserve">โดยใช้ภาษา </w:t>
      </w:r>
      <w:r w:rsidRPr="00C7352D">
        <w:rPr>
          <w:rFonts w:ascii="TH SarabunPSK" w:hAnsi="TH SarabunPSK" w:cs="TH SarabunPSK"/>
        </w:rPr>
        <w:t xml:space="preserve">Dart </w:t>
      </w:r>
      <w:r w:rsidRPr="00C7352D">
        <w:rPr>
          <w:rFonts w:ascii="TH SarabunPSK" w:hAnsi="TH SarabunPSK" w:cs="TH SarabunPSK"/>
          <w:cs/>
        </w:rPr>
        <w:t xml:space="preserve">ในการพัฒนา ที่มีความคล้ายกับภาษา </w:t>
      </w:r>
      <w:r w:rsidRPr="00C7352D">
        <w:rPr>
          <w:rFonts w:ascii="TH SarabunPSK" w:hAnsi="TH SarabunPSK" w:cs="TH SarabunPSK"/>
        </w:rPr>
        <w:t xml:space="preserve">C# </w:t>
      </w:r>
      <w:r w:rsidRPr="00C7352D">
        <w:rPr>
          <w:rFonts w:ascii="TH SarabunPSK" w:hAnsi="TH SarabunPSK" w:cs="TH SarabunPSK"/>
          <w:cs/>
        </w:rPr>
        <w:t xml:space="preserve">และ </w:t>
      </w:r>
      <w:r w:rsidRPr="00C7352D">
        <w:rPr>
          <w:rFonts w:ascii="TH SarabunPSK" w:hAnsi="TH SarabunPSK" w:cs="TH SarabunPSK"/>
        </w:rPr>
        <w:t>Java</w:t>
      </w:r>
    </w:p>
    <w:p w14:paraId="70DEA72A" w14:textId="6DF57FC4" w:rsidR="00C7352D" w:rsidRDefault="00C7352D" w:rsidP="00994181">
      <w:pPr>
        <w:ind w:firstLine="720"/>
        <w:rPr>
          <w:rFonts w:ascii="TH SarabunPSK" w:hAnsi="TH SarabunPSK" w:cs="TH SarabunPSK"/>
        </w:rPr>
      </w:pPr>
      <w:r w:rsidRPr="00C7352D">
        <w:rPr>
          <w:rFonts w:ascii="TH SarabunPSK" w:hAnsi="TH SarabunPSK" w:cs="TH SarabunPSK"/>
          <w:cs/>
        </w:rPr>
        <w:t xml:space="preserve">จุดเด่นของ </w:t>
      </w:r>
      <w:r w:rsidRPr="00C7352D">
        <w:rPr>
          <w:rFonts w:ascii="TH SarabunPSK" w:hAnsi="TH SarabunPSK" w:cs="TH SarabunPSK"/>
        </w:rPr>
        <w:t xml:space="preserve">Flutter </w:t>
      </w:r>
      <w:r w:rsidRPr="00C7352D">
        <w:rPr>
          <w:rFonts w:ascii="TH SarabunPSK" w:hAnsi="TH SarabunPSK" w:cs="TH SarabunPSK"/>
          <w:cs/>
        </w:rPr>
        <w:t xml:space="preserve">คือ การปรับแต่ง </w:t>
      </w:r>
      <w:r w:rsidRPr="00C7352D">
        <w:rPr>
          <w:rFonts w:ascii="TH SarabunPSK" w:hAnsi="TH SarabunPSK" w:cs="TH SarabunPSK"/>
        </w:rPr>
        <w:t xml:space="preserve">UI (User Interface) </w:t>
      </w:r>
      <w:r w:rsidRPr="00C7352D">
        <w:rPr>
          <w:rFonts w:ascii="TH SarabunPSK" w:hAnsi="TH SarabunPSK" w:cs="TH SarabunPSK"/>
          <w:cs/>
        </w:rPr>
        <w:t xml:space="preserve">ที่มีความยืนหยุ่น แยกการออกแบบเพื่อเน้นไปที่ประสบการณ์ของผู้ใช้งาน </w:t>
      </w:r>
      <w:r w:rsidRPr="00C7352D">
        <w:rPr>
          <w:rFonts w:ascii="TH SarabunPSK" w:hAnsi="TH SarabunPSK" w:cs="TH SarabunPSK"/>
        </w:rPr>
        <w:t xml:space="preserve">UX (User Experience) </w:t>
      </w:r>
      <w:r w:rsidRPr="00C7352D">
        <w:rPr>
          <w:rFonts w:ascii="TH SarabunPSK" w:hAnsi="TH SarabunPSK" w:cs="TH SarabunPSK"/>
          <w:cs/>
        </w:rPr>
        <w:t xml:space="preserve">โดย </w:t>
      </w:r>
      <w:r w:rsidRPr="00C7352D">
        <w:rPr>
          <w:rFonts w:ascii="TH SarabunPSK" w:hAnsi="TH SarabunPSK" w:cs="TH SarabunPSK"/>
        </w:rPr>
        <w:t xml:space="preserve">UI </w:t>
      </w:r>
      <w:r w:rsidRPr="00C7352D">
        <w:rPr>
          <w:rFonts w:ascii="TH SarabunPSK" w:hAnsi="TH SarabunPSK" w:cs="TH SarabunPSK"/>
          <w:cs/>
        </w:rPr>
        <w:t xml:space="preserve">จะใกล้เคียงกับ </w:t>
      </w:r>
      <w:r w:rsidRPr="00C7352D">
        <w:rPr>
          <w:rFonts w:ascii="TH SarabunPSK" w:hAnsi="TH SarabunPSK" w:cs="TH SarabunPSK"/>
        </w:rPr>
        <w:t xml:space="preserve">Native </w:t>
      </w:r>
      <w:r w:rsidRPr="00C7352D">
        <w:rPr>
          <w:rFonts w:ascii="TH SarabunPSK" w:hAnsi="TH SarabunPSK" w:cs="TH SarabunPSK"/>
          <w:cs/>
        </w:rPr>
        <w:t xml:space="preserve">และตรงตาม </w:t>
      </w:r>
      <w:r w:rsidRPr="00C7352D">
        <w:rPr>
          <w:rFonts w:ascii="TH SarabunPSK" w:hAnsi="TH SarabunPSK" w:cs="TH SarabunPSK"/>
        </w:rPr>
        <w:t xml:space="preserve">Design Guideline </w:t>
      </w:r>
      <w:r w:rsidRPr="00C7352D">
        <w:rPr>
          <w:rFonts w:ascii="TH SarabunPSK" w:hAnsi="TH SarabunPSK" w:cs="TH SarabunPSK"/>
          <w:cs/>
        </w:rPr>
        <w:t xml:space="preserve">ที่ถูกต้อง และมีความสามารถในการทำ </w:t>
      </w:r>
      <w:r w:rsidRPr="00C7352D">
        <w:rPr>
          <w:rFonts w:ascii="TH SarabunPSK" w:hAnsi="TH SarabunPSK" w:cs="TH SarabunPSK"/>
        </w:rPr>
        <w:t xml:space="preserve">Hot Reload </w:t>
      </w:r>
      <w:r w:rsidRPr="00C7352D">
        <w:rPr>
          <w:rFonts w:ascii="TH SarabunPSK" w:hAnsi="TH SarabunPSK" w:cs="TH SarabunPSK"/>
          <w:cs/>
        </w:rPr>
        <w:t xml:space="preserve">ที่ทำให้การแก้ไขโค้ดสามารถแสดงผลได้ทันทีในระหว่างที่รันแอปพลิเคชัน และยังรวมไปถึงมี </w:t>
      </w:r>
      <w:r w:rsidRPr="00C7352D">
        <w:rPr>
          <w:rFonts w:ascii="TH SarabunPSK" w:hAnsi="TH SarabunPSK" w:cs="TH SarabunPSK"/>
        </w:rPr>
        <w:t xml:space="preserve">Widget </w:t>
      </w:r>
      <w:r w:rsidRPr="00C7352D">
        <w:rPr>
          <w:rFonts w:ascii="TH SarabunPSK" w:hAnsi="TH SarabunPSK" w:cs="TH SarabunPSK"/>
          <w:cs/>
        </w:rPr>
        <w:t>ที่พร้อมให้เลือกใช้มากมาย ทำให้พัฒนาแอปพลิเคชันได้ไวเหมาะสำหรับองค์กรที่ต้องการแอปที่สวยงามและมีประสิทธิภาพ</w:t>
      </w:r>
      <w:r w:rsidR="00165D8F">
        <w:rPr>
          <w:rFonts w:ascii="TH SarabunPSK" w:hAnsi="TH SarabunPSK" w:cs="TH SarabunPSK"/>
        </w:rPr>
        <w:t xml:space="preserve"> [2]</w:t>
      </w:r>
      <w:r>
        <w:rPr>
          <w:rFonts w:ascii="TH SarabunPSK" w:hAnsi="TH SarabunPSK" w:cs="TH SarabunPSK"/>
        </w:rPr>
        <w:br w:type="page"/>
      </w:r>
    </w:p>
    <w:p w14:paraId="5CF94901" w14:textId="77777777" w:rsidR="00C7352D" w:rsidRDefault="00C7352D" w:rsidP="00C735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0B37D7" wp14:editId="3055E2DB">
            <wp:extent cx="1289685" cy="12896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38DE" w14:textId="739FABAF" w:rsidR="00D77554" w:rsidRDefault="00C7352D" w:rsidP="00C7352D">
      <w:pPr>
        <w:pStyle w:val="Caption"/>
        <w:jc w:val="center"/>
        <w:rPr>
          <w:cs/>
        </w:rPr>
      </w:pPr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>
        <w:rPr>
          <w:noProof/>
          <w:cs/>
        </w:rPr>
        <w:t>3</w:t>
      </w:r>
      <w:r w:rsidR="005039D1">
        <w:rPr>
          <w:noProof/>
        </w:rPr>
        <w:fldChar w:fldCharType="end"/>
      </w:r>
      <w:r>
        <w:rPr>
          <w:noProof/>
        </w:rPr>
        <w:t xml:space="preserve"> Android Studio</w:t>
      </w:r>
    </w:p>
    <w:p w14:paraId="16E568B7" w14:textId="5AB478A2" w:rsidR="00AE1CCC" w:rsidRDefault="00D77554" w:rsidP="00D77554">
      <w:pPr>
        <w:pStyle w:val="Heading3"/>
        <w:rPr>
          <w:cs/>
        </w:rPr>
      </w:pPr>
      <w:r>
        <w:rPr>
          <w:rFonts w:hint="cs"/>
          <w:cs/>
        </w:rPr>
        <w:t xml:space="preserve">3. </w:t>
      </w:r>
      <w:r w:rsidR="00C7352D" w:rsidRPr="00C7352D">
        <w:t>Android Studio</w:t>
      </w:r>
    </w:p>
    <w:p w14:paraId="3A3F3564" w14:textId="5D448308" w:rsidR="003F740C" w:rsidRDefault="00F15346" w:rsidP="003F740C">
      <w:pPr>
        <w:ind w:firstLine="360"/>
        <w:rPr>
          <w:rFonts w:ascii="TH SarabunPSK" w:hAnsi="TH SarabunPSK" w:cs="TH SarabunPSK"/>
        </w:rPr>
      </w:pP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เป็น </w:t>
      </w:r>
      <w:r w:rsidRPr="00F15346">
        <w:rPr>
          <w:rFonts w:ascii="TH SarabunPSK" w:hAnsi="TH SarabunPSK" w:cs="TH SarabunPSK"/>
        </w:rPr>
        <w:t xml:space="preserve">IDE Tool </w:t>
      </w:r>
      <w:r w:rsidRPr="00F15346">
        <w:rPr>
          <w:rFonts w:ascii="TH SarabunPSK" w:hAnsi="TH SarabunPSK" w:cs="TH SarabunPSK"/>
          <w:cs/>
        </w:rPr>
        <w:t xml:space="preserve">จาก </w:t>
      </w:r>
      <w:r w:rsidRPr="00F15346">
        <w:rPr>
          <w:rFonts w:ascii="TH SarabunPSK" w:hAnsi="TH SarabunPSK" w:cs="TH SarabunPSK"/>
        </w:rPr>
        <w:t xml:space="preserve">Google </w:t>
      </w:r>
      <w:r w:rsidRPr="00F15346">
        <w:rPr>
          <w:rFonts w:ascii="TH SarabunPSK" w:hAnsi="TH SarabunPSK" w:cs="TH SarabunPSK"/>
          <w:cs/>
        </w:rPr>
        <w:t xml:space="preserve">ไว้พัฒนา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สำหรับ </w:t>
      </w: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เป็น </w:t>
      </w:r>
      <w:r w:rsidRPr="00F15346">
        <w:rPr>
          <w:rFonts w:ascii="TH SarabunPSK" w:hAnsi="TH SarabunPSK" w:cs="TH SarabunPSK"/>
        </w:rPr>
        <w:t xml:space="preserve">IDE Tools </w:t>
      </w:r>
      <w:r w:rsidRPr="00F15346">
        <w:rPr>
          <w:rFonts w:ascii="TH SarabunPSK" w:hAnsi="TH SarabunPSK" w:cs="TH SarabunPSK"/>
          <w:cs/>
        </w:rPr>
        <w:t xml:space="preserve">ล่าสุดจาก </w:t>
      </w:r>
      <w:r w:rsidRPr="00F15346">
        <w:rPr>
          <w:rFonts w:ascii="TH SarabunPSK" w:hAnsi="TH SarabunPSK" w:cs="TH SarabunPSK"/>
        </w:rPr>
        <w:t xml:space="preserve">Google </w:t>
      </w:r>
      <w:r w:rsidRPr="00F15346">
        <w:rPr>
          <w:rFonts w:ascii="TH SarabunPSK" w:hAnsi="TH SarabunPSK" w:cs="TH SarabunPSK"/>
          <w:cs/>
        </w:rPr>
        <w:t xml:space="preserve">ไว้พัฒนาโปรแกรม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โดยเฉพาะ โดยพัฒนาจากแนวคิดพื้นฐานมาจาก </w:t>
      </w:r>
      <w:proofErr w:type="spellStart"/>
      <w:r w:rsidRPr="00F15346">
        <w:rPr>
          <w:rFonts w:ascii="TH SarabunPSK" w:hAnsi="TH SarabunPSK" w:cs="TH SarabunPSK"/>
        </w:rPr>
        <w:t>Intel</w:t>
      </w:r>
      <w:r>
        <w:rPr>
          <w:rFonts w:ascii="TH SarabunPSK" w:hAnsi="TH SarabunPSK" w:cs="TH SarabunPSK"/>
        </w:rPr>
        <w:t>iJ</w:t>
      </w:r>
      <w:proofErr w:type="spellEnd"/>
      <w:r w:rsidRPr="00F15346">
        <w:rPr>
          <w:rFonts w:ascii="TH SarabunPSK" w:hAnsi="TH SarabunPSK" w:cs="TH SarabunPSK"/>
        </w:rPr>
        <w:t xml:space="preserve"> IDEA </w:t>
      </w:r>
      <w:r w:rsidRPr="00F15346">
        <w:rPr>
          <w:rFonts w:ascii="TH SarabunPSK" w:hAnsi="TH SarabunPSK" w:cs="TH SarabunPSK"/>
          <w:cs/>
        </w:rPr>
        <w:t xml:space="preserve">คล้าย ๆ กับการทำงานของ </w:t>
      </w:r>
      <w:r w:rsidRPr="00F15346">
        <w:rPr>
          <w:rFonts w:ascii="TH SarabunPSK" w:hAnsi="TH SarabunPSK" w:cs="TH SarabunPSK"/>
        </w:rPr>
        <w:t xml:space="preserve">Eclipse </w:t>
      </w:r>
      <w:r w:rsidRPr="00F15346">
        <w:rPr>
          <w:rFonts w:ascii="TH SarabunPSK" w:hAnsi="TH SarabunPSK" w:cs="TH SarabunPSK"/>
          <w:cs/>
        </w:rPr>
        <w:t xml:space="preserve">และ </w:t>
      </w:r>
      <w:r w:rsidRPr="00F15346">
        <w:rPr>
          <w:rFonts w:ascii="TH SarabunPSK" w:hAnsi="TH SarabunPSK" w:cs="TH SarabunPSK"/>
        </w:rPr>
        <w:t xml:space="preserve">Android ADT Plugin </w:t>
      </w:r>
      <w:r w:rsidRPr="00F15346">
        <w:rPr>
          <w:rFonts w:ascii="TH SarabunPSK" w:hAnsi="TH SarabunPSK" w:cs="TH SarabunPSK"/>
          <w:cs/>
        </w:rPr>
        <w:t xml:space="preserve">โดยวัตถุประสงค์ของ </w:t>
      </w: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คือต้องการพัฒนาเครื่องมือ </w:t>
      </w:r>
      <w:r w:rsidRPr="00F15346">
        <w:rPr>
          <w:rFonts w:ascii="TH SarabunPSK" w:hAnsi="TH SarabunPSK" w:cs="TH SarabunPSK"/>
        </w:rPr>
        <w:t xml:space="preserve">IDE </w:t>
      </w:r>
      <w:r w:rsidRPr="00F15346">
        <w:rPr>
          <w:rFonts w:ascii="TH SarabunPSK" w:hAnsi="TH SarabunPSK" w:cs="TH SarabunPSK"/>
          <w:cs/>
        </w:rPr>
        <w:t xml:space="preserve">ที่สามารถพัฒนา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บน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ให้มีประสิทธิภาพมากขึ้น ทั้งด้านการออกแบบ </w:t>
      </w:r>
      <w:r w:rsidRPr="00F15346">
        <w:rPr>
          <w:rFonts w:ascii="TH SarabunPSK" w:hAnsi="TH SarabunPSK" w:cs="TH SarabunPSK"/>
        </w:rPr>
        <w:t xml:space="preserve">GUI </w:t>
      </w:r>
      <w:r w:rsidRPr="00F15346">
        <w:rPr>
          <w:rFonts w:ascii="TH SarabunPSK" w:hAnsi="TH SarabunPSK" w:cs="TH SarabunPSK"/>
          <w:cs/>
        </w:rPr>
        <w:t xml:space="preserve">ที่ช่วยให้สามารถ </w:t>
      </w:r>
      <w:r w:rsidRPr="00F15346">
        <w:rPr>
          <w:rFonts w:ascii="TH SarabunPSK" w:hAnsi="TH SarabunPSK" w:cs="TH SarabunPSK"/>
        </w:rPr>
        <w:t xml:space="preserve">Preview </w:t>
      </w:r>
      <w:r w:rsidRPr="00F15346">
        <w:rPr>
          <w:rFonts w:ascii="TH SarabunPSK" w:hAnsi="TH SarabunPSK" w:cs="TH SarabunPSK"/>
          <w:cs/>
        </w:rPr>
        <w:t xml:space="preserve">ตัว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มุมมองที่แตกต่างกันบน </w:t>
      </w:r>
      <w:r w:rsidRPr="00F15346">
        <w:rPr>
          <w:rFonts w:ascii="TH SarabunPSK" w:hAnsi="TH SarabunPSK" w:cs="TH SarabunPSK"/>
        </w:rPr>
        <w:t xml:space="preserve">Smart Phone </w:t>
      </w:r>
      <w:r w:rsidRPr="00F15346">
        <w:rPr>
          <w:rFonts w:ascii="TH SarabunPSK" w:hAnsi="TH SarabunPSK" w:cs="TH SarabunPSK"/>
          <w:cs/>
        </w:rPr>
        <w:t xml:space="preserve">แต่ล่ะรุ่น สามารถแสดงผลบางอย่างได้ทันทีโดนไม่ต้องทำการรัน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บน </w:t>
      </w:r>
      <w:r w:rsidRPr="00F15346">
        <w:rPr>
          <w:rFonts w:ascii="TH SarabunPSK" w:hAnsi="TH SarabunPSK" w:cs="TH SarabunPSK"/>
        </w:rPr>
        <w:t xml:space="preserve">Emulator </w:t>
      </w:r>
      <w:r w:rsidRPr="00F15346">
        <w:rPr>
          <w:rFonts w:ascii="TH SarabunPSK" w:hAnsi="TH SarabunPSK" w:cs="TH SarabunPSK"/>
          <w:cs/>
        </w:rPr>
        <w:t xml:space="preserve">รวมทั้งยังแก้ไขปรับปรุงในเรื่องของความเร็วของ </w:t>
      </w:r>
      <w:r w:rsidRPr="00F15346">
        <w:rPr>
          <w:rFonts w:ascii="TH SarabunPSK" w:hAnsi="TH SarabunPSK" w:cs="TH SarabunPSK"/>
        </w:rPr>
        <w:t xml:space="preserve">Emulator </w:t>
      </w:r>
      <w:r w:rsidRPr="00F15346">
        <w:rPr>
          <w:rFonts w:ascii="TH SarabunPSK" w:hAnsi="TH SarabunPSK" w:cs="TH SarabunPSK"/>
          <w:cs/>
        </w:rPr>
        <w:t>ที่ยังเจอปัญหากันอยู่ในปัจจุบัน</w:t>
      </w:r>
      <w:r w:rsidR="00165D8F">
        <w:rPr>
          <w:rFonts w:ascii="TH SarabunPSK" w:hAnsi="TH SarabunPSK" w:cs="TH SarabunPSK"/>
        </w:rPr>
        <w:t xml:space="preserve"> [3]</w:t>
      </w:r>
    </w:p>
    <w:p w14:paraId="2CC0E89C" w14:textId="76C462E9" w:rsidR="005039D1" w:rsidRDefault="005039D1" w:rsidP="00FE2FA9">
      <w:pPr>
        <w:rPr>
          <w:rFonts w:hint="cs"/>
        </w:rPr>
      </w:pPr>
    </w:p>
    <w:p w14:paraId="44857883" w14:textId="737A3A67" w:rsidR="00FE2FA9" w:rsidRDefault="00FE2FA9" w:rsidP="00FE2FA9">
      <w:pPr>
        <w:pStyle w:val="Heading3"/>
      </w:pPr>
      <w:r>
        <w:t xml:space="preserve">4. </w:t>
      </w:r>
      <w:r w:rsidR="005039D1" w:rsidRPr="005039D1">
        <w:rPr>
          <w:cs/>
        </w:rPr>
        <w:t>ทฤษฎีเกสตอลท์ (</w:t>
      </w:r>
      <w:r w:rsidR="005039D1" w:rsidRPr="005039D1">
        <w:t>Gestalt Theory)</w:t>
      </w:r>
    </w:p>
    <w:p w14:paraId="31AF0D63" w14:textId="2AA395B8" w:rsidR="005039D1" w:rsidRDefault="005039D1" w:rsidP="005039D1">
      <w:pPr>
        <w:ind w:firstLine="720"/>
      </w:pPr>
      <w:r>
        <w:rPr>
          <w:cs/>
        </w:rPr>
        <w:t>เกสตอลท์ (</w:t>
      </w:r>
      <w:r>
        <w:t xml:space="preserve">Gestalt) </w:t>
      </w:r>
      <w:r>
        <w:rPr>
          <w:cs/>
        </w:rPr>
        <w:t>เป็นคำในภาษาเยอรมัน หมายถึง ‘รูปร่าง (</w:t>
      </w:r>
      <w:r>
        <w:t xml:space="preserve">Shape / Form)’ </w:t>
      </w:r>
      <w:r>
        <w:rPr>
          <w:cs/>
        </w:rPr>
        <w:t>ซึ่งเป็นทฤษฎีที่ใช้อธิบายการรับรู้ภาพของมนุษย์ (</w:t>
      </w:r>
      <w:r>
        <w:t xml:space="preserve">Visual Perception) </w:t>
      </w:r>
      <w:r>
        <w:rPr>
          <w:cs/>
        </w:rPr>
        <w:t>โดยมีอยู่ 6 หัวข้อหลัก ได้แก่</w:t>
      </w:r>
    </w:p>
    <w:p w14:paraId="23A14AAF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ความเหมือน (</w:t>
      </w:r>
      <w:r>
        <w:t>Similarity)</w:t>
      </w:r>
    </w:p>
    <w:p w14:paraId="7DBAEC7E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ความใกล้ชิด (</w:t>
      </w:r>
      <w:r>
        <w:t>Proximity)</w:t>
      </w:r>
    </w:p>
    <w:p w14:paraId="070FA493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รูปร่างและพื้นหลัง (</w:t>
      </w:r>
      <w:r>
        <w:t>Figure &amp; Ground)</w:t>
      </w:r>
    </w:p>
    <w:p w14:paraId="7E29462F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ความสมมาตร (</w:t>
      </w:r>
      <w:r>
        <w:t>Symmetry)</w:t>
      </w:r>
    </w:p>
    <w:p w14:paraId="10766E6A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ทางร่วม (</w:t>
      </w:r>
      <w:r>
        <w:t>Common Fate)</w:t>
      </w:r>
    </w:p>
    <w:p w14:paraId="6C6CF438" w14:textId="610F028D" w:rsidR="00FE2FA9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การปกปิด (</w:t>
      </w:r>
      <w:r>
        <w:t>Disclosure)</w:t>
      </w:r>
      <w:r w:rsidR="003F740C">
        <w:rPr>
          <w:rFonts w:hint="cs"/>
          <w:cs/>
        </w:rPr>
        <w:t xml:space="preserve"> </w:t>
      </w:r>
      <w:r w:rsidR="00165D8F">
        <w:t>[4]</w:t>
      </w:r>
    </w:p>
    <w:p w14:paraId="5098C83E" w14:textId="3FCFF844" w:rsidR="003F740C" w:rsidRDefault="003F740C" w:rsidP="00FE2FA9">
      <w:pPr>
        <w:rPr>
          <w:rFonts w:hint="cs"/>
        </w:rPr>
      </w:pPr>
    </w:p>
    <w:p w14:paraId="55A4D79C" w14:textId="1D624B42" w:rsidR="004D5F0D" w:rsidRDefault="00CC67A2" w:rsidP="004D5F0D">
      <w:pPr>
        <w:pStyle w:val="Heading3"/>
      </w:pPr>
      <w:r>
        <w:t xml:space="preserve">5. </w:t>
      </w:r>
      <w:r w:rsidR="005039D1" w:rsidRPr="005039D1">
        <w:t>User Experience Design (UX)</w:t>
      </w:r>
    </w:p>
    <w:p w14:paraId="6FA87E8B" w14:textId="70496995" w:rsidR="005039D1" w:rsidRDefault="00CC67A2" w:rsidP="005039D1">
      <w:r>
        <w:tab/>
      </w:r>
      <w:r w:rsidRPr="00CC67A2">
        <w:rPr>
          <w:color w:val="202124"/>
          <w:shd w:val="clear" w:color="auto" w:fill="FFFFFF"/>
          <w:cs/>
        </w:rPr>
        <w:t xml:space="preserve"> </w:t>
      </w:r>
      <w:r w:rsidR="005039D1">
        <w:t xml:space="preserve">User eXperience </w:t>
      </w:r>
      <w:r w:rsidR="005039D1">
        <w:rPr>
          <w:cs/>
        </w:rPr>
        <w:t xml:space="preserve">หรือที่เรียกว่า </w:t>
      </w:r>
      <w:r w:rsidR="005039D1">
        <w:t xml:space="preserve">UX </w:t>
      </w:r>
      <w:r w:rsidR="005039D1">
        <w:rPr>
          <w:cs/>
        </w:rPr>
        <w:t>คือ ประสบการณ์ของผู้ใช้งาน ต่อการใช้งานของผู้ใช้งาน (</w:t>
      </w:r>
      <w:r w:rsidR="005039D1">
        <w:t xml:space="preserve">Usability) </w:t>
      </w:r>
      <w:r w:rsidR="005039D1">
        <w:rPr>
          <w:cs/>
        </w:rPr>
        <w:t>และการเข้าถึง (</w:t>
      </w:r>
      <w:r w:rsidR="005039D1">
        <w:t xml:space="preserve">Accessibility) </w:t>
      </w:r>
      <w:r w:rsidR="005039D1">
        <w:rPr>
          <w:cs/>
        </w:rPr>
        <w:t>โดยทั่วไปมักจะโยงในความหมายของการใช้งานของระบบงาน ที่มองถึงประสบการณ์การสร้างปฏิสัมพันธ์ของผู้ใช้งาน (</w:t>
      </w:r>
      <w:r w:rsidR="005039D1">
        <w:t xml:space="preserve">User) </w:t>
      </w:r>
      <w:r w:rsidR="005039D1">
        <w:rPr>
          <w:cs/>
        </w:rPr>
        <w:t>ต่อการใช้งานระบบงาน</w:t>
      </w:r>
    </w:p>
    <w:p w14:paraId="4529D407" w14:textId="2991C001" w:rsidR="00165D8F" w:rsidRDefault="005039D1" w:rsidP="00165D8F">
      <w:r>
        <w:rPr>
          <w:cs/>
        </w:rPr>
        <w:lastRenderedPageBreak/>
        <w:t xml:space="preserve">และต่อ </w:t>
      </w:r>
      <w:r>
        <w:t xml:space="preserve">User Interface (UI) </w:t>
      </w:r>
      <w:r>
        <w:rPr>
          <w:cs/>
        </w:rPr>
        <w:t>ที่ซึ่งจะหมายความถึงความง่าย ความยากในการใช้งานของผู้ใช้งาน (</w:t>
      </w:r>
      <w:r>
        <w:t xml:space="preserve">Usability) </w:t>
      </w:r>
      <w:r>
        <w:rPr>
          <w:cs/>
        </w:rPr>
        <w:t>การเข้าถึง (</w:t>
      </w:r>
      <w:r>
        <w:t xml:space="preserve">Accessibility) </w:t>
      </w:r>
      <w:r>
        <w:rPr>
          <w:cs/>
        </w:rPr>
        <w:t xml:space="preserve">ทั้งที่เป็นรูปแบบของ </w:t>
      </w:r>
      <w:r>
        <w:t xml:space="preserve">Web Site, Web Application </w:t>
      </w:r>
      <w:r>
        <w:rPr>
          <w:cs/>
        </w:rPr>
        <w:t xml:space="preserve">หรือ </w:t>
      </w:r>
      <w:r>
        <w:t xml:space="preserve">Apps </w:t>
      </w:r>
      <w:r>
        <w:rPr>
          <w:cs/>
        </w:rPr>
        <w:t>เป็นต้น</w:t>
      </w:r>
      <w:r w:rsidR="00165D8F">
        <w:t xml:space="preserve"> [5]</w:t>
      </w:r>
    </w:p>
    <w:p w14:paraId="7B9E930C" w14:textId="77424A50" w:rsidR="003F740C" w:rsidRDefault="00AE1CCC" w:rsidP="00165D8F">
      <w:r>
        <w:br w:type="page"/>
      </w:r>
    </w:p>
    <w:p w14:paraId="302378E8" w14:textId="5CD6D50B" w:rsidR="007D0095" w:rsidRPr="00CF614D" w:rsidRDefault="00123565" w:rsidP="00CF614D">
      <w:pPr>
        <w:pStyle w:val="Heading2"/>
        <w:rPr>
          <w:rFonts w:ascii="TH Sarabun New" w:hAnsi="TH Sarabun New" w:cs="TH Sarabun New"/>
        </w:rPr>
      </w:pPr>
      <w:bookmarkStart w:id="34" w:name="_Toc75876859"/>
      <w:r w:rsidRPr="00A00081">
        <w:rPr>
          <w:rFonts w:ascii="TH Sarabun New" w:hAnsi="TH Sarabun New" w:cs="TH Sarabun New"/>
        </w:rPr>
        <w:lastRenderedPageBreak/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2 </w:t>
      </w:r>
      <w:r w:rsidR="005E35B1">
        <w:rPr>
          <w:rFonts w:ascii="TH Sarabun New" w:hAnsi="TH Sarabun New" w:cs="TH Sarabun New" w:hint="cs"/>
          <w:cs/>
        </w:rPr>
        <w:t>งานที่เกี่ยวข้อง</w:t>
      </w:r>
      <w:bookmarkEnd w:id="34"/>
      <w:r w:rsidR="00367E79" w:rsidRPr="00CF614D">
        <w:rPr>
          <w:cs/>
        </w:rPr>
        <w:br w:type="page"/>
      </w:r>
    </w:p>
    <w:p w14:paraId="732F9957" w14:textId="376213B1" w:rsidR="007D0095" w:rsidRPr="00A00081" w:rsidRDefault="007D0095" w:rsidP="007D0095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35" w:name="_Toc75876860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>
        <w:rPr>
          <w:rFonts w:ascii="TH Sarabun New" w:hAnsi="TH Sarabun New" w:cs="TH Sarabun New" w:hint="cs"/>
          <w:color w:val="000000" w:themeColor="text1"/>
          <w:cs/>
        </w:rPr>
        <w:t>3</w:t>
      </w:r>
      <w:r w:rsidRPr="00A00081">
        <w:rPr>
          <w:rFonts w:ascii="TH Sarabun New" w:hAnsi="TH Sarabun New" w:cs="TH Sarabun New"/>
          <w:cs/>
        </w:rPr>
        <w:br/>
      </w:r>
      <w:r>
        <w:rPr>
          <w:rFonts w:ascii="TH Sarabun New" w:hAnsi="TH Sarabun New" w:cs="TH Sarabun New" w:hint="cs"/>
          <w:cs/>
        </w:rPr>
        <w:t>วิธีการดำเนินโครงงาน</w:t>
      </w:r>
      <w:bookmarkEnd w:id="35"/>
    </w:p>
    <w:p w14:paraId="6F24C32C" w14:textId="77777777" w:rsidR="00C059D8" w:rsidRPr="00A00081" w:rsidRDefault="00C059D8" w:rsidP="007D0095">
      <w:pPr>
        <w:ind w:firstLine="720"/>
      </w:pPr>
      <w:r w:rsidRPr="00A00081">
        <w:rPr>
          <w:cs/>
        </w:rPr>
        <w:t>ในส่วนของวิธีการดำเนินโครงงาน ได้</w:t>
      </w:r>
      <w:r w:rsidR="00867B87">
        <w:rPr>
          <w:rFonts w:hint="cs"/>
          <w:cs/>
        </w:rPr>
        <w:t>มีการ</w:t>
      </w:r>
      <w:r w:rsidRPr="00A00081">
        <w:rPr>
          <w:cs/>
        </w:rPr>
        <w:t>วางแผนศึกษากระบวนการวิธีการ เพื่อดำเนินการให้เป็นไปอย่างถูกต้องและมีประสิทธิภาพสูงที่สุด ซึ่งมีรายละเอียด ดังนี้</w:t>
      </w:r>
    </w:p>
    <w:p w14:paraId="70606BE3" w14:textId="77777777" w:rsidR="00C059D8" w:rsidRPr="00A00081" w:rsidRDefault="00C059D8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ศึกษาปัญหาและความเป็นไปได้</w:t>
      </w:r>
    </w:p>
    <w:p w14:paraId="3E17DBE0" w14:textId="67CEB266" w:rsidR="00C059D8" w:rsidRPr="00A00081" w:rsidRDefault="00C059D8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วิเคราะห์และออกแบบแบบจำลอง</w:t>
      </w:r>
    </w:p>
    <w:p w14:paraId="77B91ABD" w14:textId="580EFCDF" w:rsidR="00C54453" w:rsidRDefault="002D181B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การออกแบบเว็บไซด์และการใช้งาน</w:t>
      </w:r>
    </w:p>
    <w:p w14:paraId="5207D01A" w14:textId="77777777" w:rsidR="00CF614D" w:rsidRPr="00A00081" w:rsidRDefault="00CF614D" w:rsidP="00CF614D"/>
    <w:p w14:paraId="1343CC22" w14:textId="77777777" w:rsidR="00C54453" w:rsidRPr="00A00081" w:rsidRDefault="00C54453" w:rsidP="0011101D">
      <w:pPr>
        <w:pStyle w:val="Heading2"/>
        <w:rPr>
          <w:rFonts w:ascii="TH Sarabun New" w:hAnsi="TH Sarabun New" w:cs="TH Sarabun New"/>
        </w:rPr>
      </w:pPr>
      <w:bookmarkStart w:id="36" w:name="_Toc75876861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1</w:t>
      </w:r>
      <w:r w:rsidR="00430CBC" w:rsidRPr="00A00081">
        <w:rPr>
          <w:rFonts w:ascii="TH Sarabun New" w:hAnsi="TH Sarabun New" w:cs="TH Sarabun New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ศึกษาปัญหาและความเป็นไปได้</w:t>
      </w:r>
      <w:bookmarkEnd w:id="36"/>
    </w:p>
    <w:p w14:paraId="1C58DD9D" w14:textId="3622A8E0" w:rsidR="0096028F" w:rsidRDefault="00C52567" w:rsidP="001C6253">
      <w:pPr>
        <w:ind w:firstLine="720"/>
      </w:pPr>
      <w:r>
        <w:rPr>
          <w:rFonts w:hint="cs"/>
          <w:cs/>
        </w:rPr>
        <w:t>จากการศึกษาพบว่าใน ผู้ป่วยที่พิการทางแขนนั้น มีความลำบากในการใช้ชีวิตประจำวันมากกว่าคนธรรมดาทั่วไป โครงงานนี้จึงเจาะจงลงไปในเรื่องของการช่วยเหลือในการรับประทานอาหาร ซึ่งเทคโนโลยีในสมัยนี้ช่วยได้คือ แขนกลป้อนอาหาร และ รถเข็นสำหรับผู้พิการ</w:t>
      </w:r>
    </w:p>
    <w:p w14:paraId="1B0D0526" w14:textId="6AB57C5A" w:rsidR="0096028F" w:rsidRPr="008E2BDC" w:rsidRDefault="00C52567" w:rsidP="001C6253">
      <w:pPr>
        <w:ind w:firstLine="720"/>
      </w:pPr>
      <w:r>
        <w:rPr>
          <w:rFonts w:hint="cs"/>
          <w:cs/>
        </w:rPr>
        <w:t>ซึ่งในปัจจุบันเทคโนโลยีทั้ง 2 ตัวนี้ มีราคาที่ค่อนข้างสูง เนื่องจากมีฟังก์ชันการทำงานที่หลากหลาย ที่ตอบโจทย์ได้เกือบทุกกรณี ดังนนั้นเราจึงทำการสร้างแขนกลขึ้นมาโดยคำนึงถึงค่าใช้จ่ายที่ไม่แพง แต่ก็ยังสามารถทำการป้อนอาหารได้ตรงตามวัตถุประสงค์เช่นเดิม แม้ว่าฟังก์ชันการทำงานจะไม่ตอบโจทย์ได้เกือบทุกกรณีก็ตาม แต่ก็สามารถเข้าถึงคนที่มีรายได้น้อยได้</w:t>
      </w:r>
    </w:p>
    <w:p w14:paraId="6A1B758E" w14:textId="68F6EEA5" w:rsidR="00C52567" w:rsidRDefault="00C52567" w:rsidP="00C62F46">
      <w:pPr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>ในอนาคตอาจจะมีการพัฒนาแขนกล หรือรถเข็นสำหรับผู้พิการได้ดีกว่านี้ หรือไม่ก็มีสิ่งที่ช่วยอำนวยความสะดวกได้มากกว่านี้ เช่น หุ่นยนต์ผู้ดูแล หรือ แขนกลที่สั่งการด้วยสมองโดยตรงก็เป็นได้</w:t>
      </w:r>
    </w:p>
    <w:p w14:paraId="2F442D45" w14:textId="36B21D51" w:rsidR="00C52567" w:rsidRPr="00A00081" w:rsidRDefault="00C52567" w:rsidP="00C62F46">
      <w:p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</w:t>
      </w:r>
    </w:p>
    <w:p w14:paraId="065E1F97" w14:textId="24CC2567" w:rsidR="00C62F46" w:rsidRDefault="00C62F46" w:rsidP="0011101D">
      <w:pPr>
        <w:pStyle w:val="Heading2"/>
        <w:rPr>
          <w:rFonts w:ascii="TH Sarabun New" w:hAnsi="TH Sarabun New" w:cs="TH Sarabun New"/>
        </w:rPr>
      </w:pPr>
      <w:bookmarkStart w:id="37" w:name="_Toc75876862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 xml:space="preserve"> วิเคราะห์และออกแบบแบบจำลอง</w:t>
      </w:r>
      <w:bookmarkEnd w:id="37"/>
    </w:p>
    <w:p w14:paraId="63EE8CFD" w14:textId="32880E05" w:rsidR="00F3164B" w:rsidRDefault="00867B87" w:rsidP="00867B87">
      <w:pPr>
        <w:rPr>
          <w:cs/>
        </w:rPr>
      </w:pPr>
      <w:r>
        <w:rPr>
          <w:cs/>
        </w:rPr>
        <w:tab/>
      </w:r>
      <w:r w:rsidR="00E364D2">
        <w:rPr>
          <w:rFonts w:hint="cs"/>
          <w:cs/>
        </w:rPr>
        <w:t>ในส่วนการออกแบบ</w:t>
      </w:r>
      <w:r w:rsidR="0080164F">
        <w:rPr>
          <w:rFonts w:hint="cs"/>
          <w:cs/>
        </w:rPr>
        <w:t>นั้น ขึ้นอยู่กับงานที่นิสิตเลือกทำ โดยจะยกตัวอย่างของการพัฒนาระบบ ดังนี้</w:t>
      </w:r>
    </w:p>
    <w:p w14:paraId="0A4C7743" w14:textId="150C1D12" w:rsidR="00867B87" w:rsidRPr="00867B87" w:rsidRDefault="00F3164B" w:rsidP="00F3164B">
      <w:pPr>
        <w:spacing w:after="160" w:line="259" w:lineRule="auto"/>
        <w:jc w:val="left"/>
      </w:pPr>
      <w:r>
        <w:rPr>
          <w:cs/>
        </w:rPr>
        <w:br w:type="page"/>
      </w:r>
    </w:p>
    <w:p w14:paraId="51A3BB66" w14:textId="3F207460" w:rsidR="00C62F46" w:rsidRPr="00A00081" w:rsidRDefault="00C62F46" w:rsidP="0011101D">
      <w:pPr>
        <w:pStyle w:val="Heading3"/>
        <w:rPr>
          <w:rFonts w:ascii="TH Sarabun New" w:hAnsi="TH Sarabun New" w:cs="TH Sarabun New"/>
        </w:rPr>
      </w:pPr>
      <w:bookmarkStart w:id="38" w:name="_Toc75876863"/>
      <w:r w:rsidRPr="00A00081">
        <w:rPr>
          <w:rFonts w:ascii="TH Sarabun New" w:hAnsi="TH Sarabun New" w:cs="TH Sarabun New"/>
          <w:cs/>
        </w:rPr>
        <w:lastRenderedPageBreak/>
        <w:t>3.2.1</w:t>
      </w:r>
      <w:r w:rsidRPr="00A00081">
        <w:rPr>
          <w:rFonts w:ascii="TH Sarabun New" w:hAnsi="TH Sarabun New" w:cs="TH Sarabun New"/>
        </w:rPr>
        <w:t xml:space="preserve"> Workflow Diagram</w:t>
      </w:r>
      <w:bookmarkEnd w:id="38"/>
    </w:p>
    <w:p w14:paraId="1FFC5C48" w14:textId="12D80911" w:rsidR="00C62F46" w:rsidRDefault="00C62F46" w:rsidP="00F3164B">
      <w:pPr>
        <w:ind w:firstLine="720"/>
      </w:pPr>
      <w:r w:rsidRPr="00A00081">
        <w:rPr>
          <w:cs/>
        </w:rPr>
        <w:t>ผังงาน (</w:t>
      </w:r>
      <w:r w:rsidRPr="00A00081">
        <w:t>Flowchart</w:t>
      </w:r>
      <w:r w:rsidRPr="00A00081">
        <w:rPr>
          <w:cs/>
        </w:rPr>
        <w:t>) คือ รูปภาพ (</w:t>
      </w:r>
      <w:r w:rsidRPr="00A00081">
        <w:t>Image</w:t>
      </w:r>
      <w:r w:rsidRPr="00A00081">
        <w:rPr>
          <w:cs/>
        </w:rPr>
        <w:t>) หรือสัญลักษณ์</w:t>
      </w:r>
      <w:r w:rsidR="00CD49FE" w:rsidRPr="00A00081">
        <w:rPr>
          <w:cs/>
        </w:rPr>
        <w:t xml:space="preserve"> </w:t>
      </w:r>
      <w:r w:rsidRPr="00A00081">
        <w:rPr>
          <w:cs/>
        </w:rPr>
        <w:t>(</w:t>
      </w:r>
      <w:r w:rsidRPr="00A00081">
        <w:t>Symbol</w:t>
      </w:r>
      <w:r w:rsidRPr="00A00081">
        <w:rPr>
          <w:cs/>
        </w:rPr>
        <w:t>) ที่ใช้เขียนแทนขั้นตอน คำอธิบาย ข้อความ หรือคำพูด ที่ใช้ในอัลกอริทึม (</w:t>
      </w:r>
      <w:r w:rsidRPr="00A00081">
        <w:t>Algorithm</w:t>
      </w:r>
      <w:r w:rsidRPr="00A00081">
        <w:rPr>
          <w:cs/>
        </w:rPr>
        <w:t>)</w:t>
      </w:r>
    </w:p>
    <w:p w14:paraId="04E09DC2" w14:textId="77777777" w:rsidR="00F3164B" w:rsidRPr="00A00081" w:rsidRDefault="00F3164B" w:rsidP="00F3164B">
      <w:pPr>
        <w:ind w:firstLine="720"/>
      </w:pPr>
    </w:p>
    <w:p w14:paraId="6FD07513" w14:textId="77777777" w:rsidR="00C205E4" w:rsidRDefault="00AC642C" w:rsidP="00C205E4">
      <w:pPr>
        <w:keepNext/>
        <w:jc w:val="center"/>
      </w:pPr>
      <w:r w:rsidRPr="00A000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01B4B" wp14:editId="5E83C69D">
                <wp:simplePos x="0" y="0"/>
                <wp:positionH relativeFrom="column">
                  <wp:posOffset>1180214</wp:posOffset>
                </wp:positionH>
                <wp:positionV relativeFrom="paragraph">
                  <wp:posOffset>1562440</wp:posOffset>
                </wp:positionV>
                <wp:extent cx="138223" cy="116958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116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986CB4" id="Rectangle 48" o:spid="_x0000_s1026" style="position:absolute;margin-left:92.95pt;margin-top:123.05pt;width:10.9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" fillcolor="white [3212]" stroked="f" strokeweight="1pt"/>
            </w:pict>
          </mc:Fallback>
        </mc:AlternateContent>
      </w:r>
      <w:r w:rsidR="00F3164B">
        <w:rPr>
          <w:noProof/>
          <w:color w:val="000000" w:themeColor="text1"/>
        </w:rPr>
        <w:drawing>
          <wp:inline distT="0" distB="0" distL="0" distR="0" wp14:anchorId="57D7B4E2" wp14:editId="0F08289E">
            <wp:extent cx="4782820" cy="572071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A0BA" w14:textId="30E8E38C" w:rsidR="0080164F" w:rsidRPr="0080164F" w:rsidRDefault="00C205E4" w:rsidP="00C205E4">
      <w:pPr>
        <w:pStyle w:val="Caption"/>
        <w:jc w:val="center"/>
      </w:pPr>
      <w:bookmarkStart w:id="39" w:name="_Toc77721043"/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 w:rsidR="00C7352D">
        <w:rPr>
          <w:noProof/>
        </w:rPr>
        <w:t>7</w:t>
      </w:r>
      <w:r w:rsidR="005039D1">
        <w:rPr>
          <w:noProof/>
        </w:rPr>
        <w:fldChar w:fldCharType="end"/>
      </w:r>
      <w:r w:rsidRPr="00C205E4">
        <w:t xml:space="preserve"> </w:t>
      </w:r>
      <w:r w:rsidRPr="0080164F">
        <w:t xml:space="preserve">Workflow Diagram </w:t>
      </w:r>
      <w:r w:rsidR="008A40FC">
        <w:rPr>
          <w:rFonts w:hint="cs"/>
          <w:cs/>
        </w:rPr>
        <w:t>ระบบหุ่นยนต์ป้อนอาหาร</w:t>
      </w:r>
      <w:bookmarkEnd w:id="39"/>
      <w:r w:rsidR="00F3164B">
        <w:rPr>
          <w:cs/>
        </w:rPr>
        <w:br w:type="page"/>
      </w:r>
    </w:p>
    <w:p w14:paraId="7E429AFD" w14:textId="0248EDE2" w:rsidR="0093645A" w:rsidRPr="00A00081" w:rsidRDefault="0093645A" w:rsidP="0011101D">
      <w:pPr>
        <w:pStyle w:val="Heading3"/>
        <w:rPr>
          <w:rFonts w:ascii="TH Sarabun New" w:hAnsi="TH Sarabun New" w:cs="TH Sarabun New"/>
        </w:rPr>
      </w:pPr>
      <w:bookmarkStart w:id="40" w:name="_Toc75876864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 Use Case Diagram</w:t>
      </w:r>
      <w:bookmarkEnd w:id="40"/>
    </w:p>
    <w:p w14:paraId="5C40DFC8" w14:textId="77777777" w:rsidR="00464C67" w:rsidRPr="00A00081" w:rsidRDefault="0093645A" w:rsidP="00A30B47">
      <w:pPr>
        <w:ind w:firstLine="720"/>
        <w:rPr>
          <w:shd w:val="clear" w:color="auto" w:fill="FFFFFF"/>
        </w:rPr>
      </w:pPr>
      <w:r w:rsidRPr="00A00081">
        <w:t xml:space="preserve">Use Case Diagram </w:t>
      </w:r>
      <w:r w:rsidRPr="00A00081">
        <w:rPr>
          <w:cs/>
        </w:rPr>
        <w:t>คือ</w:t>
      </w:r>
      <w:r w:rsidRPr="00A00081">
        <w:rPr>
          <w:shd w:val="clear" w:color="auto" w:fill="FFFFFF"/>
          <w:cs/>
        </w:rPr>
        <w:t>แผนภาพที่แสดงการทำงานของผู้ใช้ระบบ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และความสัมพันธ์กับระบบย่อย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ภายในระบบใหญ่ ในการเขียน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จะถูกกำหนดว่าให้เป็น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 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คือ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จุดประสงค์หลักของการเขียน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="00555A49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>เพื่อเล่าเรื่องราวทั้งหมดของระบบว่ามีการทำงานอะไรบ้าง เป็นการดึง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Requirement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หรือเรื่องราวต่าง ๆ ของระบบจากผู้ใช้งาน ซึ่งถือว่าเป็นจุดเริ่มต้นในการวิเคราะห์และออกแบบระบบ สัญลักษณ์ที่ใช้ใน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 </w:t>
      </w:r>
      <w:r w:rsidRPr="00A00081">
        <w:rPr>
          <w:shd w:val="clear" w:color="auto" w:fill="FFFFFF"/>
          <w:cs/>
        </w:rPr>
        <w:t>จะใช้สัญลักษณ์รูปคนแทน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ใช้สัญลักษณ์วงรีแทน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และใช้เส้นตรงในการเชื่อม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กับ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เพื่อแสดงการใช้งานของ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นอกจากนั้น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ทุก ๆ ตัวจะต้องอยู่ภายในสี่เหลี่ยมเดียวกันซึ่งมีชื่อของระบบระบุอยู่ด้วย</w:t>
      </w:r>
    </w:p>
    <w:p w14:paraId="3FD5EFDF" w14:textId="20C43B5C" w:rsidR="007D5C0E" w:rsidRPr="00A00081" w:rsidRDefault="00F3164B" w:rsidP="00A30B47">
      <w:p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CB4C59A" wp14:editId="03C6037C">
            <wp:simplePos x="0" y="0"/>
            <wp:positionH relativeFrom="column">
              <wp:posOffset>-74197</wp:posOffset>
            </wp:positionH>
            <wp:positionV relativeFrom="paragraph">
              <wp:posOffset>33655</wp:posOffset>
            </wp:positionV>
            <wp:extent cx="4907915" cy="4478020"/>
            <wp:effectExtent l="0" t="0" r="698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r="11717" b="7081"/>
                    <a:stretch/>
                  </pic:blipFill>
                  <pic:spPr bwMode="auto">
                    <a:xfrm>
                      <a:off x="0" y="0"/>
                      <a:ext cx="4907915" cy="44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1C947" w14:textId="5B819314" w:rsidR="00F3164B" w:rsidRDefault="00F3164B" w:rsidP="00A30B47">
      <w:pPr>
        <w:keepNext/>
        <w:ind w:left="720"/>
        <w:jc w:val="center"/>
        <w:rPr>
          <w:noProof/>
        </w:rPr>
      </w:pPr>
    </w:p>
    <w:p w14:paraId="00965F5B" w14:textId="46F9E8E8" w:rsidR="00826D4C" w:rsidRDefault="00826D4C" w:rsidP="00A30B47">
      <w:pPr>
        <w:keepNext/>
        <w:ind w:left="720"/>
        <w:jc w:val="center"/>
        <w:rPr>
          <w:noProof/>
        </w:rPr>
      </w:pPr>
    </w:p>
    <w:p w14:paraId="0D600D4A" w14:textId="26B00EDA" w:rsidR="00A30B47" w:rsidRDefault="00A30B47" w:rsidP="00A30B47">
      <w:pPr>
        <w:keepNext/>
        <w:ind w:left="720"/>
        <w:jc w:val="center"/>
      </w:pPr>
    </w:p>
    <w:p w14:paraId="78508327" w14:textId="1F487FCC" w:rsidR="00826D4C" w:rsidRDefault="00826D4C" w:rsidP="00A30B47">
      <w:pPr>
        <w:pStyle w:val="Caption"/>
        <w:jc w:val="center"/>
      </w:pPr>
      <w:bookmarkStart w:id="41" w:name="_Toc34779345"/>
    </w:p>
    <w:p w14:paraId="608A117F" w14:textId="77777777" w:rsidR="00826D4C" w:rsidRDefault="00826D4C" w:rsidP="00A30B47">
      <w:pPr>
        <w:pStyle w:val="Caption"/>
        <w:jc w:val="center"/>
      </w:pPr>
    </w:p>
    <w:p w14:paraId="1F9C4AE5" w14:textId="77777777" w:rsidR="00826D4C" w:rsidRDefault="00826D4C" w:rsidP="00A30B47">
      <w:pPr>
        <w:pStyle w:val="Caption"/>
        <w:jc w:val="center"/>
      </w:pPr>
    </w:p>
    <w:p w14:paraId="60E5D763" w14:textId="77777777" w:rsidR="00826D4C" w:rsidRDefault="00826D4C" w:rsidP="00A30B47">
      <w:pPr>
        <w:pStyle w:val="Caption"/>
        <w:jc w:val="center"/>
      </w:pPr>
    </w:p>
    <w:p w14:paraId="3D6DB21F" w14:textId="77777777" w:rsidR="00826D4C" w:rsidRDefault="00826D4C" w:rsidP="00A30B47">
      <w:pPr>
        <w:pStyle w:val="Caption"/>
        <w:jc w:val="center"/>
      </w:pPr>
    </w:p>
    <w:p w14:paraId="0CE7F21B" w14:textId="77777777" w:rsidR="00826D4C" w:rsidRDefault="00826D4C" w:rsidP="00A30B47">
      <w:pPr>
        <w:pStyle w:val="Caption"/>
        <w:jc w:val="center"/>
      </w:pPr>
    </w:p>
    <w:p w14:paraId="5BBE16A3" w14:textId="77777777" w:rsidR="00826D4C" w:rsidRDefault="00826D4C" w:rsidP="00A30B47">
      <w:pPr>
        <w:pStyle w:val="Caption"/>
        <w:jc w:val="center"/>
      </w:pPr>
    </w:p>
    <w:p w14:paraId="49FFABFB" w14:textId="77777777" w:rsidR="00826D4C" w:rsidRDefault="00826D4C" w:rsidP="00A30B47">
      <w:pPr>
        <w:pStyle w:val="Caption"/>
        <w:jc w:val="center"/>
      </w:pPr>
    </w:p>
    <w:p w14:paraId="695CBD9C" w14:textId="77777777" w:rsidR="00826D4C" w:rsidRDefault="00826D4C" w:rsidP="00A30B47">
      <w:pPr>
        <w:pStyle w:val="Caption"/>
        <w:jc w:val="center"/>
      </w:pPr>
    </w:p>
    <w:p w14:paraId="18C0E675" w14:textId="26C28C8E" w:rsidR="00A30B47" w:rsidRPr="00A30B47" w:rsidRDefault="00AE1CCC" w:rsidP="00AE1CCC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5EF24DC" wp14:editId="04F0D907">
                <wp:simplePos x="0" y="0"/>
                <wp:positionH relativeFrom="margin">
                  <wp:align>center</wp:align>
                </wp:positionH>
                <wp:positionV relativeFrom="paragraph">
                  <wp:posOffset>319529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769"/>
                    <wp:lineTo x="21547" y="20769"/>
                    <wp:lineTo x="21547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4187D" w14:textId="26B788AE" w:rsidR="00705B22" w:rsidRDefault="00705B22" w:rsidP="00C205E4">
                            <w:pPr>
                              <w:pStyle w:val="Caption"/>
                              <w:jc w:val="center"/>
                            </w:pPr>
                            <w:bookmarkStart w:id="42" w:name="_Toc7772104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C205E4">
                              <w:t xml:space="preserve"> </w:t>
                            </w:r>
                            <w:r w:rsidRPr="00A30B47">
                              <w:t>Use Case Diagram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ระบบหุ่นยนต์ป้อนอาหาร</w:t>
                            </w:r>
                            <w:bookmarkEnd w:id="42"/>
                          </w:p>
                          <w:p w14:paraId="520CAA7B" w14:textId="742C5A22" w:rsidR="00705B22" w:rsidRPr="00C205E4" w:rsidRDefault="00705B22" w:rsidP="00C205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EF24DC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0;margin-top:25.15pt;width:386.45pt;height:.05pt;z-index:-251574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" stroked="f">
                <v:textbox style="mso-fit-shape-to-text:t" inset="0,0,0,0">
                  <w:txbxContent>
                    <w:p w14:paraId="6C04187D" w14:textId="26B788AE" w:rsidR="00705B22" w:rsidRDefault="00705B22" w:rsidP="00C205E4">
                      <w:pPr>
                        <w:pStyle w:val="Caption"/>
                        <w:jc w:val="center"/>
                      </w:pPr>
                      <w:bookmarkStart w:id="43" w:name="_Toc7772104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C205E4">
                        <w:t xml:space="preserve"> </w:t>
                      </w:r>
                      <w:r w:rsidRPr="00A30B47">
                        <w:t>Use Case Diagram</w:t>
                      </w:r>
                      <w:r>
                        <w:rPr>
                          <w:rFonts w:hint="cs"/>
                          <w:cs/>
                        </w:rPr>
                        <w:t xml:space="preserve"> ระบบหุ่นยนต์ป้อนอาหาร</w:t>
                      </w:r>
                      <w:bookmarkEnd w:id="43"/>
                    </w:p>
                    <w:p w14:paraId="520CAA7B" w14:textId="742C5A22" w:rsidR="00705B22" w:rsidRPr="00C205E4" w:rsidRDefault="00705B22" w:rsidP="00C205E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41"/>
    </w:p>
    <w:p w14:paraId="3B55D645" w14:textId="29036D6D" w:rsidR="00464C67" w:rsidRPr="00A00081" w:rsidRDefault="00464C67" w:rsidP="0011101D">
      <w:pPr>
        <w:pStyle w:val="Heading3"/>
        <w:rPr>
          <w:rFonts w:ascii="TH Sarabun New" w:hAnsi="TH Sarabun New" w:cs="TH Sarabun New"/>
        </w:rPr>
      </w:pPr>
      <w:bookmarkStart w:id="44" w:name="_Toc75876865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3 Use Case Description</w:t>
      </w:r>
      <w:bookmarkEnd w:id="44"/>
    </w:p>
    <w:p w14:paraId="6709DEA5" w14:textId="14B24D49" w:rsidR="00464C67" w:rsidRDefault="00464C67" w:rsidP="00A30B47">
      <w:pPr>
        <w:ind w:firstLine="720"/>
        <w:rPr>
          <w:shd w:val="clear" w:color="auto" w:fill="FFFFFF"/>
        </w:rPr>
      </w:pPr>
      <w:r w:rsidRPr="00A00081">
        <w:t>Use Case Description</w:t>
      </w:r>
      <w:r w:rsidRPr="00A00081">
        <w:rPr>
          <w:shd w:val="clear" w:color="auto" w:fill="FFFFFF"/>
          <w:cs/>
        </w:rPr>
        <w:t xml:space="preserve"> คือ การอธิบาย </w:t>
      </w:r>
      <w:r w:rsidRPr="00A00081">
        <w:rPr>
          <w:shd w:val="clear" w:color="auto" w:fill="FFFFFF"/>
        </w:rPr>
        <w:t xml:space="preserve">functional requirement </w:t>
      </w:r>
      <w:r w:rsidRPr="00A00081">
        <w:rPr>
          <w:shd w:val="clear" w:color="auto" w:fill="FFFFFF"/>
          <w:cs/>
        </w:rPr>
        <w:t>แบบละเอียด แนะนำรูปแบบการอธิบายแบบ ‘</w:t>
      </w:r>
      <w:r w:rsidRPr="00A00081">
        <w:rPr>
          <w:shd w:val="clear" w:color="auto" w:fill="FFFFFF"/>
        </w:rPr>
        <w:t>Use Case Specification</w:t>
      </w:r>
      <w:r w:rsidRPr="00A00081">
        <w:rPr>
          <w:shd w:val="clear" w:color="auto" w:fill="FFFFFF"/>
          <w:cs/>
        </w:rPr>
        <w:t>’ หรือเรียกว่า ‘</w:t>
      </w:r>
      <w:r w:rsidRPr="00A00081">
        <w:rPr>
          <w:shd w:val="clear" w:color="auto" w:fill="FFFFFF"/>
        </w:rPr>
        <w:t>Use Case Description</w:t>
      </w:r>
      <w:r w:rsidRPr="00A00081">
        <w:rPr>
          <w:shd w:val="clear" w:color="auto" w:fill="FFFFFF"/>
          <w:cs/>
        </w:rPr>
        <w:t>’ เนื่องจากมีการแบ่งประเด็นเป็นหัวข้อ</w:t>
      </w:r>
      <w:r w:rsidR="00A122EF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 xml:space="preserve">ๆ ชัดเจน ทำให้เราไม่ต้องการอธิบายเป็นข้อความยาวเหยียดเป็นเรียงความ </w:t>
      </w:r>
      <w:r w:rsidR="00A122EF" w:rsidRPr="00A00081">
        <w:rPr>
          <w:shd w:val="clear" w:color="auto" w:fill="FFFFFF"/>
          <w:cs/>
        </w:rPr>
        <w:t>ที่อ่าน</w:t>
      </w:r>
      <w:r w:rsidRPr="00A00081">
        <w:rPr>
          <w:shd w:val="clear" w:color="auto" w:fill="FFFFFF"/>
          <w:cs/>
        </w:rPr>
        <w:t>และจับประเด็นยาก</w:t>
      </w:r>
    </w:p>
    <w:p w14:paraId="174B9BE0" w14:textId="77777777" w:rsidR="00F3164B" w:rsidRDefault="00F3164B" w:rsidP="00A30B47">
      <w:pPr>
        <w:ind w:firstLine="720"/>
        <w:rPr>
          <w:shd w:val="clear" w:color="auto" w:fill="FFFFFF"/>
        </w:rPr>
      </w:pPr>
    </w:p>
    <w:p w14:paraId="5F6AA6C1" w14:textId="6A32B490" w:rsidR="00AD6483" w:rsidRPr="00F3164B" w:rsidRDefault="00AD6483" w:rsidP="00581149">
      <w:pPr>
        <w:pStyle w:val="Caption"/>
        <w:rPr>
          <w:shd w:val="clear" w:color="auto" w:fill="FFFFFF"/>
          <w:cs/>
        </w:rPr>
      </w:pPr>
      <w:bookmarkStart w:id="45" w:name="_Toc34779382"/>
      <w:bookmarkStart w:id="46" w:name="_Toc73051504"/>
      <w:r>
        <w:rPr>
          <w:rFonts w:hint="cs"/>
          <w:cs/>
        </w:rPr>
        <w:t xml:space="preserve"> </w:t>
      </w:r>
      <w:bookmarkStart w:id="47" w:name="_Toc73051787"/>
      <w:bookmarkStart w:id="48" w:name="_Toc73661415"/>
      <w:r w:rsidR="00581149"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2</w:t>
      </w:r>
      <w:r w:rsidR="005039D1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5"/>
      <w:r w:rsidR="00CE4443">
        <w:rPr>
          <w:rFonts w:hint="cs"/>
          <w:cs/>
        </w:rPr>
        <w:t>เริ่มการทำงาน</w:t>
      </w:r>
      <w:bookmarkEnd w:id="46"/>
      <w:bookmarkEnd w:id="47"/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900"/>
        <w:gridCol w:w="3247"/>
      </w:tblGrid>
      <w:tr w:rsidR="000F5FD6" w:rsidRPr="00A00081" w14:paraId="79B9974C" w14:textId="77777777" w:rsidTr="00A30B47">
        <w:tc>
          <w:tcPr>
            <w:tcW w:w="2150" w:type="dxa"/>
          </w:tcPr>
          <w:p w14:paraId="198C2A2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1392E7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UC_01</w:t>
            </w:r>
          </w:p>
        </w:tc>
      </w:tr>
      <w:tr w:rsidR="000F5FD6" w:rsidRPr="00A00081" w14:paraId="12EA9188" w14:textId="77777777" w:rsidTr="00A30B47">
        <w:tc>
          <w:tcPr>
            <w:tcW w:w="2150" w:type="dxa"/>
          </w:tcPr>
          <w:p w14:paraId="5FEE44A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52CCB939" w14:textId="4A629BF2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เริ่มการทำงาน</w:t>
            </w:r>
          </w:p>
        </w:tc>
      </w:tr>
      <w:tr w:rsidR="000F5FD6" w:rsidRPr="00A00081" w14:paraId="3A3615A4" w14:textId="77777777" w:rsidTr="00A30B47">
        <w:tc>
          <w:tcPr>
            <w:tcW w:w="2150" w:type="dxa"/>
          </w:tcPr>
          <w:p w14:paraId="4BDDCF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1769357F" w14:textId="4F80E5FB" w:rsidR="00BC462B" w:rsidRPr="00A00081" w:rsidRDefault="00B0655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</w:t>
            </w:r>
            <w:r w:rsidR="00CE4443">
              <w:rPr>
                <w:rFonts w:hint="cs"/>
                <w:color w:val="000000" w:themeColor="text1"/>
                <w:cs/>
              </w:rPr>
              <w:t>ริ่มโปรแกรมเพื่อเริ่มการทำงานทั้งหมด</w:t>
            </w:r>
          </w:p>
        </w:tc>
      </w:tr>
      <w:tr w:rsidR="000F5FD6" w:rsidRPr="00A00081" w14:paraId="058D7665" w14:textId="77777777" w:rsidTr="00A30B47">
        <w:tc>
          <w:tcPr>
            <w:tcW w:w="2150" w:type="dxa"/>
          </w:tcPr>
          <w:p w14:paraId="47E8F98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FB8F4A0" w14:textId="40C5A6A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เมื</w:t>
            </w:r>
            <w:r w:rsidR="00CE4443">
              <w:rPr>
                <w:rFonts w:hint="cs"/>
                <w:color w:val="000000" w:themeColor="text1"/>
                <w:cs/>
              </w:rPr>
              <w:t>่อต้องการใช้งานหุ่นยนต์แขนกลป้อนอาหารอัตโนมัติ</w:t>
            </w:r>
          </w:p>
        </w:tc>
      </w:tr>
      <w:tr w:rsidR="000F5FD6" w:rsidRPr="00A00081" w14:paraId="26FBF72B" w14:textId="77777777" w:rsidTr="00A30B47">
        <w:tc>
          <w:tcPr>
            <w:tcW w:w="2150" w:type="dxa"/>
          </w:tcPr>
          <w:p w14:paraId="1F03B31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BFB691A" w14:textId="7E588D71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CE4443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0F5FD6" w:rsidRPr="00A00081" w14:paraId="25021604" w14:textId="77777777" w:rsidTr="00A30B47">
        <w:tc>
          <w:tcPr>
            <w:tcW w:w="2150" w:type="dxa"/>
          </w:tcPr>
          <w:p w14:paraId="2B45F5A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5EECB82" w14:textId="1D26B206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0F5FD6" w:rsidRPr="00A00081" w14:paraId="5AA80D34" w14:textId="77777777" w:rsidTr="00A30B47">
        <w:tc>
          <w:tcPr>
            <w:tcW w:w="2150" w:type="dxa"/>
          </w:tcPr>
          <w:p w14:paraId="5C135E7C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E1C9C60" w14:textId="58852224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ต้</w:t>
            </w:r>
            <w:r w:rsidR="00CE4443">
              <w:rPr>
                <w:rFonts w:hint="cs"/>
                <w:color w:val="000000" w:themeColor="text1"/>
                <w:cs/>
              </w:rPr>
              <w:t>องมีผู้ช่วย/ผู้ดูแลผู้ป่วยและผู้สูงอายุ คอยดูแลในเบื้องต้น</w:t>
            </w:r>
          </w:p>
        </w:tc>
      </w:tr>
      <w:tr w:rsidR="000F5FD6" w:rsidRPr="00A00081" w14:paraId="4ED225DA" w14:textId="77777777" w:rsidTr="00A30B47">
        <w:tc>
          <w:tcPr>
            <w:tcW w:w="2150" w:type="dxa"/>
          </w:tcPr>
          <w:p w14:paraId="7C0F6751" w14:textId="77777777" w:rsidR="00BC462B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proofErr w:type="spellStart"/>
            <w:r w:rsidRPr="00A00081">
              <w:rPr>
                <w:color w:val="000000" w:themeColor="text1"/>
              </w:rPr>
              <w:t>Post</w:t>
            </w:r>
            <w:r w:rsidR="00B0655F" w:rsidRPr="00A00081">
              <w:rPr>
                <w:color w:val="000000" w:themeColor="text1"/>
              </w:rPr>
              <w:t>conditions</w:t>
            </w:r>
            <w:proofErr w:type="spellEnd"/>
            <w:r w:rsidR="00BC462B" w:rsidRPr="00A00081">
              <w:rPr>
                <w:color w:val="000000" w:themeColor="text1"/>
                <w:cs/>
              </w:rPr>
              <w:t xml:space="preserve"> :</w:t>
            </w:r>
          </w:p>
        </w:tc>
        <w:tc>
          <w:tcPr>
            <w:tcW w:w="6147" w:type="dxa"/>
            <w:gridSpan w:val="2"/>
          </w:tcPr>
          <w:p w14:paraId="75FB900C" w14:textId="36E68C90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1695F1F6" w14:textId="77777777" w:rsidTr="00A30B47">
        <w:tc>
          <w:tcPr>
            <w:tcW w:w="2150" w:type="dxa"/>
          </w:tcPr>
          <w:p w14:paraId="6F030205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900" w:type="dxa"/>
          </w:tcPr>
          <w:p w14:paraId="6171743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47" w:type="dxa"/>
          </w:tcPr>
          <w:p w14:paraId="58858D9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09097D1B" w14:textId="77777777" w:rsidTr="00A30B47">
        <w:tc>
          <w:tcPr>
            <w:tcW w:w="2150" w:type="dxa"/>
          </w:tcPr>
          <w:p w14:paraId="117039D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900" w:type="dxa"/>
          </w:tcPr>
          <w:p w14:paraId="1968C8C7" w14:textId="5CC9886D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1</w:t>
            </w:r>
            <w:r w:rsidRPr="00A00081">
              <w:rPr>
                <w:color w:val="000000" w:themeColor="text1"/>
                <w:cs/>
              </w:rPr>
              <w:t>. เ</w:t>
            </w:r>
            <w:r w:rsidR="00CE4443">
              <w:rPr>
                <w:rFonts w:hint="cs"/>
                <w:color w:val="000000" w:themeColor="text1"/>
                <w:cs/>
              </w:rPr>
              <w:t>ปิดใช้งานเครื่อง</w:t>
            </w:r>
            <w:r w:rsidRPr="00A00081">
              <w:rPr>
                <w:color w:val="000000" w:themeColor="text1"/>
                <w:cs/>
              </w:rPr>
              <w:t xml:space="preserve"> </w:t>
            </w:r>
          </w:p>
          <w:p w14:paraId="63EB269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F33BCA7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98E2C1B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0E3EE9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1E8B81A9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</w:tc>
        <w:tc>
          <w:tcPr>
            <w:tcW w:w="3247" w:type="dxa"/>
          </w:tcPr>
          <w:p w14:paraId="68F9E0F2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0EAF83A" w14:textId="7D41A62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2</w:t>
            </w:r>
            <w:r w:rsidRPr="00A00081">
              <w:rPr>
                <w:color w:val="000000" w:themeColor="text1"/>
                <w:cs/>
              </w:rPr>
              <w:t xml:space="preserve">. </w:t>
            </w:r>
            <w:r w:rsidR="00CE4443">
              <w:rPr>
                <w:rFonts w:hint="cs"/>
                <w:color w:val="000000" w:themeColor="text1"/>
                <w:cs/>
              </w:rPr>
              <w:t>ระบบทำการเตรียมเครื่องและประมวลผลโปรแกรม</w:t>
            </w:r>
          </w:p>
          <w:p w14:paraId="2FE5415E" w14:textId="04545A75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ระบบตรวจสอบการตรวจจับรูปแบบปาก</w:t>
            </w:r>
            <w:r w:rsidR="00BC462B" w:rsidRPr="00A00081">
              <w:rPr>
                <w:color w:val="000000" w:themeColor="text1"/>
              </w:rPr>
              <w:t xml:space="preserve"> </w:t>
            </w:r>
          </w:p>
        </w:tc>
      </w:tr>
      <w:tr w:rsidR="000F5FD6" w:rsidRPr="00A00081" w14:paraId="4ED7398E" w14:textId="77777777" w:rsidTr="00A30B47">
        <w:tc>
          <w:tcPr>
            <w:tcW w:w="2150" w:type="dxa"/>
          </w:tcPr>
          <w:p w14:paraId="4C113300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ADE57B3" w14:textId="4D6036AC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- หาก</w:t>
            </w:r>
            <w:r w:rsidR="00CE4443">
              <w:rPr>
                <w:rFonts w:hint="cs"/>
                <w:color w:val="000000" w:themeColor="text1"/>
                <w:cs/>
              </w:rPr>
              <w:t>ไม่กดปุ่มเริ่มการทำงาน ระบบก็จะไม่ทำงานตามคำสั่งทั้งหมด</w:t>
            </w:r>
          </w:p>
        </w:tc>
      </w:tr>
    </w:tbl>
    <w:p w14:paraId="31C7DA06" w14:textId="2617FBB6" w:rsidR="00266AA4" w:rsidRDefault="00266AA4" w:rsidP="00655C35">
      <w:pPr>
        <w:rPr>
          <w:color w:val="000000" w:themeColor="text1"/>
          <w:cs/>
        </w:rPr>
      </w:pPr>
    </w:p>
    <w:p w14:paraId="474E68D1" w14:textId="49FE7E2D" w:rsidR="0026545B" w:rsidRPr="00A00081" w:rsidRDefault="00266AA4" w:rsidP="00266AA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5B03DF0F" w14:textId="03B6DE96" w:rsidR="00AD6483" w:rsidRDefault="00AD6483" w:rsidP="00581149">
      <w:pPr>
        <w:pStyle w:val="Caption"/>
      </w:pPr>
      <w:bookmarkStart w:id="49" w:name="_Toc34779383"/>
      <w:bookmarkStart w:id="50" w:name="_Toc73051505"/>
      <w:r>
        <w:rPr>
          <w:rFonts w:hint="cs"/>
          <w:cs/>
        </w:rPr>
        <w:lastRenderedPageBreak/>
        <w:t xml:space="preserve"> </w:t>
      </w:r>
      <w:bookmarkStart w:id="51" w:name="_Toc73051788"/>
      <w:bookmarkStart w:id="52" w:name="_Toc73661416"/>
      <w:r w:rsidR="00581149"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3</w:t>
      </w:r>
      <w:r w:rsidR="005039D1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9"/>
      <w:r w:rsidR="005A6A86">
        <w:rPr>
          <w:rFonts w:hint="cs"/>
          <w:color w:val="000000" w:themeColor="text1"/>
          <w:cs/>
        </w:rPr>
        <w:t>การทำงานของแขนกล</w:t>
      </w:r>
      <w:bookmarkEnd w:id="50"/>
      <w:bookmarkEnd w:id="51"/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0F5FD6" w:rsidRPr="00A00081" w14:paraId="26089A66" w14:textId="77777777" w:rsidTr="009F11F3">
        <w:tc>
          <w:tcPr>
            <w:tcW w:w="2152" w:type="dxa"/>
          </w:tcPr>
          <w:p w14:paraId="3E913C3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BF9D7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Pr="00A00081">
              <w:rPr>
                <w:color w:val="000000" w:themeColor="text1"/>
                <w:cs/>
              </w:rPr>
              <w:t>2</w:t>
            </w:r>
          </w:p>
        </w:tc>
      </w:tr>
      <w:tr w:rsidR="000F5FD6" w:rsidRPr="00A00081" w14:paraId="58F0D3A8" w14:textId="77777777" w:rsidTr="009F11F3">
        <w:tc>
          <w:tcPr>
            <w:tcW w:w="2152" w:type="dxa"/>
          </w:tcPr>
          <w:p w14:paraId="33180F6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D14904E" w14:textId="093AD36C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การ</w:t>
            </w:r>
            <w:r w:rsidR="00266AA4">
              <w:rPr>
                <w:rFonts w:hint="cs"/>
                <w:color w:val="000000" w:themeColor="text1"/>
                <w:cs/>
              </w:rPr>
              <w:t>ทำงานของแขนกล</w:t>
            </w:r>
          </w:p>
        </w:tc>
      </w:tr>
      <w:tr w:rsidR="000F5FD6" w:rsidRPr="00A00081" w14:paraId="0D7C64D7" w14:textId="77777777" w:rsidTr="009F11F3">
        <w:tc>
          <w:tcPr>
            <w:tcW w:w="2152" w:type="dxa"/>
          </w:tcPr>
          <w:p w14:paraId="29F4AD4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AA816B8" w14:textId="349596AF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266AA4">
              <w:rPr>
                <w:rFonts w:hint="cs"/>
                <w:color w:val="000000" w:themeColor="text1"/>
                <w:cs/>
              </w:rPr>
              <w:t>ตรวจสอบว่าผู้ป่วยหรือผู้สูงอายุ กำลังอ้าปาก</w:t>
            </w:r>
          </w:p>
        </w:tc>
      </w:tr>
      <w:tr w:rsidR="000F5FD6" w:rsidRPr="00A00081" w14:paraId="6DF09946" w14:textId="77777777" w:rsidTr="009F11F3">
        <w:tc>
          <w:tcPr>
            <w:tcW w:w="2152" w:type="dxa"/>
          </w:tcPr>
          <w:p w14:paraId="7835575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1643FCE" w14:textId="5D5150A4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ผู้ใช้งานกำลังอ้าปาก</w:t>
            </w:r>
          </w:p>
        </w:tc>
      </w:tr>
      <w:tr w:rsidR="000F5FD6" w:rsidRPr="00A00081" w14:paraId="7792273B" w14:textId="77777777" w:rsidTr="009F11F3">
        <w:tc>
          <w:tcPr>
            <w:tcW w:w="2152" w:type="dxa"/>
          </w:tcPr>
          <w:p w14:paraId="423511A8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F3445C" w14:textId="57121901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266AA4">
              <w:rPr>
                <w:rFonts w:hint="cs"/>
                <w:color w:val="000000" w:themeColor="text1"/>
                <w:cs/>
              </w:rPr>
              <w:t>ใช้งาน/ผู้ป่วย/ผู้สูงอายุ</w:t>
            </w:r>
          </w:p>
        </w:tc>
      </w:tr>
      <w:tr w:rsidR="000F5FD6" w:rsidRPr="00A00081" w14:paraId="4E5C55CE" w14:textId="77777777" w:rsidTr="009F11F3">
        <w:tc>
          <w:tcPr>
            <w:tcW w:w="2152" w:type="dxa"/>
          </w:tcPr>
          <w:p w14:paraId="3CF7E9E9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DD563A4" w14:textId="357BA1C7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การทำงานของแขนกล</w:t>
            </w:r>
          </w:p>
        </w:tc>
      </w:tr>
      <w:tr w:rsidR="000F5FD6" w:rsidRPr="00A00081" w14:paraId="517EB226" w14:textId="77777777" w:rsidTr="009F11F3">
        <w:tc>
          <w:tcPr>
            <w:tcW w:w="2152" w:type="dxa"/>
          </w:tcPr>
          <w:p w14:paraId="4754A7C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5B4BB36" w14:textId="4779FED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สามารถทำได้</w:t>
            </w:r>
            <w:r w:rsidR="00266AA4">
              <w:rPr>
                <w:rFonts w:hint="cs"/>
                <w:color w:val="000000" w:themeColor="text1"/>
                <w:cs/>
              </w:rPr>
              <w:t>เปิดโปรแกรมเริ่มการใช้งาน</w:t>
            </w:r>
          </w:p>
        </w:tc>
      </w:tr>
      <w:tr w:rsidR="000F5FD6" w:rsidRPr="00A00081" w14:paraId="13386894" w14:textId="77777777" w:rsidTr="009F11F3">
        <w:tc>
          <w:tcPr>
            <w:tcW w:w="2152" w:type="dxa"/>
          </w:tcPr>
          <w:p w14:paraId="04854A1A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proofErr w:type="spellStart"/>
            <w:r w:rsidRPr="00A00081">
              <w:rPr>
                <w:color w:val="000000" w:themeColor="text1"/>
              </w:rPr>
              <w:t>Postconditions</w:t>
            </w:r>
            <w:proofErr w:type="spellEnd"/>
            <w:r w:rsidRPr="00A00081">
              <w:rPr>
                <w:color w:val="000000" w:themeColor="text1"/>
              </w:rPr>
              <w:t xml:space="preserve">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788950" w14:textId="08B6EFB5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74453F99" w14:textId="77777777" w:rsidTr="009F11F3">
        <w:tc>
          <w:tcPr>
            <w:tcW w:w="2152" w:type="dxa"/>
          </w:tcPr>
          <w:p w14:paraId="7610B72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7A50292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70472437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705A5E24" w14:textId="77777777" w:rsidTr="009F11F3">
        <w:tc>
          <w:tcPr>
            <w:tcW w:w="2152" w:type="dxa"/>
          </w:tcPr>
          <w:p w14:paraId="1FA5C6E5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0D525F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BB1E55E" w14:textId="57148AD5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A1EF036" w14:textId="65395F97" w:rsidR="00266AA4" w:rsidRPr="005A6A86" w:rsidRDefault="005A6A86" w:rsidP="005A6A8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</w:t>
            </w:r>
            <w:r w:rsidR="00266AA4" w:rsidRPr="005A6A86">
              <w:rPr>
                <w:rFonts w:hint="cs"/>
                <w:color w:val="000000" w:themeColor="text1"/>
                <w:cs/>
              </w:rPr>
              <w:t>ผู้</w:t>
            </w:r>
            <w:r>
              <w:rPr>
                <w:rFonts w:hint="cs"/>
                <w:color w:val="000000" w:themeColor="text1"/>
                <w:cs/>
              </w:rPr>
              <w:t>ใช้งาน</w:t>
            </w:r>
            <w:r w:rsidR="00266AA4" w:rsidRPr="005A6A86">
              <w:rPr>
                <w:rFonts w:hint="cs"/>
                <w:color w:val="000000" w:themeColor="text1"/>
                <w:cs/>
              </w:rPr>
              <w:t>อ้าปากเพื่อเตรียมรับประทานอาหาร</w:t>
            </w:r>
          </w:p>
          <w:p w14:paraId="12B912A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38FC3E9C" w14:textId="77777777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170567F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9FE8116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7EDD9C5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F55DB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EFF25" w14:textId="4B27325C" w:rsidR="005A6A86" w:rsidRPr="00A00081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7. ผู้ใช้งานรับประทานอาหารที่ตักมา</w:t>
            </w:r>
          </w:p>
        </w:tc>
        <w:tc>
          <w:tcPr>
            <w:tcW w:w="3250" w:type="dxa"/>
          </w:tcPr>
          <w:p w14:paraId="203EFE64" w14:textId="30965A8D" w:rsidR="00686E8F" w:rsidRPr="00A00081" w:rsidRDefault="00266AA4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ระบบเปิดกล้องตรวจจับ</w:t>
            </w:r>
            <w:r w:rsidR="005A6A86">
              <w:rPr>
                <w:rFonts w:hint="cs"/>
                <w:color w:val="000000" w:themeColor="text1"/>
                <w:cs/>
              </w:rPr>
              <w:t>การอ้าของ</w:t>
            </w:r>
            <w:r>
              <w:rPr>
                <w:rFonts w:hint="cs"/>
                <w:color w:val="000000" w:themeColor="text1"/>
                <w:cs/>
              </w:rPr>
              <w:t>ริมฝีปากของผู้ใช้งาน</w:t>
            </w:r>
          </w:p>
          <w:p w14:paraId="69D89BD6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DCD3C64" w14:textId="5C27B792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ABA30EE" w14:textId="2749A47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แขนกลเริ่มทำงานตักอาหาร</w:t>
            </w:r>
          </w:p>
          <w:p w14:paraId="4F382367" w14:textId="4721755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4. แขนกลหมุนหันมาทางผู้ป่วย</w:t>
            </w:r>
          </w:p>
          <w:p w14:paraId="69A059E8" w14:textId="3FF6F109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5. ระบบจะใช้</w:t>
            </w:r>
            <w:r w:rsidR="000521EA">
              <w:rPr>
                <w:rFonts w:hint="cs"/>
                <w:color w:val="000000" w:themeColor="text1"/>
                <w:cs/>
              </w:rPr>
              <w:t xml:space="preserve"> </w:t>
            </w:r>
            <w:r w:rsidR="000521EA">
              <w:rPr>
                <w:color w:val="000000" w:themeColor="text1"/>
              </w:rPr>
              <w:t>U</w:t>
            </w:r>
            <w:r w:rsidRPr="005A6A86">
              <w:rPr>
                <w:color w:val="000000" w:themeColor="text1"/>
              </w:rPr>
              <w:t xml:space="preserve">ltrasonic </w:t>
            </w:r>
            <w:r w:rsidR="000521EA">
              <w:rPr>
                <w:color w:val="000000" w:themeColor="text1"/>
              </w:rPr>
              <w:t>S</w:t>
            </w:r>
            <w:r w:rsidRPr="005A6A86">
              <w:rPr>
                <w:color w:val="000000" w:themeColor="text1"/>
              </w:rPr>
              <w:t>ensor</w:t>
            </w:r>
            <w:r>
              <w:rPr>
                <w:rFonts w:hint="cs"/>
                <w:color w:val="000000" w:themeColor="text1"/>
                <w:cs/>
              </w:rPr>
              <w:t xml:space="preserve">   เพื่อวัดระยะห่างกับผู้ใช้งาน</w:t>
            </w:r>
          </w:p>
          <w:p w14:paraId="283CDC10" w14:textId="36E555D8" w:rsidR="005A6A86" w:rsidRPr="00A00081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6. แขน</w:t>
            </w:r>
            <w:r w:rsidR="000521EA">
              <w:rPr>
                <w:rFonts w:hint="cs"/>
                <w:color w:val="000000" w:themeColor="text1"/>
                <w:cs/>
              </w:rPr>
              <w:t>กลทำมุมองศา สัมพันธ์กับระยะห่างที่คำนวณ</w:t>
            </w:r>
          </w:p>
          <w:p w14:paraId="7592B113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27A934E2" w14:textId="77777777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17F6BE0" w14:textId="546BF12B" w:rsidR="005A6A86" w:rsidRPr="00266AA4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8. แขนกลหมุนกลับไปยังตำแหน่งเดิม เพื่อรอตรวจจับอ้าของริมฝีปากใหม่</w:t>
            </w:r>
          </w:p>
        </w:tc>
      </w:tr>
      <w:tr w:rsidR="00686E8F" w:rsidRPr="00A00081" w14:paraId="3E8BFC9C" w14:textId="77777777" w:rsidTr="009F11F3">
        <w:tc>
          <w:tcPr>
            <w:tcW w:w="2152" w:type="dxa"/>
          </w:tcPr>
          <w:p w14:paraId="55DA8F40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CB673F9" w14:textId="19957AA3" w:rsidR="000521EA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5A6A86">
              <w:rPr>
                <w:rFonts w:hint="cs"/>
                <w:color w:val="000000" w:themeColor="text1"/>
                <w:cs/>
              </w:rPr>
              <w:t>หากไม่ได้เริ่มโปรแกรม</w:t>
            </w:r>
            <w:r w:rsidR="00ED5FF7">
              <w:rPr>
                <w:rFonts w:hint="cs"/>
                <w:color w:val="000000" w:themeColor="text1"/>
                <w:cs/>
              </w:rPr>
              <w:t xml:space="preserve"> ระบบก็จะไม่ทำงานตามคำสั่งทั้งหมด</w:t>
            </w:r>
          </w:p>
        </w:tc>
      </w:tr>
    </w:tbl>
    <w:p w14:paraId="4F6FA8CC" w14:textId="1BAE062C" w:rsidR="005A6A86" w:rsidRDefault="005A6A86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1F2FC6B2" w14:textId="519308AC" w:rsidR="00686E8F" w:rsidRPr="005A6A86" w:rsidRDefault="00581149" w:rsidP="00581149">
      <w:pPr>
        <w:pStyle w:val="Caption"/>
      </w:pPr>
      <w:bookmarkStart w:id="53" w:name="_Toc73051789"/>
      <w:bookmarkStart w:id="54" w:name="_Toc73661417"/>
      <w:r>
        <w:rPr>
          <w:cs/>
        </w:rPr>
        <w:lastRenderedPageBreak/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4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5A6A86" w:rsidRPr="00AD6483">
        <w:t xml:space="preserve">Use Case Description </w:t>
      </w:r>
      <w:r w:rsidR="005A6A86" w:rsidRPr="00AD6483">
        <w:rPr>
          <w:cs/>
        </w:rPr>
        <w:t>จัดการข้อมูลพนักงาน</w:t>
      </w:r>
      <w:bookmarkEnd w:id="53"/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5A6A86" w:rsidRPr="00A00081" w14:paraId="737C536A" w14:textId="77777777" w:rsidTr="007103B6">
        <w:tc>
          <w:tcPr>
            <w:tcW w:w="2152" w:type="dxa"/>
          </w:tcPr>
          <w:p w14:paraId="4701915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23201D0" w14:textId="7702652C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="005255B9">
              <w:rPr>
                <w:color w:val="000000" w:themeColor="text1"/>
              </w:rPr>
              <w:t>3</w:t>
            </w:r>
          </w:p>
        </w:tc>
      </w:tr>
      <w:tr w:rsidR="005A6A86" w:rsidRPr="00A00081" w14:paraId="1FC7B6CD" w14:textId="77777777" w:rsidTr="007103B6">
        <w:tc>
          <w:tcPr>
            <w:tcW w:w="2152" w:type="dxa"/>
          </w:tcPr>
          <w:p w14:paraId="0398F4F6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DFA20C4" w14:textId="3638D44A" w:rsidR="005A6A86" w:rsidRPr="00A00081" w:rsidRDefault="00CE6112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หยุดการทำงานฉุกเฉิน</w:t>
            </w:r>
          </w:p>
        </w:tc>
      </w:tr>
      <w:tr w:rsidR="005A6A86" w:rsidRPr="00A00081" w14:paraId="1B7AE427" w14:textId="77777777" w:rsidTr="007103B6">
        <w:tc>
          <w:tcPr>
            <w:tcW w:w="2152" w:type="dxa"/>
          </w:tcPr>
          <w:p w14:paraId="4BBCA7C5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F7D0D7B" w14:textId="078D26A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CE6112">
              <w:rPr>
                <w:rFonts w:hint="cs"/>
                <w:color w:val="000000" w:themeColor="text1"/>
                <w:cs/>
              </w:rPr>
              <w:t>ช่วยเหลือผู้ป่วยและผู้สูงอายุในการรับประทานอาหาร</w:t>
            </w:r>
            <w:r w:rsidR="00073125">
              <w:rPr>
                <w:rFonts w:hint="cs"/>
                <w:color w:val="000000" w:themeColor="text1"/>
                <w:cs/>
              </w:rPr>
              <w:t>เมื่อเครื่องมีปัญหาหรือทำงานผิดปกติ</w:t>
            </w:r>
          </w:p>
        </w:tc>
      </w:tr>
      <w:tr w:rsidR="005A6A86" w:rsidRPr="00A00081" w14:paraId="755C23BB" w14:textId="77777777" w:rsidTr="007103B6">
        <w:tc>
          <w:tcPr>
            <w:tcW w:w="2152" w:type="dxa"/>
          </w:tcPr>
          <w:p w14:paraId="548F760C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EB087F2" w14:textId="4D8B0EF6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เมื่อต้องการหยุดการทำงานระบบฉุกเฉินเมื่อเกิดเหตุระบบขัดข้อง</w:t>
            </w:r>
          </w:p>
        </w:tc>
      </w:tr>
      <w:tr w:rsidR="005A6A86" w:rsidRPr="00A00081" w14:paraId="66EDB1BA" w14:textId="77777777" w:rsidTr="007103B6">
        <w:tc>
          <w:tcPr>
            <w:tcW w:w="2152" w:type="dxa"/>
          </w:tcPr>
          <w:p w14:paraId="6AD3AE73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55D852CF" w14:textId="3FC852F6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073125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5A6A86" w:rsidRPr="00A00081" w14:paraId="4EB3B051" w14:textId="77777777" w:rsidTr="007103B6">
        <w:tc>
          <w:tcPr>
            <w:tcW w:w="2152" w:type="dxa"/>
          </w:tcPr>
          <w:p w14:paraId="47C8274D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98A30A" w14:textId="318E1992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5A6A86" w:rsidRPr="00A00081" w14:paraId="61F9BC23" w14:textId="77777777" w:rsidTr="007103B6">
        <w:tc>
          <w:tcPr>
            <w:tcW w:w="2152" w:type="dxa"/>
          </w:tcPr>
          <w:p w14:paraId="5E7FECA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CA71C68" w14:textId="47D34920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ต้องมีผู้ช่วย/ผู้ดูแลผู้ป่วยและผู้สูงอายุ คอยดูแลในเบื้องต้น</w:t>
            </w:r>
          </w:p>
        </w:tc>
      </w:tr>
      <w:tr w:rsidR="005A6A86" w:rsidRPr="00A00081" w14:paraId="7F54DF98" w14:textId="77777777" w:rsidTr="007103B6">
        <w:tc>
          <w:tcPr>
            <w:tcW w:w="2152" w:type="dxa"/>
          </w:tcPr>
          <w:p w14:paraId="44B37C6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proofErr w:type="spellStart"/>
            <w:r w:rsidRPr="00A00081">
              <w:rPr>
                <w:color w:val="000000" w:themeColor="text1"/>
              </w:rPr>
              <w:t>Postconditions</w:t>
            </w:r>
            <w:proofErr w:type="spellEnd"/>
            <w:r w:rsidRPr="00A00081">
              <w:rPr>
                <w:color w:val="000000" w:themeColor="text1"/>
              </w:rPr>
              <w:t xml:space="preserve">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4B7842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5A6A86" w:rsidRPr="00A00081" w14:paraId="49279EE2" w14:textId="77777777" w:rsidTr="007103B6">
        <w:tc>
          <w:tcPr>
            <w:tcW w:w="2152" w:type="dxa"/>
          </w:tcPr>
          <w:p w14:paraId="7612C2D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48CA101E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0AD930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5A6A86" w:rsidRPr="00A00081" w14:paraId="65391EC2" w14:textId="77777777" w:rsidTr="00007B52">
        <w:trPr>
          <w:trHeight w:val="1908"/>
        </w:trPr>
        <w:tc>
          <w:tcPr>
            <w:tcW w:w="2152" w:type="dxa"/>
          </w:tcPr>
          <w:p w14:paraId="100716E7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2C382A2" w14:textId="6014FA1D" w:rsidR="005A6A86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กดปุ่มหยุดการทำงานฉุกเฉิน</w:t>
            </w:r>
          </w:p>
          <w:p w14:paraId="517781F4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0C14647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1B20D6D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6B9DD58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94184FF" w14:textId="65D8FF52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</w:tc>
        <w:tc>
          <w:tcPr>
            <w:tcW w:w="3250" w:type="dxa"/>
          </w:tcPr>
          <w:p w14:paraId="35A2BF9F" w14:textId="77777777" w:rsidR="00073125" w:rsidRPr="00007B52" w:rsidRDefault="00073125" w:rsidP="00007B52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2AB65C8" w14:textId="7DFD2CDE" w:rsidR="00007B52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ระบบตัดการทำงานของระบบทั้งหมด</w:t>
            </w:r>
          </w:p>
          <w:p w14:paraId="74AF4126" w14:textId="77777777" w:rsidR="00007B52" w:rsidRDefault="00007B52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84EE1CB" w14:textId="5CA6750A" w:rsidR="00073125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ระบบหยุดการสั่งงานทั้งหมด</w:t>
            </w:r>
          </w:p>
        </w:tc>
      </w:tr>
      <w:tr w:rsidR="005A6A86" w:rsidRPr="00A00081" w14:paraId="5C0744C5" w14:textId="77777777" w:rsidTr="007103B6">
        <w:tc>
          <w:tcPr>
            <w:tcW w:w="2152" w:type="dxa"/>
          </w:tcPr>
          <w:p w14:paraId="5B5DD5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9D5D98A" w14:textId="75F57A8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073125">
              <w:rPr>
                <w:rFonts w:hint="cs"/>
                <w:color w:val="000000" w:themeColor="text1"/>
                <w:cs/>
              </w:rPr>
              <w:t xml:space="preserve">เมื่อกดปุ่มหยุดการทำงานฉุกเฉินแล้วให้ทำการตรวจเช็คเครื่อง แล้วควร </w:t>
            </w:r>
            <w:r w:rsidR="00073125">
              <w:rPr>
                <w:color w:val="000000" w:themeColor="text1"/>
              </w:rPr>
              <w:t xml:space="preserve">Reset </w:t>
            </w:r>
            <w:r w:rsidR="00073125">
              <w:rPr>
                <w:rFonts w:hint="cs"/>
                <w:color w:val="000000" w:themeColor="text1"/>
                <w:cs/>
              </w:rPr>
              <w:t>เครื่องใหม่ก่อนเริ่มใช้งานต่อ</w:t>
            </w:r>
          </w:p>
        </w:tc>
      </w:tr>
    </w:tbl>
    <w:p w14:paraId="52169309" w14:textId="6D23C2E6" w:rsidR="005A6A86" w:rsidRDefault="005A6A86" w:rsidP="00686E8F">
      <w:pPr>
        <w:tabs>
          <w:tab w:val="left" w:pos="992"/>
          <w:tab w:val="left" w:pos="1080"/>
          <w:tab w:val="left" w:pos="1560"/>
        </w:tabs>
        <w:rPr>
          <w:color w:val="000000" w:themeColor="text1"/>
          <w:cs/>
        </w:rPr>
      </w:pPr>
    </w:p>
    <w:p w14:paraId="375258C1" w14:textId="63233C2F" w:rsidR="0026545B" w:rsidRPr="005A6A86" w:rsidRDefault="005A6A86" w:rsidP="005A6A86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4713A0B4" w14:textId="7F9016FC" w:rsidR="00374EEB" w:rsidRPr="00A00081" w:rsidRDefault="006550D1" w:rsidP="0011101D">
      <w:pPr>
        <w:pStyle w:val="Heading3"/>
        <w:rPr>
          <w:rFonts w:ascii="TH Sarabun New" w:hAnsi="TH Sarabun New" w:cs="TH Sarabun New"/>
        </w:rPr>
      </w:pPr>
      <w:bookmarkStart w:id="55" w:name="_Toc75876866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4 </w:t>
      </w:r>
      <w:r w:rsidR="00374EEB" w:rsidRPr="00A00081">
        <w:rPr>
          <w:rFonts w:ascii="TH Sarabun New" w:hAnsi="TH Sarabun New" w:cs="TH Sarabun New"/>
        </w:rPr>
        <w:t>Activity Diagram</w:t>
      </w:r>
      <w:bookmarkEnd w:id="55"/>
      <w:r w:rsidR="00374EEB" w:rsidRPr="00A00081">
        <w:rPr>
          <w:rFonts w:ascii="TH Sarabun New" w:hAnsi="TH Sarabun New" w:cs="TH Sarabun New"/>
        </w:rPr>
        <w:t> </w:t>
      </w:r>
    </w:p>
    <w:p w14:paraId="0144AFFF" w14:textId="5561C336" w:rsidR="00837553" w:rsidRDefault="00374EEB" w:rsidP="00F3164B">
      <w:pPr>
        <w:ind w:firstLine="720"/>
      </w:pPr>
      <w:r w:rsidRPr="00A00081">
        <w:t>Activity Diagram </w:t>
      </w:r>
      <w:r w:rsidRPr="00A00081">
        <w:rPr>
          <w:cs/>
        </w:rPr>
        <w:t>หรือแผนภาพกิจกรรม คือ ใช้อธิบายกิจกรรมที่เกิดขึ้นในลักษณะกระแสการไหลของการทำงาน (</w:t>
      </w:r>
      <w:r w:rsidRPr="00A00081">
        <w:t>Workflow</w:t>
      </w:r>
      <w:r w:rsidRPr="00A00081">
        <w:rPr>
          <w:cs/>
        </w:rPr>
        <w:t xml:space="preserve">) จะมีลักษณะเดียวกับ </w:t>
      </w:r>
      <w:r w:rsidRPr="00A00081">
        <w:t xml:space="preserve">Flowchart </w:t>
      </w:r>
      <w:r w:rsidRPr="00A00081">
        <w:rPr>
          <w:cs/>
        </w:rPr>
        <w:t>(แสดงขั้นตอนการทำงานของระบบ) โดยขั้นตอนในการทำงานแต่ละขั้นจะเรียกว่า</w:t>
      </w:r>
      <w:r w:rsidRPr="00A00081">
        <w:t> Activity</w:t>
      </w:r>
    </w:p>
    <w:p w14:paraId="228ACF47" w14:textId="77777777" w:rsidR="00F3164B" w:rsidRDefault="00F3164B" w:rsidP="00F3164B">
      <w:pPr>
        <w:ind w:firstLine="720"/>
      </w:pPr>
    </w:p>
    <w:p w14:paraId="695F3434" w14:textId="38338C51" w:rsidR="00F3164B" w:rsidRDefault="00304033" w:rsidP="00837553">
      <w:pPr>
        <w:keepNext/>
        <w:ind w:left="720" w:hanging="720"/>
        <w:jc w:val="center"/>
      </w:pPr>
      <w:r>
        <w:rPr>
          <w:noProof/>
          <w:cs/>
        </w:rPr>
        <w:drawing>
          <wp:inline distT="0" distB="0" distL="0" distR="0" wp14:anchorId="6D9C42C3" wp14:editId="4A3D996B">
            <wp:extent cx="5273040" cy="4908550"/>
            <wp:effectExtent l="0" t="0" r="381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B4E4" w14:textId="34D0F612" w:rsidR="008A40FC" w:rsidRDefault="00837553" w:rsidP="008A40FC">
      <w:pPr>
        <w:pStyle w:val="Caption"/>
        <w:jc w:val="center"/>
      </w:pPr>
      <w:bookmarkStart w:id="56" w:name="_Toc34779346"/>
      <w:bookmarkStart w:id="57" w:name="_Toc77721045"/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 w:rsidR="00C7352D">
        <w:rPr>
          <w:noProof/>
        </w:rPr>
        <w:t>9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37553">
        <w:t xml:space="preserve">Activity Diagram </w:t>
      </w:r>
      <w:bookmarkEnd w:id="56"/>
      <w:r w:rsidR="008A40FC">
        <w:rPr>
          <w:rFonts w:hint="cs"/>
          <w:cs/>
        </w:rPr>
        <w:t>ระบบหุ่นยนต์ป้อนอาหาร</w:t>
      </w:r>
      <w:bookmarkEnd w:id="57"/>
    </w:p>
    <w:p w14:paraId="5C255BAA" w14:textId="0C66562A" w:rsidR="007103B6" w:rsidRDefault="007103B6" w:rsidP="008A40FC">
      <w:pPr>
        <w:pStyle w:val="Caption"/>
        <w:jc w:val="center"/>
      </w:pPr>
    </w:p>
    <w:p w14:paraId="1E9809CA" w14:textId="77777777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56364BBD" w14:textId="10F09D3C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321EC134" w14:textId="2C9ACF3A" w:rsidR="00F3164B" w:rsidRDefault="00F3164B">
      <w:pPr>
        <w:spacing w:after="160" w:line="259" w:lineRule="auto"/>
        <w:jc w:val="left"/>
        <w:rPr>
          <w:color w:val="000000" w:themeColor="text1"/>
          <w:cs/>
        </w:rPr>
      </w:pPr>
    </w:p>
    <w:p w14:paraId="7F24D9F5" w14:textId="43CB3F70" w:rsidR="005A4964" w:rsidRDefault="00C205E4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31F5724" wp14:editId="21A6AB46">
                <wp:simplePos x="0" y="0"/>
                <wp:positionH relativeFrom="column">
                  <wp:posOffset>-673100</wp:posOffset>
                </wp:positionH>
                <wp:positionV relativeFrom="paragraph">
                  <wp:posOffset>6793865</wp:posOffset>
                </wp:positionV>
                <wp:extent cx="5949950" cy="635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08" y="19938"/>
                    <wp:lineTo x="21508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954AF" w14:textId="30C00F63" w:rsidR="00705B22" w:rsidRPr="00944C5D" w:rsidRDefault="00705B22" w:rsidP="00C205E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8" w:name="_Toc7772104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วงจรควบคุมการทำงานของระบบ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5724" id="Text Box 43" o:spid="_x0000_s1027" type="#_x0000_t202" style="position:absolute;margin-left:-53pt;margin-top:534.95pt;width:468.5pt;height:.0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" stroked="f">
                <v:textbox style="mso-fit-shape-to-text:t" inset="0,0,0,0">
                  <w:txbxContent>
                    <w:p w14:paraId="122954AF" w14:textId="30C00F63" w:rsidR="00705B22" w:rsidRPr="00944C5D" w:rsidRDefault="00705B22" w:rsidP="00C205E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9" w:name="_Toc7772104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วงจรควบคุมการทำงานของระบบ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5A4964" w:rsidRPr="005A4964">
        <w:rPr>
          <w:noProof/>
        </w:rPr>
        <w:drawing>
          <wp:anchor distT="0" distB="0" distL="114300" distR="114300" simplePos="0" relativeHeight="251718656" behindDoc="1" locked="0" layoutInCell="1" allowOverlap="1" wp14:anchorId="46EDF176" wp14:editId="161213D3">
            <wp:simplePos x="0" y="0"/>
            <wp:positionH relativeFrom="margin">
              <wp:align>right</wp:align>
            </wp:positionH>
            <wp:positionV relativeFrom="paragraph">
              <wp:posOffset>284425</wp:posOffset>
            </wp:positionV>
            <wp:extent cx="5950226" cy="6451629"/>
            <wp:effectExtent l="0" t="0" r="0" b="6350"/>
            <wp:wrapTight wrapText="bothSides">
              <wp:wrapPolygon edited="0">
                <wp:start x="0" y="0"/>
                <wp:lineTo x="0" y="21557"/>
                <wp:lineTo x="21508" y="21557"/>
                <wp:lineTo x="21508" y="0"/>
                <wp:lineTo x="0" y="0"/>
              </wp:wrapPolygon>
            </wp:wrapTight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645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964">
        <w:rPr>
          <w:rFonts w:hint="cs"/>
          <w:cs/>
        </w:rPr>
        <w:t>3.3 วงจรควบคุมการทำงานของระบบ</w:t>
      </w:r>
    </w:p>
    <w:p w14:paraId="4A18A8AE" w14:textId="5050B8B8" w:rsidR="005A4964" w:rsidRDefault="005A4964">
      <w:pPr>
        <w:spacing w:after="160" w:line="259" w:lineRule="auto"/>
        <w:jc w:val="left"/>
      </w:pPr>
    </w:p>
    <w:p w14:paraId="551E4E6A" w14:textId="5DED5A64" w:rsidR="005A4964" w:rsidRDefault="005A4964">
      <w:pPr>
        <w:spacing w:after="160" w:line="259" w:lineRule="auto"/>
        <w:jc w:val="left"/>
      </w:pPr>
      <w:r>
        <w:rPr>
          <w:cs/>
        </w:rPr>
        <w:tab/>
      </w:r>
      <w:r>
        <w:rPr>
          <w:rFonts w:hint="cs"/>
          <w:cs/>
        </w:rPr>
        <w:t>วงจรควบคุมการทำงานทั้งหมดของระบบซึ่งเป็นภาพรวมในการควบคุมหุ่นยนต์แขนกลป้อนอาหารอัตโนมัติ</w:t>
      </w:r>
    </w:p>
    <w:p w14:paraId="3A19A28F" w14:textId="0F1DA3E2" w:rsidR="00FD23FD" w:rsidRDefault="00C96B8F">
      <w:pPr>
        <w:spacing w:after="160" w:line="259" w:lineRule="auto"/>
        <w:jc w:val="left"/>
      </w:pPr>
      <w:r w:rsidRPr="00C96B8F">
        <w:lastRenderedPageBreak/>
        <w:t>3</w:t>
      </w:r>
      <w:r w:rsidR="00FD23FD">
        <w:rPr>
          <w:rFonts w:hint="cs"/>
          <w:cs/>
        </w:rPr>
        <w:t>.</w:t>
      </w:r>
      <w:r w:rsidR="005A4964">
        <w:rPr>
          <w:rFonts w:hint="cs"/>
          <w:cs/>
        </w:rPr>
        <w:t>4</w:t>
      </w:r>
      <w:r w:rsidR="00FD23FD">
        <w:rPr>
          <w:rFonts w:hint="cs"/>
          <w:cs/>
        </w:rPr>
        <w:t xml:space="preserve"> รูปแบบการทำงานโปรแกรมของระบบ </w:t>
      </w:r>
      <w:r w:rsidR="00FD23FD">
        <w:t>Artificial Intelligence (AI)</w:t>
      </w:r>
    </w:p>
    <w:p w14:paraId="1FC60886" w14:textId="2ACA9D59" w:rsidR="0080314E" w:rsidRDefault="00AE1CCC" w:rsidP="0080314E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5584" behindDoc="1" locked="0" layoutInCell="1" allowOverlap="1" wp14:anchorId="64F7C033" wp14:editId="781E912E">
            <wp:simplePos x="0" y="0"/>
            <wp:positionH relativeFrom="margin">
              <wp:posOffset>860334</wp:posOffset>
            </wp:positionH>
            <wp:positionV relativeFrom="paragraph">
              <wp:posOffset>312255</wp:posOffset>
            </wp:positionV>
            <wp:extent cx="352679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68" y="21426"/>
                <wp:lineTo x="21468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56">
        <w:tab/>
      </w:r>
      <w:r w:rsidR="007631CC">
        <w:t xml:space="preserve">3.4.1 </w:t>
      </w:r>
      <w:r w:rsidR="00225156">
        <w:rPr>
          <w:rFonts w:hint="cs"/>
          <w:cs/>
        </w:rPr>
        <w:t>รูปแบบ</w:t>
      </w:r>
      <w:r w:rsidR="0080314E">
        <w:rPr>
          <w:rFonts w:hint="cs"/>
          <w:cs/>
        </w:rPr>
        <w:t>การทำงาน</w:t>
      </w:r>
      <w:r w:rsidR="008C6665">
        <w:rPr>
          <w:rFonts w:hint="cs"/>
          <w:cs/>
        </w:rPr>
        <w:t>ภาพรวม</w:t>
      </w:r>
      <w:r w:rsidR="0080314E">
        <w:rPr>
          <w:rFonts w:hint="cs"/>
          <w:cs/>
        </w:rPr>
        <w:t>ของระบบ</w:t>
      </w:r>
      <w:r w:rsidR="0080314E">
        <w:t xml:space="preserve"> Artificial Intelligence (AI)</w:t>
      </w:r>
    </w:p>
    <w:p w14:paraId="6FB305A5" w14:textId="622B9E83" w:rsidR="008C6665" w:rsidRDefault="008C6665" w:rsidP="0080314E">
      <w:pPr>
        <w:spacing w:after="160" w:line="259" w:lineRule="auto"/>
        <w:jc w:val="left"/>
      </w:pPr>
    </w:p>
    <w:p w14:paraId="25FFB1AD" w14:textId="66407D8D" w:rsidR="008C6665" w:rsidRDefault="008C6665" w:rsidP="0080314E">
      <w:pPr>
        <w:spacing w:after="160" w:line="259" w:lineRule="auto"/>
        <w:jc w:val="left"/>
      </w:pPr>
    </w:p>
    <w:p w14:paraId="531D6842" w14:textId="4BC48C6C" w:rsidR="008C6665" w:rsidRDefault="008C6665" w:rsidP="0080314E">
      <w:pPr>
        <w:spacing w:after="160" w:line="259" w:lineRule="auto"/>
        <w:jc w:val="left"/>
      </w:pPr>
    </w:p>
    <w:p w14:paraId="4E4BFA94" w14:textId="53D8D675" w:rsidR="008C6665" w:rsidRDefault="008C6665" w:rsidP="0080314E">
      <w:pPr>
        <w:spacing w:after="160" w:line="259" w:lineRule="auto"/>
        <w:jc w:val="left"/>
      </w:pPr>
    </w:p>
    <w:p w14:paraId="40A8266A" w14:textId="0DD6772B" w:rsidR="008C6665" w:rsidRDefault="008C6665" w:rsidP="0080314E">
      <w:pPr>
        <w:spacing w:after="160" w:line="259" w:lineRule="auto"/>
        <w:jc w:val="left"/>
      </w:pPr>
    </w:p>
    <w:p w14:paraId="77A66B1C" w14:textId="4667FDBE" w:rsidR="008C6665" w:rsidRDefault="008C6665" w:rsidP="0080314E">
      <w:pPr>
        <w:spacing w:after="160" w:line="259" w:lineRule="auto"/>
        <w:jc w:val="left"/>
      </w:pPr>
    </w:p>
    <w:p w14:paraId="6091713D" w14:textId="31B2FF51" w:rsidR="00AE1CCC" w:rsidRDefault="00AE1CCC" w:rsidP="0080314E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AD96676" wp14:editId="038524CB">
                <wp:simplePos x="0" y="0"/>
                <wp:positionH relativeFrom="margin">
                  <wp:align>center</wp:align>
                </wp:positionH>
                <wp:positionV relativeFrom="paragraph">
                  <wp:posOffset>206879</wp:posOffset>
                </wp:positionV>
                <wp:extent cx="4399280" cy="635"/>
                <wp:effectExtent l="0" t="0" r="1270" b="6350"/>
                <wp:wrapTight wrapText="bothSides">
                  <wp:wrapPolygon edited="0">
                    <wp:start x="0" y="0"/>
                    <wp:lineTo x="0" y="20903"/>
                    <wp:lineTo x="21513" y="20903"/>
                    <wp:lineTo x="21513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E17F9" w14:textId="1F5FBC73" w:rsidR="00705B22" w:rsidRPr="00AE1CCC" w:rsidRDefault="00705B22" w:rsidP="00AE1CCC">
                            <w:pPr>
                              <w:spacing w:after="160" w:line="259" w:lineRule="auto"/>
                              <w:jc w:val="center"/>
                            </w:pPr>
                            <w:bookmarkStart w:id="60" w:name="_Toc7772104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รูปแบบการทำงานภาพรวมของระบบ</w:t>
                            </w:r>
                            <w:r>
                              <w:t xml:space="preserve"> Artificial Intelligence (AI)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96676" id="Text Box 38" o:spid="_x0000_s1028" type="#_x0000_t202" style="position:absolute;margin-left:0;margin-top:16.3pt;width:346.4pt;height:.05pt;z-index:-251550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" stroked="f">
                <v:textbox style="mso-fit-shape-to-text:t" inset="0,0,0,0">
                  <w:txbxContent>
                    <w:p w14:paraId="5F8E17F9" w14:textId="1F5FBC73" w:rsidR="00705B22" w:rsidRPr="00AE1CCC" w:rsidRDefault="00705B22" w:rsidP="00AE1CCC">
                      <w:pPr>
                        <w:spacing w:after="160" w:line="259" w:lineRule="auto"/>
                        <w:jc w:val="center"/>
                      </w:pPr>
                      <w:bookmarkStart w:id="61" w:name="_Toc77721047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รูปแบบการทำงานภาพรวมของระบบ</w:t>
                      </w:r>
                      <w:r>
                        <w:t xml:space="preserve"> Artificial Intelligence (AI)</w:t>
                      </w:r>
                      <w:bookmarkEnd w:id="6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965672" w14:textId="77777777" w:rsidR="00AE1CCC" w:rsidRDefault="00AE1CCC" w:rsidP="0080314E">
      <w:pPr>
        <w:spacing w:after="160" w:line="259" w:lineRule="auto"/>
        <w:jc w:val="left"/>
      </w:pPr>
    </w:p>
    <w:p w14:paraId="7A2C50C8" w14:textId="24E2F3E3" w:rsidR="008C6665" w:rsidRDefault="007631CC" w:rsidP="008C6665">
      <w:pPr>
        <w:spacing w:after="160" w:line="259" w:lineRule="auto"/>
        <w:ind w:firstLine="720"/>
        <w:jc w:val="left"/>
      </w:pPr>
      <w:r>
        <w:t xml:space="preserve">3.4.2 </w:t>
      </w:r>
      <w:r w:rsidR="008C6665">
        <w:rPr>
          <w:rFonts w:hint="cs"/>
          <w:cs/>
        </w:rPr>
        <w:t xml:space="preserve">รูปแบบการทำงานของ </w:t>
      </w:r>
      <w:r w:rsidR="008C6665">
        <w:t>module servo</w:t>
      </w:r>
    </w:p>
    <w:p w14:paraId="57BDF92A" w14:textId="5A432BB3" w:rsidR="00225156" w:rsidRDefault="008C6665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4560" behindDoc="1" locked="0" layoutInCell="1" allowOverlap="1" wp14:anchorId="150D4D97" wp14:editId="0748787F">
            <wp:simplePos x="0" y="0"/>
            <wp:positionH relativeFrom="margin">
              <wp:posOffset>539750</wp:posOffset>
            </wp:positionH>
            <wp:positionV relativeFrom="paragraph">
              <wp:posOffset>4445</wp:posOffset>
            </wp:positionV>
            <wp:extent cx="388874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480" y="21462"/>
                <wp:lineTo x="21480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810BA" w14:textId="5DF05DC6" w:rsidR="00FD23FD" w:rsidRDefault="007631CC">
      <w:pPr>
        <w:spacing w:after="160" w:line="259" w:lineRule="auto"/>
        <w:jc w:val="left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CD20E17" wp14:editId="694A5669">
                <wp:simplePos x="0" y="0"/>
                <wp:positionH relativeFrom="margin">
                  <wp:align>center</wp:align>
                </wp:positionH>
                <wp:positionV relativeFrom="paragraph">
                  <wp:posOffset>2754630</wp:posOffset>
                </wp:positionV>
                <wp:extent cx="388874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480" y="21118"/>
                    <wp:lineTo x="21480" y="0"/>
                    <wp:lineTo x="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197E9" w14:textId="5DAB3F69" w:rsidR="00705B22" w:rsidRPr="007631CC" w:rsidRDefault="00705B22" w:rsidP="007631CC">
                            <w:pPr>
                              <w:spacing w:after="160" w:line="259" w:lineRule="auto"/>
                              <w:ind w:firstLine="720"/>
                              <w:jc w:val="left"/>
                            </w:pPr>
                            <w:bookmarkStart w:id="62" w:name="_Toc7772104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รูปแบบการทำงานของ </w:t>
                            </w:r>
                            <w:r>
                              <w:t>module servo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0E17" id="Text Box 40" o:spid="_x0000_s1029" type="#_x0000_t202" style="position:absolute;margin-left:0;margin-top:216.9pt;width:306.2pt;height:.05pt;z-index:-251548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" stroked="f">
                <v:textbox style="mso-fit-shape-to-text:t" inset="0,0,0,0">
                  <w:txbxContent>
                    <w:p w14:paraId="782197E9" w14:textId="5DAB3F69" w:rsidR="00705B22" w:rsidRPr="007631CC" w:rsidRDefault="00705B22" w:rsidP="007631CC">
                      <w:pPr>
                        <w:spacing w:after="160" w:line="259" w:lineRule="auto"/>
                        <w:ind w:firstLine="720"/>
                        <w:jc w:val="left"/>
                      </w:pPr>
                      <w:bookmarkStart w:id="63" w:name="_Toc77721048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รูปแบบการทำงานของ </w:t>
                      </w:r>
                      <w:r>
                        <w:t>module servo</w:t>
                      </w:r>
                      <w:bookmarkEnd w:id="6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23FD">
        <w:rPr>
          <w:cs/>
        </w:rPr>
        <w:br w:type="page"/>
      </w:r>
    </w:p>
    <w:p w14:paraId="0567EAC3" w14:textId="2B6CF8DA" w:rsidR="00750FA7" w:rsidRDefault="00FD23FD" w:rsidP="00F3164B">
      <w:pPr>
        <w:spacing w:after="160" w:line="259" w:lineRule="auto"/>
        <w:jc w:val="left"/>
      </w:pPr>
      <w:r>
        <w:rPr>
          <w:rFonts w:hint="cs"/>
          <w:cs/>
        </w:rPr>
        <w:lastRenderedPageBreak/>
        <w:t>3</w:t>
      </w:r>
      <w:r w:rsidR="00C96B8F" w:rsidRPr="00C96B8F">
        <w:rPr>
          <w:cs/>
        </w:rPr>
        <w:t>.</w:t>
      </w:r>
      <w:r w:rsidR="005A4964">
        <w:rPr>
          <w:rFonts w:hint="cs"/>
          <w:cs/>
        </w:rPr>
        <w:t>5</w:t>
      </w:r>
      <w:r w:rsidR="00C96B8F" w:rsidRPr="00C96B8F">
        <w:t xml:space="preserve"> </w:t>
      </w:r>
      <w:r w:rsidR="00C96B8F" w:rsidRPr="00C96B8F">
        <w:rPr>
          <w:rFonts w:hint="cs"/>
          <w:cs/>
        </w:rPr>
        <w:t>หลักการวัดระยะห่างและทำมุมองศาของแขนกล</w:t>
      </w:r>
    </w:p>
    <w:p w14:paraId="5CBE0C2C" w14:textId="4403D18B" w:rsidR="00750FA7" w:rsidRDefault="00750FA7" w:rsidP="00F3164B">
      <w:pPr>
        <w:spacing w:after="160" w:line="259" w:lineRule="auto"/>
        <w:jc w:val="left"/>
      </w:pPr>
      <w:r>
        <w:tab/>
      </w:r>
      <w:r>
        <w:rPr>
          <w:rFonts w:hint="cs"/>
          <w:cs/>
        </w:rPr>
        <w:t>การนำหลัก</w:t>
      </w:r>
      <w:r w:rsidRPr="00750FA7">
        <w:rPr>
          <w:cs/>
        </w:rPr>
        <w:t>ทฤษฎี</w:t>
      </w:r>
      <w:r>
        <w:rPr>
          <w:rFonts w:hint="cs"/>
          <w:cs/>
        </w:rPr>
        <w:t>ทาง</w:t>
      </w:r>
      <w:r w:rsidRPr="00750FA7">
        <w:rPr>
          <w:cs/>
        </w:rPr>
        <w:t>วิทยาศาสตร์มาประยุกต์ใช้</w:t>
      </w:r>
      <w:r>
        <w:rPr>
          <w:rFonts w:hint="cs"/>
          <w:cs/>
        </w:rPr>
        <w:t>เพื่อให้แขนกลสามารถวัดระยะห่างและการ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ความถี่เพื่อมาช่วยการทำนวณองศาที่แน่นอนขึ้น</w:t>
      </w:r>
    </w:p>
    <w:p w14:paraId="6DE46E52" w14:textId="77777777" w:rsidR="00750FA7" w:rsidRDefault="00750FA7" w:rsidP="00F3164B">
      <w:pPr>
        <w:spacing w:after="160" w:line="259" w:lineRule="auto"/>
        <w:jc w:val="left"/>
      </w:pPr>
    </w:p>
    <w:p w14:paraId="7D3F685E" w14:textId="4FB7370B" w:rsidR="00750FA7" w:rsidRPr="00750FA7" w:rsidRDefault="00750FA7" w:rsidP="00F3164B">
      <w:pPr>
        <w:spacing w:after="160" w:line="259" w:lineRule="auto"/>
        <w:jc w:val="left"/>
        <w:rPr>
          <w:cs/>
        </w:rPr>
      </w:pPr>
      <w:r>
        <w:rPr>
          <w:rFonts w:hint="cs"/>
          <w:cs/>
        </w:rPr>
        <w:t>3.</w:t>
      </w:r>
      <w:r w:rsidR="005A4964">
        <w:rPr>
          <w:rFonts w:hint="cs"/>
          <w:cs/>
        </w:rPr>
        <w:t>5</w:t>
      </w:r>
      <w:r>
        <w:rPr>
          <w:rFonts w:hint="cs"/>
          <w:cs/>
        </w:rPr>
        <w:t xml:space="preserve">.1 หลักการวัดระยะห่างโดยใช้ </w:t>
      </w:r>
      <w:r>
        <w:t>Ultrasonic Sensor</w:t>
      </w:r>
    </w:p>
    <w:p w14:paraId="2E6867D8" w14:textId="3FB43F02" w:rsidR="007D1B81" w:rsidRDefault="00C96B8F" w:rsidP="00C96B8F">
      <w:pPr>
        <w:ind w:firstLine="720"/>
      </w:pPr>
      <w:r w:rsidRPr="00C96B8F">
        <w:rPr>
          <w:rFonts w:hint="cs"/>
          <w:cs/>
        </w:rPr>
        <w:t>โดย</w:t>
      </w:r>
      <w:r>
        <w:rPr>
          <w:rFonts w:hint="cs"/>
          <w:cs/>
        </w:rPr>
        <w:t>ใช้</w:t>
      </w:r>
      <w:r>
        <w:t xml:space="preserve"> Ultrasonic Sensor </w:t>
      </w:r>
      <w:r>
        <w:rPr>
          <w:rFonts w:hint="cs"/>
          <w:cs/>
        </w:rPr>
        <w:t>มาช่วยคำนวณหาระยะห่างกับผู้ป่วย เพื่อนำค่าที่ได้ส่งไปให้</w:t>
      </w:r>
      <w:r>
        <w:t xml:space="preserve"> Servo Motor </w:t>
      </w:r>
      <w:r>
        <w:rPr>
          <w:rFonts w:hint="cs"/>
          <w:cs/>
        </w:rPr>
        <w:t>ทำมุมองศาที่ถูกต้องที่สุด</w:t>
      </w:r>
    </w:p>
    <w:p w14:paraId="651A3A11" w14:textId="326CE14D" w:rsidR="00B37A63" w:rsidRDefault="00B37A63" w:rsidP="00C96B8F">
      <w:pPr>
        <w:ind w:firstLine="720"/>
      </w:pPr>
      <w:r w:rsidRPr="00B37A63">
        <w:rPr>
          <w:noProof/>
        </w:rPr>
        <w:drawing>
          <wp:anchor distT="0" distB="0" distL="114300" distR="114300" simplePos="0" relativeHeight="251717632" behindDoc="1" locked="0" layoutInCell="1" allowOverlap="1" wp14:anchorId="0CC14DFD" wp14:editId="2D82E380">
            <wp:simplePos x="0" y="0"/>
            <wp:positionH relativeFrom="margin">
              <wp:align>center</wp:align>
            </wp:positionH>
            <wp:positionV relativeFrom="paragraph">
              <wp:posOffset>99118</wp:posOffset>
            </wp:positionV>
            <wp:extent cx="1768475" cy="1033145"/>
            <wp:effectExtent l="0" t="0" r="3175" b="0"/>
            <wp:wrapTight wrapText="bothSides">
              <wp:wrapPolygon edited="0">
                <wp:start x="0" y="0"/>
                <wp:lineTo x="0" y="21109"/>
                <wp:lineTo x="21406" y="21109"/>
                <wp:lineTo x="21406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7" b="20940"/>
                    <a:stretch/>
                  </pic:blipFill>
                  <pic:spPr bwMode="auto">
                    <a:xfrm>
                      <a:off x="0" y="0"/>
                      <a:ext cx="176847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340850F" wp14:editId="6AF1A221">
                <wp:extent cx="304800" cy="304800"/>
                <wp:effectExtent l="0" t="0" r="0" b="0"/>
                <wp:docPr id="20" name="สี่เหลี่ยมผืนผ้า 20" descr="HC-SR04 Ultrasonic Sensor Distance Measuring Module 3.3V / 5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B55C43D" id="สี่เหลี่ยมผืนผ้า 20" o:spid="_x0000_s1026" alt="HC-SR04 Ultrasonic Sensor Distance Measuring Module 3.3V / 5V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JLxo&#10;T1ACAAAzBAAADgAAAAAAAAAAAAAAAAAuAgAAZHJzL2Uyb0RvYy54bWxQSwECLQAUAAYACAAAACEA&#10;TKDpLNgAAAADAQAADwAAAAAAAAAAAAAAAACqBAAAZHJzL2Rvd25yZXYueG1sUEsFBgAAAAAEAAQA&#10;8wAAAK8FAAAAAA==&#10;" filled="f" stroked="f">
                <o:lock v:ext="edit" aspectratio="t"/>
                <w10:anchorlock/>
              </v:rect>
            </w:pict>
          </mc:Fallback>
        </mc:AlternateContent>
      </w:r>
      <w:r w:rsidRPr="00B37A63">
        <w:rPr>
          <w:noProof/>
        </w:rPr>
        <w:t xml:space="preserve"> </w:t>
      </w:r>
    </w:p>
    <w:p w14:paraId="2C74F17F" w14:textId="21216064" w:rsidR="00B37A63" w:rsidRDefault="00B37A63" w:rsidP="00C96B8F">
      <w:pPr>
        <w:ind w:firstLine="720"/>
      </w:pPr>
    </w:p>
    <w:p w14:paraId="31095281" w14:textId="3096DFF9" w:rsidR="00C96B8F" w:rsidRDefault="00C96B8F" w:rsidP="00C96B8F">
      <w:pPr>
        <w:ind w:firstLine="720"/>
      </w:pPr>
    </w:p>
    <w:p w14:paraId="378A4D79" w14:textId="16C37DB5" w:rsidR="00B37A63" w:rsidRDefault="00B37A63" w:rsidP="00C96B8F">
      <w:pPr>
        <w:rPr>
          <w:rFonts w:eastAsia="TH SarabunPSK"/>
        </w:rPr>
      </w:pPr>
    </w:p>
    <w:p w14:paraId="4B68E597" w14:textId="160C02D8" w:rsidR="00B37A63" w:rsidRDefault="007631CC" w:rsidP="00C96B8F">
      <w:pPr>
        <w:rPr>
          <w:rFonts w:eastAsia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C21FA0A" wp14:editId="073D939C">
                <wp:simplePos x="0" y="0"/>
                <wp:positionH relativeFrom="margin">
                  <wp:posOffset>900653</wp:posOffset>
                </wp:positionH>
                <wp:positionV relativeFrom="paragraph">
                  <wp:posOffset>56862</wp:posOffset>
                </wp:positionV>
                <wp:extent cx="3479165" cy="635"/>
                <wp:effectExtent l="0" t="0" r="6985" b="0"/>
                <wp:wrapTight wrapText="bothSides">
                  <wp:wrapPolygon edited="0">
                    <wp:start x="0" y="0"/>
                    <wp:lineTo x="0" y="20176"/>
                    <wp:lineTo x="21525" y="20176"/>
                    <wp:lineTo x="21525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62363" w14:textId="6410C8B9" w:rsidR="00705B22" w:rsidRPr="000C6163" w:rsidRDefault="00705B22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7772104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Ultrasonic Sensor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คำนวณหาระยะห่าง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1FA0A" id="Text Box 42" o:spid="_x0000_s1030" type="#_x0000_t202" style="position:absolute;left:0;text-align:left;margin-left:70.9pt;margin-top:4.5pt;width:273.95pt;height:.05pt;z-index:-251546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LTsMAIAAGYEAAAOAAAAZHJzL2Uyb0RvYy54bWysVMFu2zAMvQ/YPwi6L07SNuu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" stroked="f">
                <v:textbox style="mso-fit-shape-to-text:t" inset="0,0,0,0">
                  <w:txbxContent>
                    <w:p w14:paraId="63762363" w14:textId="6410C8B9" w:rsidR="00705B22" w:rsidRPr="000C6163" w:rsidRDefault="00705B22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7772104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Ultrasonic Sensor </w:t>
                      </w:r>
                      <w:r>
                        <w:rPr>
                          <w:rFonts w:hint="cs"/>
                          <w:cs/>
                        </w:rPr>
                        <w:t>คำนวณหาระยะห่าง</w:t>
                      </w:r>
                      <w:bookmarkEnd w:id="6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787162F" w14:textId="77777777" w:rsidR="00B37A63" w:rsidRDefault="00B37A63" w:rsidP="00C96B8F">
      <w:pPr>
        <w:rPr>
          <w:rFonts w:eastAsia="TH SarabunPSK"/>
        </w:rPr>
      </w:pPr>
    </w:p>
    <w:p w14:paraId="0043A477" w14:textId="546ACBAF" w:rsidR="00C96B8F" w:rsidRDefault="00C96B8F" w:rsidP="00C96B8F">
      <w:pPr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สมมการที่ใช้หาระยะห่างคือ </w:t>
      </w:r>
    </w:p>
    <w:p w14:paraId="0CB91F13" w14:textId="50FD3720" w:rsidR="00C96B8F" w:rsidRP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>ความเร็ว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 w:rsidRPr="00C96B8F">
        <w:rPr>
          <w:rFonts w:eastAsia="TH SarabunPSK" w:hint="cs"/>
          <w:cs/>
        </w:rPr>
        <w:t xml:space="preserve">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>ระยะทาง / เวลา</w:t>
      </w:r>
    </w:p>
    <w:p w14:paraId="1B7CA4A5" w14:textId="4DFC2EB1" w:rsidR="00C96B8F" w:rsidRPr="00C96B8F" w:rsidRDefault="00C96B8F" w:rsidP="00C96B8F">
      <w:pPr>
        <w:jc w:val="center"/>
        <w:rPr>
          <w:rFonts w:eastAsia="TH SarabunPSK"/>
          <w:cs/>
        </w:rPr>
      </w:pPr>
    </w:p>
    <w:p w14:paraId="76648688" w14:textId="7914437F" w:rsidR="007D1B81" w:rsidRDefault="00C96B8F" w:rsidP="00B004C2">
      <w:pPr>
        <w:rPr>
          <w:rFonts w:eastAsia="TH SarabunPSK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>ความเร็วเสียงมีค่าประมาณ 340 เมตร / วินาที และให้ระยะทางเท่ากับ 2</w:t>
      </w:r>
      <w:r>
        <w:rPr>
          <w:rFonts w:eastAsia="TH SarabunPSK"/>
        </w:rPr>
        <w:t xml:space="preserve">D </w:t>
      </w:r>
      <w:r>
        <w:rPr>
          <w:rFonts w:eastAsia="TH SarabunPSK" w:hint="cs"/>
          <w:cs/>
        </w:rPr>
        <w:t>หารด้วยเวลา เมื่อเราถอดสมการออกมา จะได้ในรูป</w:t>
      </w:r>
    </w:p>
    <w:p w14:paraId="11D70918" w14:textId="4EB31AF6" w:rsidR="00C96B8F" w:rsidRDefault="00C96B8F" w:rsidP="00B004C2">
      <w:pPr>
        <w:rPr>
          <w:rFonts w:eastAsia="TH SarabunPSK"/>
        </w:rPr>
      </w:pPr>
    </w:p>
    <w:p w14:paraId="57892867" w14:textId="67575DE8" w:rsid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ความเร็ว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 w:hint="cs"/>
                <w:cs/>
              </w:rPr>
              <m:t>ระยะทาง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54FF0FEF" w14:textId="462A3E6A" w:rsidR="00C96B8F" w:rsidRDefault="00C96B8F" w:rsidP="00C96B8F">
      <w:pPr>
        <w:jc w:val="center"/>
        <w:rPr>
          <w:rFonts w:eastAsia="TH SarabunPSK"/>
        </w:rPr>
      </w:pPr>
    </w:p>
    <w:p w14:paraId="73F22B8F" w14:textId="075D3F4A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 w:hint="cs"/>
          <w:cs/>
        </w:rPr>
        <w:t xml:space="preserve">340 </w:t>
      </w:r>
      <w:r>
        <w:rPr>
          <w:rFonts w:eastAsia="TH SarabunPSK"/>
        </w:rPr>
        <w:t xml:space="preserve"> =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/>
              </w:rPr>
              <m:t>2D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098A1109" w14:textId="43B6AB66" w:rsidR="007D1B81" w:rsidRDefault="007D1B81" w:rsidP="00C96B8F">
      <w:pPr>
        <w:jc w:val="center"/>
        <w:rPr>
          <w:rFonts w:eastAsia="TH SarabunPSK"/>
        </w:rPr>
      </w:pPr>
    </w:p>
    <w:p w14:paraId="552E959C" w14:textId="19740196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/>
        </w:rPr>
        <w:t xml:space="preserve">D = 170 x </w:t>
      </w:r>
      <w:r>
        <w:rPr>
          <w:rFonts w:eastAsia="TH SarabunPSK" w:hint="cs"/>
          <w:cs/>
        </w:rPr>
        <w:t>เวลา</w:t>
      </w:r>
    </w:p>
    <w:p w14:paraId="10BC430A" w14:textId="4426DD4C" w:rsidR="007D1B81" w:rsidRDefault="007D1B81" w:rsidP="00B004C2">
      <w:pPr>
        <w:rPr>
          <w:rFonts w:eastAsia="TH SarabunPSK"/>
        </w:rPr>
      </w:pPr>
    </w:p>
    <w:p w14:paraId="075BA1B7" w14:textId="235F36C4" w:rsidR="00750FA7" w:rsidRDefault="00B37A63" w:rsidP="00B37A63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  <w:cs/>
        </w:rPr>
        <w:br w:type="page"/>
      </w:r>
    </w:p>
    <w:p w14:paraId="7D1996C3" w14:textId="7D01CFE8" w:rsidR="00750FA7" w:rsidRDefault="00750FA7" w:rsidP="00B004C2">
      <w:pPr>
        <w:rPr>
          <w:rFonts w:eastAsia="TH SarabunPSK"/>
        </w:rPr>
      </w:pPr>
      <w:r>
        <w:rPr>
          <w:rFonts w:eastAsia="TH SarabunPSK" w:hint="cs"/>
          <w:cs/>
        </w:rPr>
        <w:lastRenderedPageBreak/>
        <w:t>3.</w:t>
      </w:r>
      <w:r w:rsidR="005A4964">
        <w:rPr>
          <w:rFonts w:eastAsia="TH SarabunPSK" w:hint="cs"/>
          <w:cs/>
        </w:rPr>
        <w:t>5</w:t>
      </w:r>
      <w:r>
        <w:rPr>
          <w:rFonts w:eastAsia="TH SarabunPSK" w:hint="cs"/>
          <w:cs/>
        </w:rPr>
        <w:t>.2 หลักการ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</w:t>
      </w:r>
      <w:r w:rsidR="004D1295">
        <w:rPr>
          <w:rFonts w:hint="cs"/>
          <w:cs/>
        </w:rPr>
        <w:t xml:space="preserve">่ของ </w:t>
      </w:r>
      <w:r w:rsidR="004D1295">
        <w:t>PCA9685</w:t>
      </w:r>
      <w:r w:rsidR="004D1295">
        <w:rPr>
          <w:rFonts w:hint="cs"/>
          <w:cs/>
        </w:rPr>
        <w:t xml:space="preserve"> เพื่อควบคุมองศา</w:t>
      </w:r>
    </w:p>
    <w:p w14:paraId="4206B178" w14:textId="1D7159B7" w:rsidR="00750FA7" w:rsidRPr="004D1295" w:rsidRDefault="004D1295" w:rsidP="00B004C2">
      <w:pPr>
        <w:rPr>
          <w:rFonts w:eastAsia="TH SarabunPSK"/>
        </w:rPr>
      </w:pPr>
      <w:r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โดยโครงสร้างของแขนกลที่พัฒนาได้นำ </w:t>
      </w:r>
      <w:r>
        <w:rPr>
          <w:rFonts w:eastAsia="TH SarabunPSK"/>
        </w:rPr>
        <w:t xml:space="preserve">PCA9685 </w:t>
      </w:r>
      <w:r>
        <w:rPr>
          <w:rFonts w:eastAsia="TH SarabunPSK" w:hint="cs"/>
          <w:cs/>
        </w:rPr>
        <w:t xml:space="preserve">หรือก็คือ </w:t>
      </w:r>
      <w:r>
        <w:rPr>
          <w:rFonts w:eastAsia="TH SarabunPSK"/>
        </w:rPr>
        <w:t xml:space="preserve">PWM LED controller </w:t>
      </w:r>
      <w:r>
        <w:rPr>
          <w:rFonts w:eastAsia="TH SarabunPSK" w:hint="cs"/>
          <w:cs/>
        </w:rPr>
        <w:t xml:space="preserve">ที่ช่วยในการควบคุมการทำงานของ </w:t>
      </w:r>
      <w:r w:rsidR="007631CC">
        <w:rPr>
          <w:rFonts w:eastAsia="TH SarabunPSK"/>
        </w:rPr>
        <w:t>S</w:t>
      </w:r>
      <w:r>
        <w:rPr>
          <w:rFonts w:eastAsia="TH SarabunPSK"/>
        </w:rPr>
        <w:t xml:space="preserve">ervo </w:t>
      </w:r>
      <w:r w:rsidR="007631CC">
        <w:rPr>
          <w:rFonts w:eastAsia="TH SarabunPSK"/>
        </w:rPr>
        <w:t>M</w:t>
      </w:r>
      <w:r>
        <w:rPr>
          <w:rFonts w:eastAsia="TH SarabunPSK"/>
        </w:rPr>
        <w:t xml:space="preserve">otor </w:t>
      </w:r>
      <w:r>
        <w:rPr>
          <w:rFonts w:eastAsia="TH SarabunPSK" w:hint="cs"/>
          <w:cs/>
        </w:rPr>
        <w:t xml:space="preserve">ได้หลายตัวพร้อมกัน โดยทางเราได้ใช้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ที่ชื่อว่า </w:t>
      </w:r>
      <w:proofErr w:type="spellStart"/>
      <w:r w:rsidR="007631CC" w:rsidRPr="007A4DC7">
        <w:rPr>
          <w:color w:val="000000" w:themeColor="text1"/>
        </w:rPr>
        <w:t>Adafruit</w:t>
      </w:r>
      <w:proofErr w:type="spellEnd"/>
      <w:r w:rsidR="007631CC" w:rsidRPr="007A4DC7">
        <w:rPr>
          <w:color w:val="000000" w:themeColor="text1"/>
        </w:rPr>
        <w:t xml:space="preserve"> PCA9685</w:t>
      </w:r>
      <w:r>
        <w:rPr>
          <w:rFonts w:eastAsia="TH SarabunPSK" w:hint="cs"/>
          <w:cs/>
        </w:rPr>
        <w:t xml:space="preserve"> ซี่งเป็น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ที่พัฒนามาเพื่อรองรับการทำงาน</w:t>
      </w:r>
      <w:r w:rsidR="00B37A63">
        <w:rPr>
          <w:rFonts w:eastAsia="TH SarabunPSK" w:hint="cs"/>
          <w:cs/>
        </w:rPr>
        <w:t>บน</w:t>
      </w:r>
      <w:r>
        <w:rPr>
          <w:rFonts w:eastAsia="TH SarabunPSK" w:hint="cs"/>
          <w:cs/>
        </w:rPr>
        <w:t xml:space="preserve">ภาษา </w:t>
      </w:r>
      <w:r>
        <w:rPr>
          <w:rFonts w:eastAsia="TH SarabunPSK"/>
        </w:rPr>
        <w:t xml:space="preserve">python </w:t>
      </w:r>
      <w:r w:rsidR="00B37A63">
        <w:rPr>
          <w:rFonts w:eastAsia="TH SarabunPSK" w:hint="cs"/>
          <w:cs/>
        </w:rPr>
        <w:t xml:space="preserve">เพื่อควบคุมการทำงาน </w:t>
      </w:r>
      <w:r w:rsidR="00B37A63">
        <w:rPr>
          <w:rFonts w:eastAsia="TH SarabunPSK"/>
        </w:rPr>
        <w:t xml:space="preserve">PCA9685 16-Channel </w:t>
      </w:r>
      <w:r w:rsidR="00B37A63">
        <w:rPr>
          <w:rFonts w:eastAsia="TH SarabunPSK" w:hint="cs"/>
          <w:cs/>
        </w:rPr>
        <w:t>ในการแปร</w:t>
      </w:r>
      <w:r w:rsidR="00B37A63" w:rsidRPr="00750FA7">
        <w:rPr>
          <w:cs/>
        </w:rPr>
        <w:t>สัญญาณ</w:t>
      </w:r>
      <w:r w:rsidR="00B37A63">
        <w:rPr>
          <w:rFonts w:hint="cs"/>
          <w:cs/>
        </w:rPr>
        <w:t>ความถี่ข</w:t>
      </w:r>
      <w:r w:rsidR="00B37A63">
        <w:rPr>
          <w:rFonts w:eastAsia="TH SarabunPSK" w:hint="cs"/>
          <w:cs/>
        </w:rPr>
        <w:t xml:space="preserve">อง </w:t>
      </w:r>
      <w:r w:rsidR="00B37A63">
        <w:rPr>
          <w:rFonts w:eastAsia="TH SarabunPSK"/>
        </w:rPr>
        <w:t>servo motor</w:t>
      </w:r>
    </w:p>
    <w:p w14:paraId="5EC5FA8A" w14:textId="7C4F55ED" w:rsidR="00750FA7" w:rsidRDefault="00B37A63" w:rsidP="00B004C2">
      <w:pPr>
        <w:rPr>
          <w:rFonts w:eastAsia="TH SarabunPSK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930BA7" wp14:editId="4F555411">
            <wp:simplePos x="0" y="0"/>
            <wp:positionH relativeFrom="margin">
              <wp:align>center</wp:align>
            </wp:positionH>
            <wp:positionV relativeFrom="paragraph">
              <wp:posOffset>8587</wp:posOffset>
            </wp:positionV>
            <wp:extent cx="211582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19" name="รูปภาพ 19" descr="PCA9685 16 Channel 12 Bit PWM - Servo Motor Driver Circuit I2C Module Buy  Affordable - Direnc.ne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A9685 16 Channel 12 Bit PWM - Servo Motor Driver Circuit I2C Module Buy  Affordable - Direnc.net®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6" b="18066"/>
                    <a:stretch/>
                  </pic:blipFill>
                  <pic:spPr bwMode="auto">
                    <a:xfrm>
                      <a:off x="0" y="0"/>
                      <a:ext cx="21158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BB253" w14:textId="4C3A7251" w:rsidR="00B37A63" w:rsidRPr="00B37A63" w:rsidRDefault="00B37A63" w:rsidP="00B004C2">
      <w:pPr>
        <w:rPr>
          <w:rFonts w:eastAsia="TH SarabunPSK"/>
        </w:rPr>
      </w:pPr>
    </w:p>
    <w:p w14:paraId="0BC63C1A" w14:textId="2630F3F6" w:rsidR="00750FA7" w:rsidRPr="00C96B8F" w:rsidRDefault="00750FA7" w:rsidP="00B004C2">
      <w:pPr>
        <w:rPr>
          <w:rFonts w:eastAsia="TH SarabunPSK"/>
        </w:rPr>
      </w:pPr>
    </w:p>
    <w:p w14:paraId="3BC7F8C4" w14:textId="2718229D" w:rsidR="00B37A63" w:rsidRDefault="00B37A63">
      <w:pPr>
        <w:spacing w:after="160" w:line="259" w:lineRule="auto"/>
        <w:jc w:val="left"/>
        <w:rPr>
          <w:noProof/>
        </w:rPr>
      </w:pPr>
    </w:p>
    <w:p w14:paraId="63F4A3CB" w14:textId="0AA04F59" w:rsidR="00B37A63" w:rsidRDefault="007631CC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1EAD8E" wp14:editId="1BBC4FEA">
                <wp:simplePos x="0" y="0"/>
                <wp:positionH relativeFrom="margin">
                  <wp:posOffset>706120</wp:posOffset>
                </wp:positionH>
                <wp:positionV relativeFrom="paragraph">
                  <wp:posOffset>132080</wp:posOffset>
                </wp:positionV>
                <wp:extent cx="3906520" cy="284480"/>
                <wp:effectExtent l="0" t="0" r="0" b="1270"/>
                <wp:wrapTight wrapText="bothSides">
                  <wp:wrapPolygon edited="0">
                    <wp:start x="0" y="0"/>
                    <wp:lineTo x="0" y="20250"/>
                    <wp:lineTo x="21488" y="20250"/>
                    <wp:lineTo x="21488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520" cy="284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291A7" w14:textId="577E6ADF" w:rsidR="00705B22" w:rsidRPr="00C772C1" w:rsidRDefault="00705B22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7772105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ควบคุม </w:t>
                            </w:r>
                            <w:r>
                              <w:t xml:space="preserve">Servo Motor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ผ่าน </w:t>
                            </w:r>
                            <w:proofErr w:type="spellStart"/>
                            <w:r w:rsidRPr="007A4DC7">
                              <w:rPr>
                                <w:color w:val="000000" w:themeColor="text1"/>
                              </w:rPr>
                              <w:t>Adafruit</w:t>
                            </w:r>
                            <w:proofErr w:type="spellEnd"/>
                            <w:r w:rsidRPr="007A4DC7">
                              <w:rPr>
                                <w:color w:val="000000" w:themeColor="text1"/>
                              </w:rPr>
                              <w:t xml:space="preserve"> PCA9685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AD8E" id="Text Box 46" o:spid="_x0000_s1031" type="#_x0000_t202" style="position:absolute;margin-left:55.6pt;margin-top:10.4pt;width:307.6pt;height:22.4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" stroked="f">
                <v:textbox inset="0,0,0,0">
                  <w:txbxContent>
                    <w:p w14:paraId="018291A7" w14:textId="577E6ADF" w:rsidR="00705B22" w:rsidRPr="00C772C1" w:rsidRDefault="00705B22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7772105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ควบคุม </w:t>
                      </w:r>
                      <w:r>
                        <w:t xml:space="preserve">Servo Motor </w:t>
                      </w:r>
                      <w:r>
                        <w:rPr>
                          <w:rFonts w:hint="cs"/>
                          <w:cs/>
                        </w:rPr>
                        <w:t xml:space="preserve">ผ่าน </w:t>
                      </w:r>
                      <w:proofErr w:type="spellStart"/>
                      <w:r w:rsidRPr="007A4DC7">
                        <w:rPr>
                          <w:color w:val="000000" w:themeColor="text1"/>
                        </w:rPr>
                        <w:t>Adafruit</w:t>
                      </w:r>
                      <w:proofErr w:type="spellEnd"/>
                      <w:r w:rsidRPr="007A4DC7">
                        <w:rPr>
                          <w:color w:val="000000" w:themeColor="text1"/>
                        </w:rPr>
                        <w:t xml:space="preserve"> PCA9685</w:t>
                      </w:r>
                      <w:bookmarkEnd w:id="6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687441" w14:textId="77777777" w:rsidR="00402422" w:rsidRDefault="00402422">
      <w:pPr>
        <w:spacing w:after="160" w:line="259" w:lineRule="auto"/>
        <w:jc w:val="left"/>
        <w:rPr>
          <w:noProof/>
        </w:rPr>
      </w:pPr>
    </w:p>
    <w:p w14:paraId="120D58FC" w14:textId="77777777" w:rsidR="00402422" w:rsidRDefault="00B37A63" w:rsidP="009A2D92">
      <w:pPr>
        <w:spacing w:after="160" w:line="259" w:lineRule="auto"/>
        <w:ind w:firstLine="720"/>
        <w:jc w:val="left"/>
        <w:rPr>
          <w:rFonts w:eastAsia="TH SarabunPSK"/>
        </w:rPr>
      </w:pPr>
      <w:r w:rsidRPr="00750FA7">
        <w:rPr>
          <w:cs/>
        </w:rPr>
        <w:t>สัญญาณ</w:t>
      </w:r>
      <w:r>
        <w:rPr>
          <w:rFonts w:hint="cs"/>
          <w:cs/>
        </w:rPr>
        <w:t xml:space="preserve">ความถี่ของ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ที่แปรออกมาจะอยู่ในช่วง </w:t>
      </w:r>
      <w:r>
        <w:rPr>
          <w:rFonts w:eastAsia="TH SarabunPSK"/>
        </w:rPr>
        <w:t xml:space="preserve">100 Hz </w:t>
      </w:r>
      <w:r>
        <w:rPr>
          <w:rFonts w:eastAsia="TH SarabunPSK" w:hint="cs"/>
          <w:cs/>
        </w:rPr>
        <w:t>ถึง</w:t>
      </w:r>
      <w:r>
        <w:rPr>
          <w:rFonts w:eastAsia="TH SarabunPSK"/>
        </w:rPr>
        <w:t xml:space="preserve"> 700 Hz </w:t>
      </w:r>
      <w:r>
        <w:rPr>
          <w:rFonts w:eastAsia="TH SarabunPSK" w:hint="cs"/>
          <w:cs/>
        </w:rPr>
        <w:t xml:space="preserve">โดยที่ความถี่ 100 </w:t>
      </w:r>
      <w:r>
        <w:rPr>
          <w:rFonts w:eastAsia="TH SarabunPSK"/>
        </w:rPr>
        <w:t>Hz</w:t>
      </w:r>
      <w:r w:rsidR="009A2D92">
        <w:rPr>
          <w:rFonts w:eastAsia="TH SarabunPSK" w:hint="cs"/>
          <w:cs/>
        </w:rPr>
        <w:t xml:space="preserve"> จะมีค่ามุมอยู่ที่</w:t>
      </w:r>
      <w:r>
        <w:rPr>
          <w:rFonts w:eastAsia="TH SarabunPSK"/>
        </w:rPr>
        <w:t xml:space="preserve"> 0 </w:t>
      </w:r>
      <w:r>
        <w:rPr>
          <w:rFonts w:eastAsia="TH SarabunPSK" w:hint="cs"/>
          <w:cs/>
        </w:rPr>
        <w:t xml:space="preserve">องศา </w:t>
      </w:r>
      <w:r w:rsidR="009A2D92">
        <w:rPr>
          <w:rFonts w:eastAsia="TH SarabunPSK" w:hint="cs"/>
          <w:cs/>
        </w:rPr>
        <w:t>ส่วน</w:t>
      </w:r>
      <w:r>
        <w:rPr>
          <w:rFonts w:eastAsia="TH SarabunPSK"/>
        </w:rPr>
        <w:t xml:space="preserve"> 700</w:t>
      </w:r>
      <w:r w:rsidR="009A2D92">
        <w:rPr>
          <w:rFonts w:eastAsia="TH SarabunPSK" w:hint="cs"/>
          <w:cs/>
        </w:rPr>
        <w:t xml:space="preserve"> </w:t>
      </w:r>
      <w:r w:rsidR="009A2D92">
        <w:rPr>
          <w:rFonts w:eastAsia="TH SarabunPSK"/>
        </w:rPr>
        <w:t xml:space="preserve">Hz </w:t>
      </w:r>
      <w:r w:rsidR="009A2D92">
        <w:rPr>
          <w:rFonts w:eastAsia="TH SarabunPSK" w:hint="cs"/>
          <w:cs/>
        </w:rPr>
        <w:t xml:space="preserve">จะมีค่ามุมประมาณ 252 องศา </w:t>
      </w:r>
    </w:p>
    <w:p w14:paraId="282E8E79" w14:textId="48FEA7D6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 xml:space="preserve">0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100 Hz</w:t>
      </w:r>
    </w:p>
    <w:p w14:paraId="6CA1BF18" w14:textId="2B7F538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142 Hz</w:t>
      </w:r>
    </w:p>
    <w:p w14:paraId="255E14E7" w14:textId="4CCC4250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30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183 Hz</w:t>
      </w:r>
    </w:p>
    <w:p w14:paraId="25549625" w14:textId="137F0FED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45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225 Hz</w:t>
      </w:r>
    </w:p>
    <w:p w14:paraId="3910D412" w14:textId="25DDEAE8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90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350 Hz</w:t>
      </w:r>
    </w:p>
    <w:p w14:paraId="55A48D15" w14:textId="6984F03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135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475 Hz</w:t>
      </w:r>
    </w:p>
    <w:p w14:paraId="24C5309A" w14:textId="4574FDBB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180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600 Hz</w:t>
      </w:r>
    </w:p>
    <w:p w14:paraId="712AA7A1" w14:textId="73D00A0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โดยท</w:t>
      </w:r>
      <w:r w:rsidR="005A4964">
        <w:rPr>
          <w:rFonts w:hint="cs"/>
          <w:cs/>
        </w:rPr>
        <w:t>ี่</w:t>
      </w:r>
      <w:r w:rsidR="00761CAA">
        <w:rPr>
          <w:rFonts w:hint="cs"/>
          <w:cs/>
        </w:rPr>
        <w:t>มุม</w:t>
      </w:r>
      <w:r>
        <w:rPr>
          <w:rFonts w:eastAsia="TH SarabunPSK" w:hint="cs"/>
          <w:cs/>
        </w:rPr>
        <w:t xml:space="preserve"> 1 องศาจะมีค่าประมาณที่ </w:t>
      </w:r>
      <w:r>
        <w:rPr>
          <w:rFonts w:eastAsia="TH SarabunPSK"/>
        </w:rPr>
        <w:t xml:space="preserve">= </w:t>
      </w:r>
      <w:r>
        <w:rPr>
          <w:rFonts w:eastAsia="TH SarabunPSK" w:hint="cs"/>
          <w:cs/>
        </w:rPr>
        <w:t>2.77</w:t>
      </w:r>
      <w:r>
        <w:rPr>
          <w:rFonts w:eastAsia="TH SarabunPSK"/>
        </w:rPr>
        <w:t xml:space="preserve"> Hz</w:t>
      </w:r>
    </w:p>
    <w:p w14:paraId="64C33BB1" w14:textId="27D8600D" w:rsidR="00402422" w:rsidRDefault="00402422" w:rsidP="00402422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</w:rPr>
        <w:br w:type="page"/>
      </w:r>
    </w:p>
    <w:p w14:paraId="692B06D1" w14:textId="4F9F8D31" w:rsidR="009A2D92" w:rsidRDefault="009A2D92" w:rsidP="009A2D9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lastRenderedPageBreak/>
        <w:t>ซึ่งจะมีความยากลำบากอย่างมากในการกำหนดมุม ทางเราซึ่งได้เขียนสมการ</w:t>
      </w:r>
      <w:r w:rsidR="00761CAA" w:rsidRPr="009A2D92">
        <w:rPr>
          <w:rFonts w:eastAsia="TH SarabunPSK"/>
          <w:cs/>
        </w:rPr>
        <w:t>ฟังก์ชัน</w:t>
      </w:r>
      <w:r>
        <w:rPr>
          <w:rFonts w:eastAsia="TH SarabunPSK" w:hint="cs"/>
          <w:cs/>
        </w:rPr>
        <w:t>ใหม่เพื่อให้สามารถนำค่าองศาไปใช้ในการควบคุมได้เลย</w:t>
      </w:r>
    </w:p>
    <w:p w14:paraId="7BC0367C" w14:textId="77777777" w:rsidR="009A2D92" w:rsidRDefault="00B37A63" w:rsidP="009A2D92">
      <w:pPr>
        <w:rPr>
          <w:rFonts w:eastAsia="TH SarabunPSK"/>
        </w:rPr>
      </w:pPr>
      <w:r>
        <w:rPr>
          <w:rFonts w:eastAsia="TH SarabunPSK"/>
        </w:rPr>
        <w:t xml:space="preserve"> </w:t>
      </w:r>
      <w:r w:rsidR="009A2D92" w:rsidRPr="009A2D92">
        <w:rPr>
          <w:rFonts w:eastAsia="TH SarabunPSK"/>
          <w:cs/>
        </w:rPr>
        <w:t>สมการของฟังก์ชันที่ใช้คือ</w:t>
      </w:r>
    </w:p>
    <w:p w14:paraId="3FE01188" w14:textId="617E81B7" w:rsidR="009A2D92" w:rsidRDefault="00761CAA" w:rsidP="00761CAA">
      <w:pPr>
        <w:jc w:val="center"/>
      </w:pPr>
      <w:r>
        <w:rPr>
          <w:rFonts w:hint="cs"/>
          <w:cs/>
        </w:rPr>
        <w:t xml:space="preserve">องศา </w:t>
      </w:r>
      <w:r w:rsidR="009A2D92">
        <w:t xml:space="preserve">= </w:t>
      </w:r>
      <w:r w:rsidR="006E7999">
        <w:t>C</w:t>
      </w:r>
    </w:p>
    <w:p w14:paraId="1E666C1F" w14:textId="3BCFBB3F" w:rsidR="009A2D92" w:rsidRDefault="00761CAA" w:rsidP="00761CAA">
      <w:pPr>
        <w:jc w:val="center"/>
      </w:pPr>
      <w:r>
        <w:rPr>
          <w:rFonts w:hint="cs"/>
          <w:cs/>
        </w:rPr>
        <w:t>ความถี่</w:t>
      </w:r>
      <w:r w:rsidR="009A2D92">
        <w:rPr>
          <w:rFonts w:hint="cs"/>
          <w:cs/>
        </w:rPr>
        <w:t xml:space="preserve"> </w:t>
      </w:r>
      <w:r w:rsidR="009A2D92">
        <w:t>= 2.77 x  C</w:t>
      </w:r>
    </w:p>
    <w:p w14:paraId="72D6DE25" w14:textId="1B75A5A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r w:rsidR="006E7999">
        <w:rPr>
          <w:rFonts w:hint="cs"/>
          <w:cs/>
        </w:rPr>
        <w:t xml:space="preserve">ความถี่ </w:t>
      </w:r>
      <w:r w:rsidR="009A2D92">
        <w:t>+ 100</w:t>
      </w:r>
    </w:p>
    <w:p w14:paraId="1467BFEE" w14:textId="423D55E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proofErr w:type="spellStart"/>
      <w:r w:rsidR="009A2D92">
        <w:t>int</w:t>
      </w:r>
      <w:proofErr w:type="spellEnd"/>
      <w:r w:rsidR="009A2D92">
        <w:t>(</w:t>
      </w:r>
      <w:r w:rsidR="009A2D92">
        <w:rPr>
          <w:rFonts w:hint="cs"/>
          <w:cs/>
        </w:rPr>
        <w:t>องศา</w:t>
      </w:r>
      <w:r w:rsidR="009A2D92">
        <w:t>)</w:t>
      </w:r>
    </w:p>
    <w:p w14:paraId="2EA3F161" w14:textId="77777777" w:rsidR="00761CAA" w:rsidRDefault="00761CAA" w:rsidP="00402422">
      <w:pPr>
        <w:spacing w:line="259" w:lineRule="auto"/>
        <w:jc w:val="left"/>
        <w:rPr>
          <w:rFonts w:eastAsia="TH SarabunPSK"/>
        </w:rPr>
      </w:pPr>
    </w:p>
    <w:p w14:paraId="0536E505" w14:textId="5C60BCEF" w:rsidR="00761CAA" w:rsidRDefault="00477E09" w:rsidP="00402422">
      <w:pPr>
        <w:spacing w:line="259" w:lineRule="auto"/>
        <w:jc w:val="left"/>
        <w:rPr>
          <w:cs/>
        </w:rPr>
      </w:pPr>
      <w:r>
        <w:rPr>
          <w:rFonts w:eastAsia="TH SarabunPSK" w:hint="cs"/>
          <w:cs/>
        </w:rPr>
        <w:t>ตัวอย่างเช่น</w:t>
      </w:r>
      <w:r w:rsidR="00761CAA">
        <w:rPr>
          <w:rFonts w:eastAsia="TH SarabunPSK" w:hint="cs"/>
          <w:cs/>
        </w:rPr>
        <w:t xml:space="preserve"> </w:t>
      </w:r>
      <w:r w:rsidR="00761CAA">
        <w:rPr>
          <w:rFonts w:eastAsia="TH SarabunPSK"/>
        </w:rPr>
        <w:t xml:space="preserve"> </w:t>
      </w:r>
      <w:r w:rsidR="00761CAA">
        <w:rPr>
          <w:rFonts w:hint="cs"/>
          <w:cs/>
        </w:rPr>
        <w:t xml:space="preserve">มุมที่ต้อง </w:t>
      </w:r>
      <w:r w:rsidR="00761CAA">
        <w:t xml:space="preserve"> = </w:t>
      </w:r>
      <w:r w:rsidR="00761CAA">
        <w:rPr>
          <w:rFonts w:hint="cs"/>
          <w:cs/>
        </w:rPr>
        <w:t>70 อง</w:t>
      </w:r>
      <w:r w:rsidR="00CD55E4">
        <w:rPr>
          <w:rFonts w:hint="cs"/>
          <w:cs/>
        </w:rPr>
        <w:t>ศา</w:t>
      </w:r>
    </w:p>
    <w:p w14:paraId="201C4122" w14:textId="1B40C96C" w:rsidR="00761CAA" w:rsidRDefault="00761CAA" w:rsidP="00761CAA">
      <w:pPr>
        <w:spacing w:line="259" w:lineRule="auto"/>
        <w:jc w:val="center"/>
      </w:pPr>
      <w:r>
        <w:t>degree = 70</w:t>
      </w:r>
    </w:p>
    <w:p w14:paraId="0A3E19FC" w14:textId="3DB10A8D" w:rsidR="00761CAA" w:rsidRDefault="00761CAA" w:rsidP="00761CAA">
      <w:pPr>
        <w:spacing w:line="259" w:lineRule="auto"/>
        <w:jc w:val="center"/>
      </w:pPr>
      <w:r>
        <w:t xml:space="preserve">Hz = 2.77 x </w:t>
      </w:r>
      <w:r>
        <w:rPr>
          <w:rFonts w:hint="cs"/>
          <w:cs/>
        </w:rPr>
        <w:t>70</w:t>
      </w:r>
    </w:p>
    <w:p w14:paraId="03251FE7" w14:textId="2AACC816" w:rsidR="00761CAA" w:rsidRDefault="00761CAA" w:rsidP="00761CAA">
      <w:pPr>
        <w:spacing w:line="259" w:lineRule="auto"/>
        <w:jc w:val="center"/>
      </w:pPr>
      <w:r>
        <w:t xml:space="preserve">Hz = </w:t>
      </w:r>
      <w:r>
        <w:rPr>
          <w:rFonts w:hint="cs"/>
          <w:cs/>
        </w:rPr>
        <w:t>193.9 + 100</w:t>
      </w:r>
    </w:p>
    <w:p w14:paraId="6D541DE1" w14:textId="2DEDE123" w:rsidR="00761CAA" w:rsidRDefault="00761CAA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</w:t>
      </w:r>
      <w:r>
        <w:rPr>
          <w:rFonts w:hint="cs"/>
          <w:cs/>
        </w:rPr>
        <w:t xml:space="preserve"> </w:t>
      </w:r>
      <w:r>
        <w:t xml:space="preserve">= </w:t>
      </w:r>
      <w:proofErr w:type="spellStart"/>
      <w:r w:rsidR="006E7999">
        <w:t>int</w:t>
      </w:r>
      <w:proofErr w:type="spellEnd"/>
      <w:r w:rsidR="006E7999">
        <w:t xml:space="preserve"> (</w:t>
      </w:r>
      <w:r>
        <w:t>293.9</w:t>
      </w:r>
      <w:r w:rsidR="006E7999">
        <w:t>)</w:t>
      </w:r>
    </w:p>
    <w:p w14:paraId="4E88A708" w14:textId="578438D3" w:rsidR="006E7999" w:rsidRDefault="006E7999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 = 293</w:t>
      </w:r>
    </w:p>
    <w:p w14:paraId="194362B3" w14:textId="77777777" w:rsidR="005A4964" w:rsidRDefault="005A4964" w:rsidP="00761CAA">
      <w:pPr>
        <w:tabs>
          <w:tab w:val="left" w:pos="3381"/>
          <w:tab w:val="center" w:pos="4153"/>
        </w:tabs>
        <w:spacing w:line="259" w:lineRule="auto"/>
        <w:jc w:val="center"/>
      </w:pPr>
    </w:p>
    <w:p w14:paraId="2DB58C15" w14:textId="4FD5737F" w:rsidR="00761CAA" w:rsidRPr="005A4964" w:rsidRDefault="00761CAA" w:rsidP="005A4964">
      <w:pPr>
        <w:spacing w:after="160" w:line="259" w:lineRule="auto"/>
        <w:ind w:firstLine="720"/>
        <w:jc w:val="left"/>
        <w:rPr>
          <w:rFonts w:eastAsia="TH SarabunPSK"/>
          <w:cs/>
        </w:rPr>
      </w:pPr>
      <w:r>
        <w:rPr>
          <w:rFonts w:hint="cs"/>
          <w:cs/>
        </w:rPr>
        <w:t>หลังจาก</w:t>
      </w:r>
      <w:r w:rsidR="005A4964">
        <w:rPr>
          <w:rFonts w:hint="cs"/>
          <w:cs/>
        </w:rPr>
        <w:t>ที่แทน</w:t>
      </w:r>
      <w:r>
        <w:rPr>
          <w:rFonts w:hint="cs"/>
          <w:cs/>
        </w:rPr>
        <w:t>ค่า</w:t>
      </w:r>
      <w:r w:rsidR="005A4964">
        <w:rPr>
          <w:rFonts w:hint="cs"/>
          <w:cs/>
        </w:rPr>
        <w:t xml:space="preserve">องศาของมุม </w:t>
      </w:r>
      <w:r>
        <w:rPr>
          <w:rFonts w:hint="cs"/>
          <w:cs/>
        </w:rPr>
        <w:t>ก็จะสามารถ</w:t>
      </w:r>
      <w:r w:rsidR="005A4964">
        <w:rPr>
          <w:rFonts w:hint="cs"/>
          <w:cs/>
        </w:rPr>
        <w:t>นำไปแปร</w:t>
      </w:r>
      <w:r w:rsidR="005A4964" w:rsidRPr="00750FA7">
        <w:rPr>
          <w:cs/>
        </w:rPr>
        <w:t>สัญญาณ</w:t>
      </w:r>
      <w:r w:rsidR="005A4964">
        <w:rPr>
          <w:rFonts w:hint="cs"/>
          <w:cs/>
        </w:rPr>
        <w:t xml:space="preserve">ความถี่เพื่อควบคุม </w:t>
      </w:r>
      <w:r w:rsidR="005A4964">
        <w:t xml:space="preserve">servo motor </w:t>
      </w:r>
      <w:r w:rsidR="005A4964">
        <w:rPr>
          <w:rFonts w:hint="cs"/>
          <w:cs/>
        </w:rPr>
        <w:t>ได้เลย</w:t>
      </w:r>
    </w:p>
    <w:p w14:paraId="373FA5CF" w14:textId="77777777" w:rsidR="00761CAA" w:rsidRDefault="00761CAA" w:rsidP="00761CAA">
      <w:pPr>
        <w:spacing w:line="259" w:lineRule="auto"/>
        <w:jc w:val="center"/>
        <w:rPr>
          <w:rFonts w:eastAsia="TH SarabunPSK"/>
        </w:rPr>
      </w:pPr>
    </w:p>
    <w:p w14:paraId="6325E49C" w14:textId="03E90B62" w:rsidR="009A2D92" w:rsidRDefault="009A2D92" w:rsidP="009A2D92">
      <w:pPr>
        <w:spacing w:after="160" w:line="259" w:lineRule="auto"/>
        <w:jc w:val="center"/>
        <w:rPr>
          <w:rFonts w:eastAsia="TH SarabunPSK"/>
        </w:rPr>
      </w:pPr>
      <w:r>
        <w:rPr>
          <w:rFonts w:eastAsia="TH SarabunPSK"/>
        </w:rPr>
        <w:t xml:space="preserve"> </w:t>
      </w:r>
    </w:p>
    <w:p w14:paraId="053D6D5E" w14:textId="77777777" w:rsidR="00B37A63" w:rsidRDefault="00B37A63">
      <w:pPr>
        <w:spacing w:after="160" w:line="259" w:lineRule="auto"/>
        <w:jc w:val="left"/>
        <w:rPr>
          <w:noProof/>
        </w:rPr>
      </w:pPr>
    </w:p>
    <w:p w14:paraId="25DA53DD" w14:textId="50974F1B" w:rsidR="00595DAD" w:rsidRDefault="00B37A63" w:rsidP="005A496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2ADC3148" w14:textId="110E26DB" w:rsidR="00BB1BD8" w:rsidRPr="00A00081" w:rsidRDefault="00BB1BD8" w:rsidP="009A3CBB">
      <w:pPr>
        <w:pStyle w:val="Heading1"/>
        <w:rPr>
          <w:rFonts w:ascii="TH Sarabun New" w:hAnsi="TH Sarabun New" w:cs="TH Sarabun New"/>
          <w:b w:val="0"/>
          <w:bCs w:val="0"/>
        </w:rPr>
      </w:pPr>
      <w:bookmarkStart w:id="68" w:name="_Toc7587686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4</w:t>
      </w:r>
      <w:r w:rsidR="009A3CBB" w:rsidRPr="00A00081">
        <w:rPr>
          <w:rFonts w:ascii="TH Sarabun New" w:hAnsi="TH Sarabun New" w:cs="TH Sarabun New"/>
          <w:cs/>
        </w:rPr>
        <w:t xml:space="preserve"> </w:t>
      </w:r>
      <w:r w:rsidR="009A3CBB" w:rsidRPr="00A00081">
        <w:rPr>
          <w:rFonts w:ascii="TH Sarabun New" w:hAnsi="TH Sarabun New" w:cs="TH Sarabun New"/>
          <w:cs/>
        </w:rPr>
        <w:br/>
      </w:r>
      <w:bookmarkStart w:id="69" w:name="_Toc480752402"/>
      <w:bookmarkStart w:id="70" w:name="_Toc481062393"/>
      <w:r w:rsidR="009A3CBB" w:rsidRPr="00A00081">
        <w:rPr>
          <w:rFonts w:ascii="TH Sarabun New" w:hAnsi="TH Sarabun New" w:cs="TH Sarabun New"/>
          <w:cs/>
        </w:rPr>
        <w:t>ผลการดำเนินโครงงาน</w:t>
      </w:r>
      <w:bookmarkEnd w:id="68"/>
      <w:bookmarkEnd w:id="69"/>
      <w:bookmarkEnd w:id="70"/>
    </w:p>
    <w:p w14:paraId="73F8B733" w14:textId="29F23965" w:rsidR="00D21A57" w:rsidRDefault="006E7999" w:rsidP="006E7999">
      <w:pPr>
        <w:spacing w:after="160" w:line="259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cs"/>
          <w:color w:val="000000" w:themeColor="text1"/>
          <w:cs/>
        </w:rPr>
        <w:t xml:space="preserve">การพัฒนาต่อยอดหุ่นยนต์แขนกลป้อนอาหารอัตโนมัติโดยใช้ </w:t>
      </w:r>
      <w:r>
        <w:rPr>
          <w:color w:val="000000" w:themeColor="text1"/>
        </w:rPr>
        <w:t>Artificial Intelligence (AI)</w:t>
      </w:r>
      <w:r>
        <w:rPr>
          <w:rFonts w:hint="cs"/>
          <w:color w:val="000000" w:themeColor="text1"/>
          <w:cs/>
        </w:rPr>
        <w:t xml:space="preserve"> โดยนำ </w:t>
      </w:r>
      <w:r w:rsidRPr="006E7999">
        <w:rPr>
          <w:color w:val="000000" w:themeColor="text1"/>
        </w:rPr>
        <w:t>Ultrasonic</w:t>
      </w:r>
      <w:r w:rsidR="00C90405">
        <w:rPr>
          <w:rFonts w:hint="cs"/>
          <w:color w:val="000000" w:themeColor="text1"/>
          <w:cs/>
        </w:rPr>
        <w:t xml:space="preserve"> </w:t>
      </w:r>
      <w:r w:rsidRPr="006E7999">
        <w:rPr>
          <w:color w:val="000000" w:themeColor="text1"/>
        </w:rPr>
        <w:t>Sensor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เข้ามาช่วย</w:t>
      </w:r>
      <w:r w:rsidR="00FF6200">
        <w:rPr>
          <w:rFonts w:hint="cs"/>
          <w:color w:val="000000" w:themeColor="text1"/>
          <w:cs/>
        </w:rPr>
        <w:t>เพื่อ</w:t>
      </w:r>
      <w:r>
        <w:rPr>
          <w:rFonts w:hint="cs"/>
          <w:color w:val="000000" w:themeColor="text1"/>
          <w:cs/>
        </w:rPr>
        <w:t>ให้การทำงานของหุ่นยนต์แขนกลให้มีประสิทธิภาพความสมบูรณ์มากยิ่งขึ้น</w:t>
      </w:r>
    </w:p>
    <w:p w14:paraId="01F1139E" w14:textId="0264C985" w:rsidR="00D21A57" w:rsidRDefault="00D21A57" w:rsidP="004E4040">
      <w:pPr>
        <w:pStyle w:val="Heading2"/>
      </w:pPr>
      <w:bookmarkStart w:id="71" w:name="_Toc75876868"/>
      <w:r>
        <w:rPr>
          <w:rFonts w:hint="cs"/>
          <w:cs/>
        </w:rPr>
        <w:t>4.1 การพัฒนาระบบ</w:t>
      </w:r>
      <w:bookmarkEnd w:id="71"/>
    </w:p>
    <w:p w14:paraId="043C14FB" w14:textId="7727979B" w:rsidR="00D21A57" w:rsidRDefault="001E549F" w:rsidP="001E549F">
      <w:pPr>
        <w:spacing w:line="259" w:lineRule="auto"/>
        <w:ind w:firstLine="72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973A3DA" wp14:editId="3858BBE5">
            <wp:simplePos x="0" y="0"/>
            <wp:positionH relativeFrom="margin">
              <wp:align>center</wp:align>
            </wp:positionH>
            <wp:positionV relativeFrom="paragraph">
              <wp:posOffset>881324</wp:posOffset>
            </wp:positionV>
            <wp:extent cx="29883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481" y="21317"/>
                <wp:lineTo x="2148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A57">
        <w:rPr>
          <w:rFonts w:hint="cs"/>
          <w:color w:val="000000" w:themeColor="text1"/>
          <w:cs/>
        </w:rPr>
        <w:t>เป็นส่วนของการทำงานตรวจจับการอ้าปากแล้วระบบจึง</w:t>
      </w:r>
      <w:r>
        <w:rPr>
          <w:rFonts w:hint="cs"/>
          <w:color w:val="000000" w:themeColor="text1"/>
          <w:cs/>
        </w:rPr>
        <w:t xml:space="preserve"> </w:t>
      </w:r>
      <w:r w:rsidR="00D21A57">
        <w:rPr>
          <w:rFonts w:hint="cs"/>
          <w:color w:val="000000" w:themeColor="text1"/>
          <w:cs/>
        </w:rPr>
        <w:t>เริ่มกระบวนการป้อนอาหาร โดยกล้องจับจุดริมฝีปากระหว่างริมฝีปากบน กับ ริมฝีปากล่าง</w:t>
      </w:r>
      <w:r>
        <w:rPr>
          <w:rFonts w:hint="cs"/>
          <w:color w:val="000000" w:themeColor="text1"/>
          <w:cs/>
        </w:rPr>
        <w:t xml:space="preserve"> ว่าระยะอ้าปากพร้อมรับประทานอาหารแล้วหรือยัง</w:t>
      </w:r>
    </w:p>
    <w:p w14:paraId="703D559D" w14:textId="5835DA9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3259EB6E" w14:textId="65F57218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0F72EF2F" w14:textId="2060BA8C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B5269FC" w14:textId="4DDB6C2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E62CB8A" w14:textId="44F01F40" w:rsidR="001E549F" w:rsidRDefault="00C90405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F493E77" wp14:editId="376CA489">
                <wp:simplePos x="0" y="0"/>
                <wp:positionH relativeFrom="margin">
                  <wp:align>center</wp:align>
                </wp:positionH>
                <wp:positionV relativeFrom="paragraph">
                  <wp:posOffset>308098</wp:posOffset>
                </wp:positionV>
                <wp:extent cx="298831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81" y="20176"/>
                    <wp:lineTo x="2148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F1330" w14:textId="2B4F1813" w:rsidR="00705B22" w:rsidRPr="00A31C51" w:rsidRDefault="00705B22" w:rsidP="00C904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7772105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ผู้ป่วยหรือผู้สูงอายุอ้าปากเพื่อรับทานอาหาร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93E77" id="Text Box 47" o:spid="_x0000_s1032" type="#_x0000_t202" style="position:absolute;left:0;text-align:left;margin-left:0;margin-top:24.25pt;width:235.3pt;height:.05pt;z-index:-251542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" stroked="f">
                <v:textbox style="mso-fit-shape-to-text:t" inset="0,0,0,0">
                  <w:txbxContent>
                    <w:p w14:paraId="360F1330" w14:textId="2B4F1813" w:rsidR="00705B22" w:rsidRPr="00A31C51" w:rsidRDefault="00705B22" w:rsidP="00C904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7772105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ผู้ป่วยหรือผู้สูงอายุอ้าปากเพื่อรับทานอาหาร</w:t>
                      </w:r>
                      <w:bookmarkEnd w:id="7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BA1607" w14:textId="01EF87C1" w:rsidR="00DF5195" w:rsidRDefault="00DF5195" w:rsidP="00DF5195">
      <w:pPr>
        <w:spacing w:after="160" w:line="259" w:lineRule="auto"/>
        <w:jc w:val="left"/>
        <w:rPr>
          <w:color w:val="000000" w:themeColor="text1"/>
        </w:rPr>
      </w:pPr>
    </w:p>
    <w:p w14:paraId="7B096202" w14:textId="0BC70222" w:rsidR="0056431D" w:rsidRPr="00DF5195" w:rsidRDefault="0056431D" w:rsidP="0056431D">
      <w:pPr>
        <w:spacing w:after="160" w:line="259" w:lineRule="auto"/>
        <w:ind w:firstLine="720"/>
        <w:jc w:val="both"/>
        <w:rPr>
          <w:color w:val="000000" w:themeColor="text1"/>
        </w:rPr>
      </w:pPr>
      <w:r>
        <w:rPr>
          <w:rFonts w:hint="cs"/>
          <w:noProof/>
          <w:cs/>
        </w:rPr>
        <w:t>เมื่อกล้องทำงานตรวจจับการอ้าปาก</w:t>
      </w:r>
      <w:r w:rsidR="00BE0F78">
        <w:rPr>
          <w:rFonts w:hint="cs"/>
          <w:noProof/>
          <w:cs/>
        </w:rPr>
        <w:t>ได้ระยะห่าง</w:t>
      </w:r>
      <w:r w:rsidR="00BE0F78">
        <w:rPr>
          <w:rFonts w:hint="cs"/>
          <w:color w:val="000000" w:themeColor="text1"/>
          <w:cs/>
        </w:rPr>
        <w:t xml:space="preserve">ริมฝีปากบน กับ ริมฝีปากล่าง </w:t>
      </w:r>
      <w:r w:rsidR="00BE0F78">
        <w:rPr>
          <w:rFonts w:hint="cs"/>
          <w:noProof/>
          <w:cs/>
        </w:rPr>
        <w:t>ที่กำหนดไว้ก็</w:t>
      </w:r>
      <w:r>
        <w:rPr>
          <w:rFonts w:hint="cs"/>
          <w:noProof/>
          <w:cs/>
        </w:rPr>
        <w:t>จะเริ่มการทำงานของหุ่นยนต์แขนกล</w:t>
      </w:r>
      <w:r w:rsidR="00BE0F78">
        <w:rPr>
          <w:rFonts w:hint="cs"/>
          <w:color w:val="000000" w:themeColor="text1"/>
          <w:cs/>
        </w:rPr>
        <w:t>ในส่วนของ</w:t>
      </w:r>
      <w:r>
        <w:rPr>
          <w:rFonts w:hint="cs"/>
          <w:noProof/>
          <w:cs/>
        </w:rPr>
        <w:t>ตักอาหาร</w:t>
      </w:r>
    </w:p>
    <w:p w14:paraId="5D37A604" w14:textId="28109448" w:rsidR="0056431D" w:rsidRDefault="0056431D" w:rsidP="00DF5195">
      <w:pPr>
        <w:spacing w:after="160" w:line="259" w:lineRule="auto"/>
        <w:jc w:val="left"/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3776" behindDoc="1" locked="0" layoutInCell="1" allowOverlap="1" wp14:anchorId="10E6FFE7" wp14:editId="4FD9892A">
            <wp:simplePos x="0" y="0"/>
            <wp:positionH relativeFrom="margin">
              <wp:align>center</wp:align>
            </wp:positionH>
            <wp:positionV relativeFrom="paragraph">
              <wp:posOffset>7428</wp:posOffset>
            </wp:positionV>
            <wp:extent cx="29819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CCC3" w14:textId="1F154A40" w:rsidR="0056431D" w:rsidRDefault="00FF6200">
      <w:pPr>
        <w:spacing w:after="160" w:line="259" w:lineRule="auto"/>
        <w:jc w:val="left"/>
        <w:rPr>
          <w:noProof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FEF09EA" wp14:editId="0ECE46A7">
                <wp:simplePos x="0" y="0"/>
                <wp:positionH relativeFrom="margin">
                  <wp:align>center</wp:align>
                </wp:positionH>
                <wp:positionV relativeFrom="paragraph">
                  <wp:posOffset>1317146</wp:posOffset>
                </wp:positionV>
                <wp:extent cx="2981960" cy="635"/>
                <wp:effectExtent l="0" t="0" r="8890" b="0"/>
                <wp:wrapTight wrapText="bothSides">
                  <wp:wrapPolygon edited="0">
                    <wp:start x="0" y="0"/>
                    <wp:lineTo x="0" y="20176"/>
                    <wp:lineTo x="21526" y="20176"/>
                    <wp:lineTo x="21526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70FBD" w14:textId="6C9C60CF" w:rsidR="00705B22" w:rsidRPr="00A409B9" w:rsidRDefault="00705B22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4" w:name="_Toc7772105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รูปแขนกลป้อนอาหาร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09EA" id="Text Box 49" o:spid="_x0000_s1033" type="#_x0000_t202" style="position:absolute;margin-left:0;margin-top:103.7pt;width:234.8pt;height:.05pt;z-index:-251540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" stroked="f">
                <v:textbox style="mso-fit-shape-to-text:t" inset="0,0,0,0">
                  <w:txbxContent>
                    <w:p w14:paraId="78770FBD" w14:textId="6C9C60CF" w:rsidR="00705B22" w:rsidRPr="00A409B9" w:rsidRDefault="00705B22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5" w:name="_Toc7772105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รูปแขนกลป้อนอาหาร</w:t>
                      </w:r>
                      <w:bookmarkEnd w:id="7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431D">
        <w:rPr>
          <w:noProof/>
          <w:cs/>
        </w:rPr>
        <w:br w:type="page"/>
      </w:r>
    </w:p>
    <w:p w14:paraId="3EF2E284" w14:textId="1E08B5DD" w:rsidR="00BE0F78" w:rsidRDefault="00BE0F78" w:rsidP="00BE0F78">
      <w:pPr>
        <w:spacing w:after="160" w:line="259" w:lineRule="auto"/>
        <w:ind w:firstLine="720"/>
        <w:jc w:val="left"/>
        <w:rPr>
          <w:noProof/>
        </w:rPr>
      </w:pPr>
      <w:r>
        <w:rPr>
          <w:rFonts w:hint="cs"/>
          <w:noProof/>
          <w:cs/>
        </w:rPr>
        <w:lastRenderedPageBreak/>
        <w:t xml:space="preserve">เมื่อตักอาหารเสร็จ แขนกลก็จะหมุนมาทางผู้ใช้งาน จากนั้น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ก็จะทำงานในส่วนวัดระยะห่างกับผู้ใช้</w:t>
      </w:r>
    </w:p>
    <w:p w14:paraId="4F35AC50" w14:textId="6C0F6115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870F980" wp14:editId="540E4B4D">
            <wp:simplePos x="0" y="0"/>
            <wp:positionH relativeFrom="margin">
              <wp:align>center</wp:align>
            </wp:positionH>
            <wp:positionV relativeFrom="paragraph">
              <wp:posOffset>3072</wp:posOffset>
            </wp:positionV>
            <wp:extent cx="3140075" cy="1779270"/>
            <wp:effectExtent l="0" t="0" r="3175" b="0"/>
            <wp:wrapTight wrapText="bothSides">
              <wp:wrapPolygon edited="0">
                <wp:start x="0" y="0"/>
                <wp:lineTo x="0" y="21276"/>
                <wp:lineTo x="21491" y="21276"/>
                <wp:lineTo x="2149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CBB2" w14:textId="39A0A2CC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</w:p>
    <w:p w14:paraId="2F3C75BA" w14:textId="77777777" w:rsidR="00C23602" w:rsidRDefault="00C23602" w:rsidP="00BE0F78">
      <w:pPr>
        <w:spacing w:after="160" w:line="259" w:lineRule="auto"/>
        <w:ind w:firstLine="720"/>
        <w:jc w:val="left"/>
        <w:rPr>
          <w:noProof/>
          <w:cs/>
        </w:rPr>
      </w:pPr>
    </w:p>
    <w:p w14:paraId="1E012BF3" w14:textId="4E152B22" w:rsidR="00DF5195" w:rsidRDefault="00DF5195" w:rsidP="00DF5195">
      <w:pPr>
        <w:spacing w:after="160" w:line="259" w:lineRule="auto"/>
        <w:jc w:val="left"/>
        <w:rPr>
          <w:noProof/>
          <w:cs/>
        </w:rPr>
      </w:pPr>
    </w:p>
    <w:p w14:paraId="2C8E85D6" w14:textId="250C484F" w:rsidR="00C23602" w:rsidRDefault="00FF6200">
      <w:pPr>
        <w:spacing w:after="160" w:line="259" w:lineRule="auto"/>
        <w:jc w:val="left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D62358" wp14:editId="2C42B3FD">
                <wp:simplePos x="0" y="0"/>
                <wp:positionH relativeFrom="margin">
                  <wp:align>center</wp:align>
                </wp:positionH>
                <wp:positionV relativeFrom="paragraph">
                  <wp:posOffset>198846</wp:posOffset>
                </wp:positionV>
                <wp:extent cx="379984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41" y="20176"/>
                    <wp:lineTo x="21441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3762D" w14:textId="7D9E3A4C" w:rsidR="00705B22" w:rsidRPr="00AC1A32" w:rsidRDefault="00705B22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76" w:name="_Toc7772105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 </w:t>
                            </w:r>
                            <w:r w:rsidRPr="00BE0F78">
                              <w:rPr>
                                <w:noProof/>
                              </w:rPr>
                              <w:t>Ultrasonic Sensor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บนอุปกรณ์แขนกลป้อนอการ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2358" id="Text Box 50" o:spid="_x0000_s1034" type="#_x0000_t202" style="position:absolute;margin-left:0;margin-top:15.65pt;width:299.2pt;height:.05pt;z-index:-251538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" stroked="f">
                <v:textbox style="mso-fit-shape-to-text:t" inset="0,0,0,0">
                  <w:txbxContent>
                    <w:p w14:paraId="5A43762D" w14:textId="7D9E3A4C" w:rsidR="00705B22" w:rsidRPr="00AC1A32" w:rsidRDefault="00705B22" w:rsidP="00FF6200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77" w:name="_Toc7772105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 </w:t>
                      </w:r>
                      <w:r w:rsidRPr="00BE0F78">
                        <w:rPr>
                          <w:noProof/>
                        </w:rPr>
                        <w:t>Ultrasonic Sensor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บนอุปกรณ์แขนกลป้อนอการ</w:t>
                      </w:r>
                      <w:bookmarkEnd w:id="7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3E35DF" w14:textId="77777777" w:rsidR="00C23602" w:rsidRDefault="00C23602">
      <w:pPr>
        <w:spacing w:after="160" w:line="259" w:lineRule="auto"/>
        <w:jc w:val="left"/>
        <w:rPr>
          <w:color w:val="000000" w:themeColor="text1"/>
        </w:rPr>
      </w:pPr>
    </w:p>
    <w:p w14:paraId="137191DD" w14:textId="6DD3EFD5" w:rsidR="00C23602" w:rsidRDefault="00C23602">
      <w:pPr>
        <w:spacing w:after="160" w:line="259" w:lineRule="auto"/>
        <w:jc w:val="left"/>
        <w:rPr>
          <w:noProof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7872" behindDoc="1" locked="0" layoutInCell="1" allowOverlap="1" wp14:anchorId="399982C9" wp14:editId="3B8B95B2">
            <wp:simplePos x="0" y="0"/>
            <wp:positionH relativeFrom="margin">
              <wp:align>center</wp:align>
            </wp:positionH>
            <wp:positionV relativeFrom="paragraph">
              <wp:posOffset>650993</wp:posOffset>
            </wp:positionV>
            <wp:extent cx="304800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1932" r="4415" b="910"/>
                    <a:stretch/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หุ่นยนต์แขนกลจะนำค่าจาก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ที่ได้มาประมวลผล เพื่อเพิ่มองศาของ </w:t>
      </w:r>
      <w:r>
        <w:rPr>
          <w:noProof/>
        </w:rPr>
        <w:t xml:space="preserve">servo motor </w:t>
      </w:r>
      <w:r>
        <w:rPr>
          <w:rFonts w:hint="cs"/>
          <w:noProof/>
          <w:cs/>
        </w:rPr>
        <w:t xml:space="preserve">แต่ละส่วนเพื่อให้ได้ระยะห่างที่พอดีกับผู้ใช้งาน </w:t>
      </w:r>
    </w:p>
    <w:p w14:paraId="1659EA7E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2C5E29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8B45A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EB257CA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54ED5BC" w14:textId="76A4A2A1" w:rsidR="00C23602" w:rsidRDefault="00FF6200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514B16" wp14:editId="24FFFC31">
                <wp:simplePos x="0" y="0"/>
                <wp:positionH relativeFrom="margin">
                  <wp:align>center</wp:align>
                </wp:positionH>
                <wp:positionV relativeFrom="paragraph">
                  <wp:posOffset>394970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65" y="20176"/>
                    <wp:lineTo x="21465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30AF7" w14:textId="532F5A42" w:rsidR="00705B22" w:rsidRPr="00EE7B1E" w:rsidRDefault="00705B22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8" w:name="_Toc7772105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รูปการทำงานของแขนกลป้อนอาหาร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B16" id="Text Box 51" o:spid="_x0000_s1035" type="#_x0000_t202" style="position:absolute;margin-left:0;margin-top:31.1pt;width:240pt;height:.05pt;z-index:-25153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" stroked="f">
                <v:textbox style="mso-fit-shape-to-text:t" inset="0,0,0,0">
                  <w:txbxContent>
                    <w:p w14:paraId="14A30AF7" w14:textId="532F5A42" w:rsidR="00705B22" w:rsidRPr="00EE7B1E" w:rsidRDefault="00705B22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9" w:name="_Toc7772105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รูปการทำงานของแขนกลป้อนอาหาร</w:t>
                      </w:r>
                      <w:bookmarkEnd w:id="7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C3BBB4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2B938D5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00AF47E1" w14:textId="77777777" w:rsidR="00C23602" w:rsidRDefault="00C23602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76C61E90" w14:textId="7D497E95" w:rsidR="00C23602" w:rsidRDefault="00C23602" w:rsidP="004E4040">
      <w:pPr>
        <w:pStyle w:val="Heading2"/>
      </w:pPr>
      <w:bookmarkStart w:id="80" w:name="_Toc75876869"/>
      <w:r>
        <w:rPr>
          <w:rFonts w:hint="cs"/>
          <w:cs/>
        </w:rPr>
        <w:lastRenderedPageBreak/>
        <w:t>4.2 การทดสอบและเปรียบเทียบ</w:t>
      </w:r>
      <w:bookmarkEnd w:id="80"/>
    </w:p>
    <w:p w14:paraId="676751FC" w14:textId="54D9BD38" w:rsidR="00C23602" w:rsidRDefault="00581149" w:rsidP="00581149">
      <w:pPr>
        <w:pStyle w:val="Caption"/>
        <w:rPr>
          <w:color w:val="000000" w:themeColor="text1"/>
        </w:rPr>
      </w:pPr>
      <w:bookmarkStart w:id="81" w:name="_Toc73051790"/>
      <w:bookmarkStart w:id="82" w:name="_Toc73661418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5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C23602">
        <w:rPr>
          <w:rFonts w:hint="cs"/>
          <w:color w:val="000000" w:themeColor="text1"/>
          <w:cs/>
        </w:rPr>
        <w:t>ผลการทดสอบภาพรวม</w:t>
      </w:r>
      <w:bookmarkEnd w:id="81"/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843"/>
        <w:gridCol w:w="3057"/>
      </w:tblGrid>
      <w:tr w:rsidR="00C23602" w14:paraId="64C3BEA0" w14:textId="77777777" w:rsidTr="00C23602">
        <w:tc>
          <w:tcPr>
            <w:tcW w:w="3397" w:type="dxa"/>
          </w:tcPr>
          <w:p w14:paraId="1602394E" w14:textId="5685DFBB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รายการทดสอบ</w:t>
            </w:r>
          </w:p>
        </w:tc>
        <w:tc>
          <w:tcPr>
            <w:tcW w:w="1843" w:type="dxa"/>
          </w:tcPr>
          <w:p w14:paraId="6E5D2386" w14:textId="7755A8A7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จำนวนการทดสอบ</w:t>
            </w:r>
          </w:p>
        </w:tc>
        <w:tc>
          <w:tcPr>
            <w:tcW w:w="3057" w:type="dxa"/>
          </w:tcPr>
          <w:p w14:paraId="0628C2BF" w14:textId="1F4B724C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คิดเป็นเปอร์เซ็นต์ความถูกต้อง</w:t>
            </w:r>
          </w:p>
        </w:tc>
      </w:tr>
      <w:tr w:rsidR="00C23602" w:rsidRPr="00C23602" w14:paraId="025BA205" w14:textId="77777777" w:rsidTr="00C23602">
        <w:tc>
          <w:tcPr>
            <w:tcW w:w="3397" w:type="dxa"/>
          </w:tcPr>
          <w:p w14:paraId="4474E487" w14:textId="6B291F41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การทดสอบอ้างปากจับจุดริมฝีปาก</w:t>
            </w:r>
          </w:p>
        </w:tc>
        <w:tc>
          <w:tcPr>
            <w:tcW w:w="1843" w:type="dxa"/>
          </w:tcPr>
          <w:p w14:paraId="536FF82B" w14:textId="653834F7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9905D65" w14:textId="54C7AF01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6C5DFE1F" w14:textId="77777777" w:rsidTr="00C23602">
        <w:tc>
          <w:tcPr>
            <w:tcW w:w="3397" w:type="dxa"/>
          </w:tcPr>
          <w:p w14:paraId="10634162" w14:textId="0E847EB5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F1942">
              <w:rPr>
                <w:color w:val="000000" w:themeColor="text1"/>
                <w:sz w:val="28"/>
                <w:szCs w:val="28"/>
              </w:rPr>
              <w:t>S</w:t>
            </w:r>
            <w:r w:rsidRPr="00C23602">
              <w:rPr>
                <w:color w:val="000000" w:themeColor="text1"/>
                <w:sz w:val="28"/>
                <w:szCs w:val="28"/>
              </w:rPr>
              <w:t xml:space="preserve">ervo </w:t>
            </w:r>
            <w:r w:rsidR="00DF1942">
              <w:rPr>
                <w:color w:val="000000" w:themeColor="text1"/>
                <w:sz w:val="28"/>
                <w:szCs w:val="28"/>
              </w:rPr>
              <w:t>M</w:t>
            </w:r>
            <w:r w:rsidRPr="00C23602">
              <w:rPr>
                <w:color w:val="000000" w:themeColor="text1"/>
                <w:sz w:val="28"/>
                <w:szCs w:val="28"/>
              </w:rPr>
              <w:t>otor</w:t>
            </w:r>
          </w:p>
        </w:tc>
        <w:tc>
          <w:tcPr>
            <w:tcW w:w="1843" w:type="dxa"/>
          </w:tcPr>
          <w:p w14:paraId="4ACFFC7C" w14:textId="2A6423BE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815EE26" w14:textId="27AAF6DD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88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219EC8D3" w14:textId="77777777" w:rsidTr="00C23602">
        <w:tc>
          <w:tcPr>
            <w:tcW w:w="3397" w:type="dxa"/>
          </w:tcPr>
          <w:p w14:paraId="6CEACEB0" w14:textId="13DFB41C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การทดสอบใช้งาน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</w:p>
        </w:tc>
        <w:tc>
          <w:tcPr>
            <w:tcW w:w="1843" w:type="dxa"/>
          </w:tcPr>
          <w:p w14:paraId="070837A4" w14:textId="5EBBF555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614B523D" w14:textId="3C9B4C3B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3E56D7C2" w14:textId="77777777" w:rsidTr="00C23602">
        <w:tc>
          <w:tcPr>
            <w:tcW w:w="3397" w:type="dxa"/>
          </w:tcPr>
          <w:p w14:paraId="638B183F" w14:textId="565541AA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การทดสอบการทำงานของโปรแกรม</w:t>
            </w:r>
          </w:p>
        </w:tc>
        <w:tc>
          <w:tcPr>
            <w:tcW w:w="1843" w:type="dxa"/>
          </w:tcPr>
          <w:p w14:paraId="6A2E21AB" w14:textId="6BBF9864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6CE95D6" w14:textId="7EE10974" w:rsidR="00C23602" w:rsidRPr="00C23602" w:rsidRDefault="00C2360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98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DF1942" w:rsidRPr="00C23602" w14:paraId="1D303413" w14:textId="77777777" w:rsidTr="00C23602">
        <w:tc>
          <w:tcPr>
            <w:tcW w:w="3397" w:type="dxa"/>
          </w:tcPr>
          <w:p w14:paraId="33D70C82" w14:textId="3546C5A4" w:rsidR="00DF194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การทดสอบจากผู้ใช้งาน การทำงานภาพรวมของเครื่อง</w:t>
            </w:r>
          </w:p>
        </w:tc>
        <w:tc>
          <w:tcPr>
            <w:tcW w:w="1843" w:type="dxa"/>
          </w:tcPr>
          <w:p w14:paraId="5C079C9C" w14:textId="2530BE78" w:rsidR="00DF1942" w:rsidRPr="00C23602" w:rsidRDefault="00DF194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B0FEE28" w14:textId="569594DD" w:rsidR="00DF194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89</w:t>
            </w: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078A25CD" w14:textId="0B91A424" w:rsidR="00C23602" w:rsidRDefault="00C2360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52E1F9BF" w14:textId="184CF94B" w:rsidR="00DF1942" w:rsidRDefault="00581149" w:rsidP="00581149">
      <w:pPr>
        <w:pStyle w:val="Caption"/>
        <w:rPr>
          <w:color w:val="000000" w:themeColor="text1"/>
        </w:rPr>
      </w:pPr>
      <w:bookmarkStart w:id="83" w:name="_Toc73051791"/>
      <w:bookmarkStart w:id="84" w:name="_Toc73661419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6</w:t>
      </w:r>
      <w:r w:rsidR="005039D1">
        <w:rPr>
          <w:noProof/>
        </w:rPr>
        <w:fldChar w:fldCharType="end"/>
      </w:r>
      <w:r w:rsidR="00DF1942">
        <w:rPr>
          <w:rFonts w:hint="cs"/>
          <w:color w:val="000000" w:themeColor="text1"/>
          <w:cs/>
        </w:rPr>
        <w:t xml:space="preserve"> ผลการทดสอบและเปรียบเทียบการทำงาน</w:t>
      </w:r>
      <w:bookmarkEnd w:id="83"/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199"/>
      </w:tblGrid>
      <w:tr w:rsidR="00DF1942" w14:paraId="3C4D50C8" w14:textId="77777777" w:rsidTr="00DF1942">
        <w:tc>
          <w:tcPr>
            <w:tcW w:w="2122" w:type="dxa"/>
          </w:tcPr>
          <w:p w14:paraId="288172E4" w14:textId="6D94EF25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2976" w:type="dxa"/>
          </w:tcPr>
          <w:p w14:paraId="09215B0A" w14:textId="39CC8504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cs/>
              </w:rPr>
              <w:t>เวอร์ชันก่อนหน้านี้</w:t>
            </w:r>
          </w:p>
        </w:tc>
        <w:tc>
          <w:tcPr>
            <w:tcW w:w="3199" w:type="dxa"/>
          </w:tcPr>
          <w:p w14:paraId="5FAE49AD" w14:textId="33BB6D61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F1942">
              <w:rPr>
                <w:color w:val="000000" w:themeColor="text1"/>
                <w:cs/>
              </w:rPr>
              <w:t>เวอร์ชัน</w:t>
            </w:r>
            <w:r>
              <w:rPr>
                <w:rFonts w:hint="cs"/>
                <w:color w:val="000000" w:themeColor="text1"/>
                <w:cs/>
              </w:rPr>
              <w:t>หลังจากพัฒนา</w:t>
            </w:r>
          </w:p>
        </w:tc>
      </w:tr>
      <w:tr w:rsidR="00DF1942" w14:paraId="059EFE6D" w14:textId="77777777" w:rsidTr="00DF1942">
        <w:tc>
          <w:tcPr>
            <w:tcW w:w="2122" w:type="dxa"/>
          </w:tcPr>
          <w:p w14:paraId="7D20E7D0" w14:textId="62CD2383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การทำงาน</w:t>
            </w:r>
          </w:p>
        </w:tc>
        <w:tc>
          <w:tcPr>
            <w:tcW w:w="2976" w:type="dxa"/>
          </w:tcPr>
          <w:p w14:paraId="726A0AA0" w14:textId="17A1B2C2" w:rsidR="00DF1942" w:rsidRDefault="00DF1942" w:rsidP="00DF1942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แขนกลทำงานที่ลำดับ ซึ่งต้องรอแต่ส่วนทำงานให้สำเร็จก่อนจึงจะทำงาน ส่วนถัดไป ซึ่งเวลาการทำงานภาพรวม ค่อยข้างนาน</w:t>
            </w:r>
          </w:p>
        </w:tc>
        <w:tc>
          <w:tcPr>
            <w:tcW w:w="3199" w:type="dxa"/>
          </w:tcPr>
          <w:p w14:paraId="692683E6" w14:textId="308C8381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แขนกลแต่ละส่วนทำงานได้พร้อมกันมากขึ้น โดยภาพรวมจะมีเวลาการทำงานที่ เร็วขึ้นมาก</w:t>
            </w:r>
          </w:p>
        </w:tc>
      </w:tr>
      <w:tr w:rsidR="00DF1942" w14:paraId="7A6802A3" w14:textId="77777777" w:rsidTr="00DF1942">
        <w:tc>
          <w:tcPr>
            <w:tcW w:w="2122" w:type="dxa"/>
          </w:tcPr>
          <w:p w14:paraId="3F935657" w14:textId="1F079832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ความสามารถของระบบ</w:t>
            </w:r>
          </w:p>
        </w:tc>
        <w:tc>
          <w:tcPr>
            <w:tcW w:w="2976" w:type="dxa"/>
          </w:tcPr>
          <w:p w14:paraId="12643108" w14:textId="70DAE36C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มีกล้องจับภาพริมฝีปากเพื่อช่วยในการทำงานของระบบแขนกล</w:t>
            </w:r>
          </w:p>
        </w:tc>
        <w:tc>
          <w:tcPr>
            <w:tcW w:w="3199" w:type="dxa"/>
          </w:tcPr>
          <w:p w14:paraId="28B9C930" w14:textId="560C0DFC" w:rsidR="00DF1942" w:rsidRP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มีกล้องจับภาพริมฝีปาก นำ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มาช่วยในการคำนวณมุม และ องศาของแขนกล</w:t>
            </w:r>
          </w:p>
        </w:tc>
      </w:tr>
      <w:tr w:rsidR="004F5F28" w14:paraId="0BDD2383" w14:textId="77777777" w:rsidTr="00DF1942">
        <w:tc>
          <w:tcPr>
            <w:tcW w:w="2122" w:type="dxa"/>
          </w:tcPr>
          <w:p w14:paraId="033A1D02" w14:textId="5A9C3736" w:rsidR="004F5F28" w:rsidRDefault="004F5F28" w:rsidP="004F5F28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เวลาการทำงาน</w:t>
            </w:r>
          </w:p>
        </w:tc>
        <w:tc>
          <w:tcPr>
            <w:tcW w:w="2976" w:type="dxa"/>
          </w:tcPr>
          <w:p w14:paraId="67777784" w14:textId="68F56B80" w:rsidR="004F5F28" w:rsidRDefault="004F5F28" w:rsidP="004F5F28"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3 นาที</w:t>
            </w:r>
          </w:p>
        </w:tc>
        <w:tc>
          <w:tcPr>
            <w:tcW w:w="3199" w:type="dxa"/>
          </w:tcPr>
          <w:p w14:paraId="6D310015" w14:textId="27C33096" w:rsid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1 นาที</w:t>
            </w:r>
          </w:p>
        </w:tc>
      </w:tr>
    </w:tbl>
    <w:p w14:paraId="6D52A655" w14:textId="1520E70B" w:rsidR="00DF1942" w:rsidRPr="00C23602" w:rsidRDefault="00DF194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713CFCF" w14:textId="571ACDEE" w:rsidR="007D0095" w:rsidRPr="006E7999" w:rsidRDefault="001E549F" w:rsidP="004F5F28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64CA09BB" w14:textId="5DAC0E98" w:rsidR="00843728" w:rsidRPr="00A00081" w:rsidRDefault="00E35B91" w:rsidP="00600621">
      <w:pPr>
        <w:pStyle w:val="Heading1"/>
      </w:pPr>
      <w:bookmarkStart w:id="85" w:name="_Toc75876870"/>
      <w:r w:rsidRPr="00A00081">
        <w:rPr>
          <w:color w:val="000000" w:themeColor="text1"/>
          <w:cs/>
        </w:rPr>
        <w:lastRenderedPageBreak/>
        <w:t xml:space="preserve">บทที่ </w:t>
      </w:r>
      <w:r w:rsidR="00843728" w:rsidRPr="00A00081">
        <w:rPr>
          <w:color w:val="000000" w:themeColor="text1"/>
          <w:cs/>
        </w:rPr>
        <w:t>5</w:t>
      </w:r>
      <w:r w:rsidRPr="00A00081">
        <w:rPr>
          <w:cs/>
        </w:rPr>
        <w:t xml:space="preserve"> </w:t>
      </w:r>
      <w:r w:rsidRPr="00A00081">
        <w:rPr>
          <w:cs/>
        </w:rPr>
        <w:br/>
      </w:r>
      <w:bookmarkStart w:id="86" w:name="_Toc480752403"/>
      <w:bookmarkStart w:id="87" w:name="_Toc481062402"/>
      <w:r w:rsidRPr="00A00081">
        <w:rPr>
          <w:cs/>
        </w:rPr>
        <w:t>สรุปผลการดำเนินโครงงาน</w:t>
      </w:r>
      <w:bookmarkEnd w:id="85"/>
      <w:bookmarkEnd w:id="86"/>
      <w:bookmarkEnd w:id="87"/>
    </w:p>
    <w:p w14:paraId="35E43F99" w14:textId="242371F0" w:rsidR="00843728" w:rsidRPr="00A00081" w:rsidRDefault="00843728" w:rsidP="003734BC">
      <w:pPr>
        <w:pStyle w:val="Heading2"/>
        <w:rPr>
          <w:rFonts w:ascii="TH Sarabun New" w:hAnsi="TH Sarabun New" w:cs="TH Sarabun New"/>
        </w:rPr>
      </w:pPr>
      <w:bookmarkStart w:id="88" w:name="_Toc75876871"/>
      <w:r w:rsidRPr="00A00081">
        <w:rPr>
          <w:rFonts w:ascii="TH Sarabun New" w:hAnsi="TH Sarabun New" w:cs="TH Sarabun New"/>
          <w:cs/>
        </w:rPr>
        <w:t>5.1</w:t>
      </w:r>
      <w:r w:rsidR="004E4040">
        <w:rPr>
          <w:rFonts w:ascii="TH Sarabun New" w:hAnsi="TH Sarabun New" w:cs="TH Sarabun New" w:hint="cs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สรุปผลการดำเนินงาน</w:t>
      </w:r>
      <w:bookmarkEnd w:id="88"/>
    </w:p>
    <w:p w14:paraId="2BB07E53" w14:textId="4EF33BAB" w:rsidR="004E4040" w:rsidRDefault="00E17344" w:rsidP="007E0035">
      <w:pPr>
        <w:ind w:firstLine="720"/>
      </w:pPr>
      <w:r w:rsidRPr="00BB004B">
        <w:rPr>
          <w:cs/>
        </w:rPr>
        <w:t>การพัฒนา</w:t>
      </w:r>
      <w:r w:rsidR="00165D8F">
        <w:rPr>
          <w:rFonts w:hint="cs"/>
          <w:cs/>
        </w:rPr>
        <w:t>ระบบสะสมแต้ม</w:t>
      </w:r>
      <w:r>
        <w:rPr>
          <w:rFonts w:hint="cs"/>
          <w:cs/>
        </w:rPr>
        <w:t xml:space="preserve">โดย </w:t>
      </w:r>
      <w:r>
        <w:t xml:space="preserve">Flutter </w:t>
      </w:r>
      <w:r w:rsidR="00165D8F">
        <w:rPr>
          <w:rFonts w:hint="cs"/>
          <w:cs/>
        </w:rPr>
        <w:t>สามารถ</w:t>
      </w:r>
      <w:r w:rsidR="00560B63">
        <w:rPr>
          <w:rFonts w:hint="cs"/>
          <w:cs/>
        </w:rPr>
        <w:t>ทำได้ตามวัตถุประสงค์ที่ตั้งไว้</w:t>
      </w:r>
      <w:r w:rsidR="007E0035" w:rsidRPr="00BB004B">
        <w:rPr>
          <w:cs/>
        </w:rPr>
        <w:t>ได้สำเร็จ</w:t>
      </w:r>
      <w:r w:rsidR="007E0035">
        <w:t xml:space="preserve"> </w:t>
      </w:r>
      <w:r w:rsidR="007E0035">
        <w:rPr>
          <w:rFonts w:hint="cs"/>
          <w:cs/>
        </w:rPr>
        <w:t xml:space="preserve">ผู้ประกอบการสามารถสร้างองค์กร, สร้างโปรโมชัน, เพิ่มสมาชิก และเพิ่มคะแนนสะสมให้แก่สมาชิกได้ ส่วนสมาชิกสามารถดูคะแนนสะสมของตัวเองได้ </w:t>
      </w:r>
    </w:p>
    <w:p w14:paraId="4A3346DD" w14:textId="77777777" w:rsidR="007E0035" w:rsidRDefault="007E0035" w:rsidP="007E0035">
      <w:pPr>
        <w:ind w:firstLine="720"/>
        <w:rPr>
          <w:rFonts w:hint="cs"/>
        </w:rPr>
      </w:pPr>
    </w:p>
    <w:p w14:paraId="6C8DC5C7" w14:textId="7A5076EB" w:rsidR="004E4040" w:rsidRPr="00A00081" w:rsidRDefault="004E4040" w:rsidP="004E4040">
      <w:pPr>
        <w:pStyle w:val="Heading2"/>
      </w:pPr>
      <w:bookmarkStart w:id="89" w:name="_Toc75876872"/>
      <w:r>
        <w:rPr>
          <w:rFonts w:hint="cs"/>
          <w:cs/>
        </w:rPr>
        <w:t>5.2 ปัญหา อุปสรรค และ ข้อจำกัด</w:t>
      </w:r>
      <w:bookmarkEnd w:id="89"/>
    </w:p>
    <w:p w14:paraId="5028F8D0" w14:textId="2AAAF513" w:rsidR="00353E4E" w:rsidRDefault="007C49FE" w:rsidP="00B84CE6">
      <w:pPr>
        <w:pStyle w:val="ListParagraph"/>
        <w:numPr>
          <w:ilvl w:val="1"/>
          <w:numId w:val="40"/>
        </w:numPr>
        <w:ind w:left="1170" w:hanging="450"/>
      </w:pPr>
      <w:r>
        <w:t xml:space="preserve">Flutter </w:t>
      </w:r>
      <w:r>
        <w:rPr>
          <w:rFonts w:hint="cs"/>
          <w:cs/>
        </w:rPr>
        <w:t>มีการอัปเดตครั้งใหญ่ ทำให้ผู้พัฒนาเรียนรู้ได้ยากขึ้น เนื่องจากหาแหล่งข้อมูลได้น้อย</w:t>
      </w:r>
    </w:p>
    <w:p w14:paraId="3A5A3706" w14:textId="573A96A9" w:rsidR="00220498" w:rsidRDefault="007C49FE" w:rsidP="003B007C">
      <w:pPr>
        <w:pStyle w:val="ListParagraph"/>
        <w:numPr>
          <w:ilvl w:val="1"/>
          <w:numId w:val="40"/>
        </w:numPr>
        <w:ind w:left="1170" w:hanging="450"/>
      </w:pPr>
      <w:r>
        <w:t xml:space="preserve">Dart </w:t>
      </w:r>
      <w:r>
        <w:rPr>
          <w:rFonts w:hint="cs"/>
          <w:cs/>
        </w:rPr>
        <w:t xml:space="preserve">มี </w:t>
      </w:r>
      <w:r>
        <w:t xml:space="preserve">Null safety </w:t>
      </w:r>
      <w:r w:rsidR="003B007C">
        <w:rPr>
          <w:rFonts w:hint="cs"/>
          <w:cs/>
        </w:rPr>
        <w:t>ซึ่งมีน้อยภาษาที่มี</w:t>
      </w:r>
      <w:r w:rsidR="003B007C" w:rsidRPr="003B007C">
        <w:rPr>
          <w:cs/>
        </w:rPr>
        <w:t>ฟังก์ชัน</w:t>
      </w:r>
      <w:r w:rsidR="003B007C">
        <w:rPr>
          <w:rFonts w:hint="cs"/>
          <w:cs/>
        </w:rPr>
        <w:t>นี้ ทำให้ผู้พัฒนาต้องเรียนรู้เพิ่มเติมเกี่ยวกับการใช้งาน</w:t>
      </w:r>
    </w:p>
    <w:p w14:paraId="4B16ADA9" w14:textId="5983DAD7" w:rsidR="006671FA" w:rsidRDefault="003B007C" w:rsidP="00822C75">
      <w:pPr>
        <w:pStyle w:val="ListParagraph"/>
        <w:numPr>
          <w:ilvl w:val="1"/>
          <w:numId w:val="40"/>
        </w:numPr>
        <w:ind w:left="1170" w:hanging="450"/>
      </w:pPr>
      <w:r>
        <w:rPr>
          <w:rFonts w:hint="cs"/>
          <w:cs/>
        </w:rPr>
        <w:t>จากวัตถุประสงค์ที่ต้องการให้ระบบสามารถเก็บแต้มสะสมได้หลายรูปแบบ อาจทำให้ผู้ประกอบการบางราย</w:t>
      </w:r>
      <w:r w:rsidR="00822C75">
        <w:rPr>
          <w:rFonts w:hint="cs"/>
          <w:cs/>
        </w:rPr>
        <w:t>เกิดการสับสนกับตัวเลือกได้</w:t>
      </w:r>
    </w:p>
    <w:p w14:paraId="326F3F00" w14:textId="2D365DC9" w:rsidR="00825479" w:rsidRDefault="006B6C85" w:rsidP="00822C75">
      <w:pPr>
        <w:pStyle w:val="ListParagraph"/>
        <w:numPr>
          <w:ilvl w:val="1"/>
          <w:numId w:val="40"/>
        </w:numPr>
        <w:ind w:left="1170" w:hanging="450"/>
        <w:rPr>
          <w:rFonts w:hint="cs"/>
        </w:rPr>
      </w:pPr>
      <w:r>
        <w:rPr>
          <w:rFonts w:hint="cs"/>
          <w:cs/>
        </w:rPr>
        <w:t>ผู้ประกอบการมีร้านค้าได้แค่ร้านเดียว</w:t>
      </w:r>
    </w:p>
    <w:p w14:paraId="4EDE36E0" w14:textId="77777777" w:rsidR="00843728" w:rsidRPr="00A00081" w:rsidRDefault="00843728" w:rsidP="00843728">
      <w:pPr>
        <w:jc w:val="both"/>
        <w:rPr>
          <w:color w:val="000000" w:themeColor="text1"/>
        </w:rPr>
      </w:pPr>
    </w:p>
    <w:p w14:paraId="493D2255" w14:textId="7D5DB8C3" w:rsidR="00130903" w:rsidRPr="005A0292" w:rsidRDefault="004E4040" w:rsidP="004E4040">
      <w:pPr>
        <w:pStyle w:val="Heading2"/>
        <w:rPr>
          <w:rFonts w:ascii="TH Sarabun New" w:hAnsi="TH Sarabun New" w:cs="TH Sarabun New"/>
        </w:rPr>
      </w:pPr>
      <w:bookmarkStart w:id="90" w:name="_Toc75876873"/>
      <w:r>
        <w:rPr>
          <w:rFonts w:ascii="TH Sarabun New" w:hAnsi="TH Sarabun New" w:cs="TH Sarabun New" w:hint="cs"/>
          <w:cs/>
        </w:rPr>
        <w:t xml:space="preserve">5.3 </w:t>
      </w:r>
      <w:r w:rsidR="00843728" w:rsidRPr="00A00081">
        <w:rPr>
          <w:rFonts w:ascii="TH Sarabun New" w:hAnsi="TH Sarabun New" w:cs="TH Sarabun New"/>
          <w:cs/>
        </w:rPr>
        <w:t>ข้อเสนอแนะ</w:t>
      </w:r>
      <w:r w:rsidR="00C22697">
        <w:rPr>
          <w:rFonts w:ascii="TH Sarabun New" w:hAnsi="TH Sarabun New" w:cs="TH Sarabun New" w:hint="cs"/>
          <w:cs/>
        </w:rPr>
        <w:t>และงานในอนาคต</w:t>
      </w:r>
      <w:bookmarkEnd w:id="90"/>
    </w:p>
    <w:p w14:paraId="6F65A64D" w14:textId="1B502FA0" w:rsidR="00130903" w:rsidRDefault="00130903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การพัฒนา</w:t>
      </w:r>
      <w:r w:rsidR="00B84CE6">
        <w:rPr>
          <w:rFonts w:hint="cs"/>
          <w:color w:val="000000" w:themeColor="text1"/>
          <w:cs/>
        </w:rPr>
        <w:t xml:space="preserve">ควรเพิ่ม </w:t>
      </w:r>
      <w:r w:rsidR="00B84CE6">
        <w:rPr>
          <w:color w:val="000000" w:themeColor="text1"/>
        </w:rPr>
        <w:t xml:space="preserve">Animation </w:t>
      </w:r>
      <w:r w:rsidR="00B84CE6">
        <w:rPr>
          <w:rFonts w:hint="cs"/>
          <w:color w:val="000000" w:themeColor="text1"/>
          <w:cs/>
        </w:rPr>
        <w:t>เพิ่มให้เป็นมิดกับผู้ใช้มากขึ้น</w:t>
      </w:r>
    </w:p>
    <w:p w14:paraId="4967AD8D" w14:textId="59522CFD" w:rsidR="00C22697" w:rsidRDefault="00B84CE6" w:rsidP="00B84CE6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แบบฟอร์มควรเพิ่มไอคอนหรือรูปแบบการกรอกข้อมูลเพื่อให้ผู้ใช้เข้าใจง่ายขึ้น</w:t>
      </w:r>
    </w:p>
    <w:p w14:paraId="408D09B6" w14:textId="190448E8" w:rsidR="00C22697" w:rsidRDefault="007C49FE" w:rsidP="006B6C85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จัดรูปแบบการเขียนโค้ดเพื่อให้ผู้พัฒนาต่อยอดพัฒนาได้ง่ายขึ้น</w:t>
      </w:r>
    </w:p>
    <w:p w14:paraId="546DA47A" w14:textId="2E08E7CF" w:rsidR="006B6C85" w:rsidRDefault="006B6C85" w:rsidP="006B6C85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 ผู้ประกอบการสร้างร้านค้าเพิ่มได้</w:t>
      </w:r>
    </w:p>
    <w:p w14:paraId="26B1BD4D" w14:textId="6FAB0C91" w:rsidR="006B6C85" w:rsidRPr="006B6C85" w:rsidRDefault="006B6C85" w:rsidP="006B6C85">
      <w:pPr>
        <w:pStyle w:val="ListParagraph"/>
        <w:numPr>
          <w:ilvl w:val="0"/>
          <w:numId w:val="23"/>
        </w:numPr>
        <w:rPr>
          <w:rFonts w:hint="cs"/>
          <w:color w:val="000000" w:themeColor="text1"/>
        </w:rPr>
      </w:pPr>
      <w:r>
        <w:rPr>
          <w:rFonts w:hint="cs"/>
          <w:color w:val="000000" w:themeColor="text1"/>
          <w:cs/>
        </w:rPr>
        <w:t>เพิ่ม การโอนแต้มให้สมาชิกคนอื่นได้</w:t>
      </w:r>
    </w:p>
    <w:p w14:paraId="7DBA5D76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71A0699B" w14:textId="77777777" w:rsidR="00324A02" w:rsidRPr="00A00081" w:rsidRDefault="00E65A8D" w:rsidP="00077DAE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1" w:name="_Toc75876874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บรรณานุกรม</w:t>
      </w:r>
      <w:bookmarkEnd w:id="91"/>
    </w:p>
    <w:p w14:paraId="222F80E6" w14:textId="71AA19C3" w:rsidR="00994181" w:rsidRDefault="00994181" w:rsidP="00994181">
      <w:r>
        <w:rPr>
          <w:rFonts w:hint="cs"/>
        </w:rPr>
        <w:t xml:space="preserve">[1] </w:t>
      </w:r>
      <w:r>
        <w:tab/>
      </w:r>
      <w:r w:rsidRPr="00FC57AC">
        <w:rPr>
          <w:cs/>
        </w:rPr>
        <w:t>ส่วนผสมการตลาด 4</w:t>
      </w:r>
      <w:r w:rsidRPr="00FC57AC">
        <w:t>P</w:t>
      </w:r>
      <w:r>
        <w:rPr>
          <w:rFonts w:hint="cs"/>
        </w:rPr>
        <w:t>.</w:t>
      </w:r>
      <w:r>
        <w:t xml:space="preserve"> </w:t>
      </w:r>
      <w:r>
        <w:rPr>
          <w:rFonts w:hint="cs"/>
          <w:cs/>
        </w:rPr>
        <w:t xml:space="preserve">วันที่สืบค้นข้อมูล </w:t>
      </w:r>
      <w:r>
        <w:t>15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ธันวาคม</w:t>
      </w:r>
      <w:r>
        <w:rPr>
          <w:rFonts w:hint="cs"/>
          <w:cs/>
        </w:rPr>
        <w:t xml:space="preserve"> 256</w:t>
      </w:r>
      <w:r>
        <w:t>3</w:t>
      </w:r>
    </w:p>
    <w:p w14:paraId="1370C08A" w14:textId="3A515241" w:rsidR="00994181" w:rsidRPr="00994181" w:rsidRDefault="00994181" w:rsidP="00994181">
      <w:pPr>
        <w:ind w:left="1440" w:right="-153"/>
        <w:jc w:val="left"/>
        <w:rPr>
          <w:color w:val="7F7F7F" w:themeColor="text1" w:themeTint="80"/>
        </w:rPr>
      </w:pPr>
      <w:hyperlink r:id="rId58" w:history="1">
        <w:r w:rsidRPr="00994181">
          <w:rPr>
            <w:rStyle w:val="Hyperlink"/>
            <w:color w:val="4472C4" w:themeColor="accent1"/>
          </w:rPr>
          <w:t>https://fillgoods.co/online-biz/shop-orders-build-business-with-</w:t>
        </w:r>
        <w:r w:rsidRPr="00994181">
          <w:rPr>
            <w:rStyle w:val="Hyperlink"/>
            <w:rFonts w:hint="cs"/>
            <w:color w:val="4472C4" w:themeColor="accent1"/>
            <w:cs/>
          </w:rPr>
          <w:t>4</w:t>
        </w:r>
        <w:r w:rsidRPr="00994181">
          <w:rPr>
            <w:rStyle w:val="Hyperlink"/>
            <w:color w:val="4472C4" w:themeColor="accent1"/>
          </w:rPr>
          <w:t>p-make-more-sale/</w:t>
        </w:r>
      </w:hyperlink>
      <w:r>
        <w:rPr>
          <w:rFonts w:hint="cs"/>
        </w:rPr>
        <w:t>.</w:t>
      </w:r>
    </w:p>
    <w:p w14:paraId="679729F6" w14:textId="083EE717" w:rsidR="00994181" w:rsidRDefault="00994181" w:rsidP="00994181">
      <w:r>
        <w:rPr>
          <w:rFonts w:hint="cs"/>
        </w:rPr>
        <w:t xml:space="preserve">[2] </w:t>
      </w:r>
      <w:r>
        <w:tab/>
      </w:r>
      <w:r w:rsidRPr="00994181">
        <w:t>Flutter</w:t>
      </w:r>
      <w:r>
        <w:rPr>
          <w:rFonts w:hint="cs"/>
        </w:rPr>
        <w:t xml:space="preserve">. </w:t>
      </w:r>
      <w:r>
        <w:rPr>
          <w:rFonts w:hint="cs"/>
          <w:cs/>
        </w:rPr>
        <w:t xml:space="preserve">วันที่สืบค้นข้อมูล </w:t>
      </w:r>
      <w:r>
        <w:rPr>
          <w:rFonts w:hint="cs"/>
          <w:cs/>
        </w:rPr>
        <w:t>20</w:t>
      </w:r>
      <w:r>
        <w:rPr>
          <w:rFonts w:hint="cs"/>
          <w:cs/>
        </w:rPr>
        <w:t xml:space="preserve"> ธันวาคม 2563</w:t>
      </w:r>
      <w:r>
        <w:rPr>
          <w:rFonts w:hint="cs"/>
        </w:rPr>
        <w:t>,</w:t>
      </w:r>
    </w:p>
    <w:p w14:paraId="2D31B0ED" w14:textId="4D2CABF7" w:rsidR="00994181" w:rsidRDefault="00994181" w:rsidP="00994181">
      <w:pPr>
        <w:ind w:left="720" w:firstLine="720"/>
      </w:pPr>
      <w:hyperlink r:id="rId59" w:history="1">
        <w:r w:rsidRPr="00994181">
          <w:rPr>
            <w:rStyle w:val="Hyperlink"/>
          </w:rPr>
          <w:t>https://www.codemobiles.co.th/online/course.php?id=flutter</w:t>
        </w:r>
      </w:hyperlink>
      <w:r>
        <w:rPr>
          <w:rFonts w:hint="cs"/>
        </w:rPr>
        <w:t>.</w:t>
      </w:r>
    </w:p>
    <w:p w14:paraId="665D3B21" w14:textId="304E46A8" w:rsidR="00994181" w:rsidRDefault="00994181" w:rsidP="00994181">
      <w:r>
        <w:rPr>
          <w:rFonts w:hint="cs"/>
        </w:rPr>
        <w:t xml:space="preserve">[3] </w:t>
      </w:r>
      <w:r>
        <w:tab/>
      </w:r>
      <w:r w:rsidRPr="00C7352D">
        <w:t>Android Studio</w:t>
      </w:r>
      <w:r>
        <w:rPr>
          <w:rFonts w:hint="cs"/>
          <w:cs/>
        </w:rPr>
        <w:t xml:space="preserve">. วันที่สืบค้นข้อมูล 5 </w:t>
      </w:r>
      <w:r>
        <w:rPr>
          <w:rFonts w:hint="cs"/>
          <w:cs/>
        </w:rPr>
        <w:t>มกราคม</w:t>
      </w:r>
      <w:r>
        <w:rPr>
          <w:rFonts w:hint="cs"/>
          <w:cs/>
        </w:rPr>
        <w:t xml:space="preserve"> 256</w:t>
      </w:r>
      <w:r>
        <w:rPr>
          <w:rFonts w:hint="cs"/>
          <w:cs/>
        </w:rPr>
        <w:t>4</w:t>
      </w:r>
      <w:r>
        <w:rPr>
          <w:rFonts w:hint="cs"/>
        </w:rPr>
        <w:t>,</w:t>
      </w:r>
    </w:p>
    <w:p w14:paraId="21B24253" w14:textId="2AF2FCCF" w:rsidR="00994181" w:rsidRDefault="00165D8F" w:rsidP="00165D8F">
      <w:pPr>
        <w:ind w:left="1440"/>
      </w:pPr>
      <w:hyperlink r:id="rId60" w:history="1">
        <w:r w:rsidRPr="00165D8F">
          <w:rPr>
            <w:rStyle w:val="Hyperlink"/>
          </w:rPr>
          <w:t>https://medium.com/@palmz/%E0%B9%80%E0%B8%A3%E0%B8%B4%E0%B9%88%E0%B8%A1%E0%B8%95%E0%B9%89%E0%B8%99%E0%B8%AA%E0%B8%A3%E0%B9%89%E0%B8%B2%E0%B8%87-android-application-%E0%B8%9E%E0%B8%B7%E0%B9%89%E0%B8%99%E0%B8%90%E0%B8%B2%E0%B8%99%E0%B8%94%E0%B9%89%E0%B8%A7%E0%B8%A2-android-studio-lab-3sb04-3fda43b07a1</w:t>
        </w:r>
      </w:hyperlink>
      <w:r w:rsidR="00994181">
        <w:rPr>
          <w:rFonts w:hint="cs"/>
          <w:cs/>
        </w:rPr>
        <w:t>.</w:t>
      </w:r>
    </w:p>
    <w:p w14:paraId="4EA71BC1" w14:textId="45FC2809" w:rsidR="00994181" w:rsidRDefault="00994181" w:rsidP="00994181">
      <w:r>
        <w:rPr>
          <w:rFonts w:hint="cs"/>
        </w:rPr>
        <w:t>[4]</w:t>
      </w:r>
      <w:r>
        <w:rPr>
          <w:rFonts w:hint="cs"/>
          <w:cs/>
        </w:rPr>
        <w:t xml:space="preserve"> </w:t>
      </w:r>
      <w:r>
        <w:tab/>
      </w:r>
      <w:r w:rsidR="00165D8F" w:rsidRPr="005039D1">
        <w:rPr>
          <w:cs/>
        </w:rPr>
        <w:t>ทฤษฎีเกสตอลท์ (</w:t>
      </w:r>
      <w:r w:rsidR="00165D8F" w:rsidRPr="005039D1">
        <w:t>Gestalt Theory)</w:t>
      </w:r>
      <w:r>
        <w:t xml:space="preserve">. </w:t>
      </w:r>
      <w:r>
        <w:rPr>
          <w:rFonts w:hint="cs"/>
          <w:cs/>
        </w:rPr>
        <w:t xml:space="preserve">วันที่สืบค้นข้อมูล </w:t>
      </w:r>
      <w:r w:rsidR="00165D8F">
        <w:rPr>
          <w:rFonts w:hint="cs"/>
          <w:cs/>
        </w:rPr>
        <w:t>17</w:t>
      </w:r>
      <w:r>
        <w:rPr>
          <w:rFonts w:hint="cs"/>
          <w:cs/>
        </w:rPr>
        <w:t xml:space="preserve"> </w:t>
      </w:r>
      <w:r w:rsidR="00165D8F">
        <w:rPr>
          <w:rFonts w:hint="cs"/>
          <w:cs/>
        </w:rPr>
        <w:t>มกราคม 2564</w:t>
      </w:r>
      <w:r>
        <w:rPr>
          <w:rFonts w:hint="cs"/>
        </w:rPr>
        <w:t>,</w:t>
      </w:r>
      <w:r>
        <w:rPr>
          <w:rFonts w:hint="cs"/>
          <w:cs/>
        </w:rPr>
        <w:t xml:space="preserve"> </w:t>
      </w:r>
    </w:p>
    <w:p w14:paraId="7BE09E64" w14:textId="69CE7989" w:rsidR="00994181" w:rsidRDefault="00165D8F" w:rsidP="00165D8F">
      <w:pPr>
        <w:ind w:left="720" w:firstLine="720"/>
      </w:pPr>
      <w:hyperlink r:id="rId61" w:history="1">
        <w:r w:rsidRPr="00165D8F">
          <w:rPr>
            <w:rStyle w:val="Hyperlink"/>
          </w:rPr>
          <w:t>http://www.uiblogazi</w:t>
        </w:r>
        <w:r w:rsidRPr="00165D8F">
          <w:rPr>
            <w:rStyle w:val="Hyperlink"/>
          </w:rPr>
          <w:t>n</w:t>
        </w:r>
        <w:r w:rsidRPr="00165D8F">
          <w:rPr>
            <w:rStyle w:val="Hyperlink"/>
          </w:rPr>
          <w:t>e.com/gestalt-for-uid/</w:t>
        </w:r>
      </w:hyperlink>
      <w:r w:rsidR="00994181">
        <w:rPr>
          <w:rFonts w:hint="cs"/>
          <w:cs/>
        </w:rPr>
        <w:t>.</w:t>
      </w:r>
    </w:p>
    <w:p w14:paraId="73295604" w14:textId="611545BD" w:rsidR="00994181" w:rsidRDefault="00994181" w:rsidP="00994181">
      <w:r>
        <w:rPr>
          <w:rFonts w:hint="cs"/>
        </w:rPr>
        <w:t xml:space="preserve">[5] </w:t>
      </w:r>
      <w:r>
        <w:tab/>
      </w:r>
      <w:r w:rsidR="00165D8F">
        <w:t>User Experience Design (UX)</w:t>
      </w:r>
      <w:r>
        <w:rPr>
          <w:rFonts w:hint="cs"/>
        </w:rPr>
        <w:t xml:space="preserve">. </w:t>
      </w:r>
      <w:r w:rsidR="00165D8F">
        <w:rPr>
          <w:rFonts w:hint="cs"/>
          <w:cs/>
        </w:rPr>
        <w:t>วันที่สืบค้นข้อมูล 28</w:t>
      </w:r>
      <w:r>
        <w:rPr>
          <w:rFonts w:hint="cs"/>
          <w:cs/>
        </w:rPr>
        <w:t xml:space="preserve"> </w:t>
      </w:r>
      <w:r w:rsidR="00165D8F">
        <w:rPr>
          <w:rFonts w:hint="cs"/>
          <w:cs/>
        </w:rPr>
        <w:t>มกราคม 2564</w:t>
      </w:r>
      <w:r>
        <w:rPr>
          <w:rFonts w:hint="cs"/>
        </w:rPr>
        <w:t>,</w:t>
      </w:r>
    </w:p>
    <w:p w14:paraId="13D5C2AE" w14:textId="201B0485" w:rsidR="00994181" w:rsidRDefault="00165D8F" w:rsidP="00165D8F">
      <w:pPr>
        <w:ind w:left="1440"/>
      </w:pPr>
      <w:hyperlink r:id="rId62" w:history="1">
        <w:r w:rsidRPr="00165D8F">
          <w:rPr>
            <w:rStyle w:val="Hyperlink"/>
          </w:rPr>
          <w:t>https://www.9experttraining.com/articles/ux-design-%E0%B8%84%E0%B8%B7%E0%B8%AD%E0%B8%AD%E0%B8%B0%E0%B9%84%E0%B8%A3</w:t>
        </w:r>
      </w:hyperlink>
      <w:r w:rsidR="00994181">
        <w:rPr>
          <w:rFonts w:hint="cs"/>
        </w:rPr>
        <w:t>.</w:t>
      </w:r>
    </w:p>
    <w:p w14:paraId="4D229B9E" w14:textId="77777777" w:rsidR="00374784" w:rsidRDefault="00374784" w:rsidP="00374784"/>
    <w:p w14:paraId="43B8E958" w14:textId="77777777" w:rsidR="0075278B" w:rsidRPr="00A00081" w:rsidRDefault="0075278B" w:rsidP="00374784">
      <w:pPr>
        <w:rPr>
          <w:cs/>
        </w:rPr>
      </w:pPr>
    </w:p>
    <w:p w14:paraId="27DCB2DB" w14:textId="77777777" w:rsidR="003734BC" w:rsidRPr="00A00081" w:rsidRDefault="003734BC" w:rsidP="00374784">
      <w:pPr>
        <w:rPr>
          <w:sz w:val="40"/>
          <w:szCs w:val="40"/>
        </w:rPr>
      </w:pPr>
    </w:p>
    <w:p w14:paraId="58C645E3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00C44899" w14:textId="787D7897" w:rsidR="002C1259" w:rsidRPr="00E34483" w:rsidRDefault="002C1259" w:rsidP="00E34483">
      <w:pPr>
        <w:pStyle w:val="Heading1"/>
        <w:rPr>
          <w:rFonts w:ascii="TH Sarabun New" w:hAnsi="TH Sarabun New" w:cs="TH Sarabun New" w:hint="cs"/>
          <w:color w:val="000000" w:themeColor="text1"/>
          <w:cs/>
        </w:rPr>
      </w:pPr>
      <w:bookmarkStart w:id="92" w:name="_Toc75876875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ภาคผนวก</w:t>
      </w:r>
      <w:bookmarkEnd w:id="92"/>
    </w:p>
    <w:p w14:paraId="1B1C54DB" w14:textId="14E62809" w:rsidR="00B71E08" w:rsidRDefault="00B71E08" w:rsidP="00B71E08">
      <w:pPr>
        <w:pStyle w:val="Heading2"/>
        <w:rPr>
          <w:rFonts w:ascii="TH Sarabun New" w:hAnsi="TH Sarabun New" w:cs="TH Sarabun New"/>
          <w:color w:val="auto"/>
        </w:rPr>
      </w:pPr>
      <w:bookmarkStart w:id="93" w:name="_Toc75876877"/>
      <w:r w:rsidRPr="00B71E08">
        <w:rPr>
          <w:rFonts w:ascii="TH Sarabun New" w:hAnsi="TH Sarabun New" w:cs="TH Sarabun New"/>
          <w:color w:val="auto"/>
          <w:cs/>
        </w:rPr>
        <w:t>ภ</w:t>
      </w:r>
      <w:r w:rsidR="00E34483">
        <w:rPr>
          <w:rFonts w:ascii="TH Sarabun New" w:hAnsi="TH Sarabun New" w:cs="TH Sarabun New"/>
          <w:color w:val="auto"/>
          <w:cs/>
        </w:rPr>
        <w:t>าคผนวก</w:t>
      </w:r>
      <w:r w:rsidRPr="00B71E08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color w:val="auto"/>
          <w:cs/>
        </w:rPr>
        <w:t>การทำงานของโปรแกรม</w:t>
      </w:r>
      <w:bookmarkEnd w:id="93"/>
    </w:p>
    <w:p w14:paraId="5C9AA407" w14:textId="77777777" w:rsidR="00344CB5" w:rsidRPr="00344CB5" w:rsidRDefault="00344CB5" w:rsidP="00344CB5"/>
    <w:p w14:paraId="4224B809" w14:textId="3CADF4A0" w:rsidR="00AC454E" w:rsidRDefault="00B71E08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</w:rPr>
      </w:pPr>
      <w:r>
        <w:rPr>
          <w:rFonts w:hint="cs"/>
          <w:noProof/>
          <w:cs/>
        </w:rPr>
        <w:t xml:space="preserve">เมื่อรันโปรแกรม </w:t>
      </w:r>
      <w:r w:rsidR="00051DDC">
        <w:rPr>
          <w:rFonts w:hint="cs"/>
          <w:noProof/>
          <w:cs/>
        </w:rPr>
        <w:t xml:space="preserve">จะเริ่มที่หน้า </w:t>
      </w:r>
      <w:r w:rsidR="00051DDC">
        <w:rPr>
          <w:noProof/>
        </w:rPr>
        <w:t xml:space="preserve">login </w:t>
      </w:r>
      <w:r w:rsidR="00051DDC">
        <w:rPr>
          <w:rFonts w:hint="cs"/>
          <w:noProof/>
          <w:cs/>
        </w:rPr>
        <w:t>ให้ผู้ใช้ทำการกรอกเบอร์โทรและรหัสผ่านเพื่อเข้าสู่ระบบ หรือลงทะเบียนเพื่อสมัครใช้งานระบบสะสมแต้ม</w:t>
      </w:r>
    </w:p>
    <w:p w14:paraId="78202DE0" w14:textId="0B421F5D" w:rsidR="00051DDC" w:rsidRDefault="00051DDC" w:rsidP="00051DDC">
      <w:pPr>
        <w:spacing w:after="160" w:line="259" w:lineRule="auto"/>
        <w:jc w:val="center"/>
        <w:rPr>
          <w:noProof/>
        </w:rPr>
      </w:pPr>
      <w:r w:rsidRPr="00051DDC">
        <w:rPr>
          <w:noProof/>
          <w:cs/>
        </w:rPr>
        <w:drawing>
          <wp:inline distT="0" distB="0" distL="0" distR="0" wp14:anchorId="75977F51" wp14:editId="512371D5">
            <wp:extent cx="1649505" cy="27432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95035" cy="28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0C74" w14:textId="06BEFA75" w:rsidR="00821AE8" w:rsidRDefault="00051DDC" w:rsidP="00E34483">
      <w:pPr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>login</w:t>
      </w:r>
    </w:p>
    <w:p w14:paraId="3F0A97A3" w14:textId="08C2994C" w:rsidR="00344CB5" w:rsidRDefault="00344CB5" w:rsidP="00344CB5">
      <w:pPr>
        <w:spacing w:after="160" w:line="259" w:lineRule="auto"/>
        <w:jc w:val="both"/>
        <w:rPr>
          <w:noProof/>
        </w:rPr>
      </w:pPr>
    </w:p>
    <w:p w14:paraId="2C7FAFFC" w14:textId="13A80496" w:rsidR="00344CB5" w:rsidRDefault="00344CB5" w:rsidP="00344CB5">
      <w:pPr>
        <w:spacing w:after="160" w:line="259" w:lineRule="auto"/>
        <w:jc w:val="both"/>
        <w:rPr>
          <w:noProof/>
        </w:rPr>
      </w:pPr>
    </w:p>
    <w:p w14:paraId="2FC49E4C" w14:textId="3055392F" w:rsidR="00344CB5" w:rsidRDefault="00344CB5" w:rsidP="00344CB5">
      <w:pPr>
        <w:spacing w:after="160" w:line="259" w:lineRule="auto"/>
        <w:jc w:val="both"/>
        <w:rPr>
          <w:noProof/>
        </w:rPr>
      </w:pPr>
    </w:p>
    <w:p w14:paraId="507F91F8" w14:textId="253F564C" w:rsidR="00344CB5" w:rsidRDefault="00344CB5" w:rsidP="00344CB5">
      <w:pPr>
        <w:spacing w:after="160" w:line="259" w:lineRule="auto"/>
        <w:jc w:val="both"/>
        <w:rPr>
          <w:noProof/>
        </w:rPr>
      </w:pPr>
    </w:p>
    <w:p w14:paraId="09DE7382" w14:textId="03CEFE64" w:rsidR="00344CB5" w:rsidRDefault="00344CB5" w:rsidP="00344CB5">
      <w:pPr>
        <w:spacing w:after="160" w:line="259" w:lineRule="auto"/>
        <w:jc w:val="both"/>
        <w:rPr>
          <w:noProof/>
        </w:rPr>
      </w:pPr>
    </w:p>
    <w:p w14:paraId="3701F61B" w14:textId="70EAE028" w:rsidR="00344CB5" w:rsidRDefault="00344CB5" w:rsidP="00344CB5">
      <w:pPr>
        <w:spacing w:after="160" w:line="259" w:lineRule="auto"/>
        <w:jc w:val="both"/>
        <w:rPr>
          <w:noProof/>
        </w:rPr>
      </w:pPr>
    </w:p>
    <w:p w14:paraId="7DA65F1B" w14:textId="451DA1ED" w:rsidR="00344CB5" w:rsidRDefault="00344CB5" w:rsidP="00344CB5">
      <w:pPr>
        <w:spacing w:after="160" w:line="259" w:lineRule="auto"/>
        <w:jc w:val="both"/>
        <w:rPr>
          <w:noProof/>
        </w:rPr>
      </w:pPr>
    </w:p>
    <w:p w14:paraId="1CD9E9B3" w14:textId="77777777" w:rsidR="00344CB5" w:rsidRDefault="00344CB5" w:rsidP="00344CB5">
      <w:pPr>
        <w:spacing w:after="160" w:line="259" w:lineRule="auto"/>
        <w:jc w:val="both"/>
        <w:rPr>
          <w:noProof/>
        </w:rPr>
      </w:pPr>
    </w:p>
    <w:p w14:paraId="21D87F67" w14:textId="78E417C4" w:rsidR="00821AE8" w:rsidRDefault="00344CB5" w:rsidP="00966F76">
      <w:pPr>
        <w:pStyle w:val="ListParagraph"/>
        <w:numPr>
          <w:ilvl w:val="0"/>
          <w:numId w:val="25"/>
        </w:numPr>
        <w:spacing w:after="160" w:line="259" w:lineRule="auto"/>
        <w:jc w:val="both"/>
        <w:rPr>
          <w:noProof/>
        </w:rPr>
      </w:pPr>
      <w:r>
        <w:rPr>
          <w:rFonts w:hint="cs"/>
          <w:noProof/>
          <w:cs/>
        </w:rPr>
        <w:lastRenderedPageBreak/>
        <w:t>สำหรับผู้ที่ยังไม่มีบัญชีต้องทำการลงทะเบียนโดยกรอก ชื่อ,รหัสผ่าน,ยืนยันรหัสผ่าน,อีเมล และเบอร์โทร</w:t>
      </w:r>
      <w:r w:rsidR="00E34483">
        <w:rPr>
          <w:noProof/>
        </w:rPr>
        <w:t xml:space="preserve"> </w:t>
      </w:r>
      <w:r>
        <w:rPr>
          <w:rFonts w:hint="cs"/>
          <w:noProof/>
          <w:cs/>
        </w:rPr>
        <w:t>หลังจากลงทะเบียนแล้วจะเข้าสู่หน้าโดยทันที</w:t>
      </w:r>
    </w:p>
    <w:p w14:paraId="5A1A622E" w14:textId="7B4344C1" w:rsidR="00E34483" w:rsidRDefault="00E34483" w:rsidP="00E34483">
      <w:pPr>
        <w:spacing w:after="160" w:line="259" w:lineRule="auto"/>
        <w:ind w:left="360"/>
        <w:jc w:val="center"/>
        <w:rPr>
          <w:noProof/>
        </w:rPr>
      </w:pPr>
      <w:r w:rsidRPr="00E34483">
        <w:rPr>
          <w:noProof/>
          <w:cs/>
        </w:rPr>
        <w:drawing>
          <wp:inline distT="0" distB="0" distL="0" distR="0" wp14:anchorId="1ED268C8" wp14:editId="474AE470">
            <wp:extent cx="1687399" cy="2801721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05935" cy="28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EC28" w14:textId="652A1414" w:rsidR="00821AE8" w:rsidRDefault="00344CB5" w:rsidP="00344CB5">
      <w:pPr>
        <w:spacing w:after="160" w:line="259" w:lineRule="auto"/>
        <w:ind w:left="360"/>
        <w:jc w:val="center"/>
        <w:rPr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>register</w:t>
      </w:r>
    </w:p>
    <w:p w14:paraId="1A513BFA" w14:textId="71C785CA" w:rsidR="00344CB5" w:rsidRDefault="00344CB5" w:rsidP="00344CB5">
      <w:pPr>
        <w:spacing w:after="160" w:line="259" w:lineRule="auto"/>
        <w:ind w:left="360"/>
        <w:jc w:val="both"/>
        <w:rPr>
          <w:noProof/>
        </w:rPr>
      </w:pPr>
    </w:p>
    <w:p w14:paraId="0E647E76" w14:textId="6DABDC07" w:rsidR="00344CB5" w:rsidRDefault="00825479" w:rsidP="00344CB5">
      <w:pPr>
        <w:pStyle w:val="ListParagraph"/>
        <w:numPr>
          <w:ilvl w:val="0"/>
          <w:numId w:val="25"/>
        </w:numPr>
        <w:spacing w:after="160" w:line="259" w:lineRule="auto"/>
        <w:jc w:val="both"/>
        <w:rPr>
          <w:rFonts w:hint="cs"/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 xml:space="preserve">home (member) </w:t>
      </w:r>
      <w:r>
        <w:rPr>
          <w:rFonts w:hint="cs"/>
          <w:noProof/>
          <w:cs/>
        </w:rPr>
        <w:t xml:space="preserve">มีไว้ดูแต้มสะสมของแต่ละร้านถ้าอยากมีร้านเป็นของตัวเองให้ไปที่ </w:t>
      </w:r>
      <w:r>
        <w:rPr>
          <w:noProof/>
        </w:rPr>
        <w:t xml:space="preserve">tap </w:t>
      </w:r>
      <w:r>
        <w:rPr>
          <w:rFonts w:hint="cs"/>
          <w:noProof/>
          <w:cs/>
        </w:rPr>
        <w:t>โปรไฟล์</w:t>
      </w:r>
    </w:p>
    <w:p w14:paraId="7524EA22" w14:textId="3ECCFEDB" w:rsidR="00825479" w:rsidRDefault="00825479" w:rsidP="00825479">
      <w:pPr>
        <w:pStyle w:val="ListParagraph"/>
        <w:spacing w:after="160" w:line="259" w:lineRule="auto"/>
        <w:jc w:val="center"/>
        <w:rPr>
          <w:noProof/>
        </w:rPr>
      </w:pPr>
      <w:r w:rsidRPr="00825479">
        <w:rPr>
          <w:noProof/>
          <w:cs/>
        </w:rPr>
        <w:drawing>
          <wp:inline distT="0" distB="0" distL="0" distR="0" wp14:anchorId="2F3B9DE0" wp14:editId="30E19B7F">
            <wp:extent cx="1720148" cy="2852928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44958" cy="28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EF60" w14:textId="40DB8198" w:rsidR="00825479" w:rsidRDefault="00825479" w:rsidP="00825479">
      <w:pPr>
        <w:pStyle w:val="ListParagraph"/>
        <w:spacing w:after="160" w:line="259" w:lineRule="auto"/>
        <w:jc w:val="center"/>
        <w:rPr>
          <w:noProof/>
        </w:rPr>
      </w:pPr>
      <w:r>
        <w:rPr>
          <w:rFonts w:hint="cs"/>
          <w:noProof/>
          <w:cs/>
        </w:rPr>
        <w:t xml:space="preserve">หน้า </w:t>
      </w:r>
      <w:r>
        <w:rPr>
          <w:noProof/>
        </w:rPr>
        <w:t>home (member)</w:t>
      </w:r>
    </w:p>
    <w:p w14:paraId="40078600" w14:textId="268384DA" w:rsidR="006B6C85" w:rsidRDefault="006B6C85" w:rsidP="006B6C85">
      <w:pPr>
        <w:pStyle w:val="ListParagraph"/>
        <w:numPr>
          <w:ilvl w:val="0"/>
          <w:numId w:val="25"/>
        </w:numPr>
        <w:spacing w:after="160" w:line="259" w:lineRule="auto"/>
        <w:jc w:val="both"/>
        <w:rPr>
          <w:rFonts w:hint="cs"/>
          <w:noProof/>
        </w:rPr>
      </w:pPr>
      <w:r>
        <w:rPr>
          <w:rFonts w:hint="cs"/>
          <w:noProof/>
          <w:cs/>
        </w:rPr>
        <w:lastRenderedPageBreak/>
        <w:t xml:space="preserve">หน้า </w:t>
      </w:r>
      <w:r>
        <w:rPr>
          <w:noProof/>
        </w:rPr>
        <w:t xml:space="preserve">profile (user) </w:t>
      </w:r>
      <w:r>
        <w:rPr>
          <w:rFonts w:hint="cs"/>
          <w:noProof/>
          <w:cs/>
        </w:rPr>
        <w:t>สามารถสร้างองค์กรของตัวเองได้ หรือออกจากระบบ</w:t>
      </w:r>
    </w:p>
    <w:p w14:paraId="5C5B5041" w14:textId="77777777" w:rsidR="001C6253" w:rsidRDefault="001C6253" w:rsidP="00821AE8">
      <w:pPr>
        <w:spacing w:after="160" w:line="259" w:lineRule="auto"/>
        <w:rPr>
          <w:noProof/>
        </w:rPr>
      </w:pPr>
    </w:p>
    <w:p w14:paraId="5EA00CD0" w14:textId="0FA80249" w:rsidR="00821AE8" w:rsidRPr="00B71E08" w:rsidRDefault="002A5725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  <w:cs/>
        </w:rPr>
      </w:pPr>
      <w:r>
        <w:rPr>
          <w:rFonts w:hint="cs"/>
          <w:noProof/>
          <w:cs/>
        </w:rPr>
        <w:t>ก่อนทำงาน</w:t>
      </w:r>
      <w:r w:rsidR="00821AE8">
        <w:rPr>
          <w:rFonts w:hint="cs"/>
          <w:noProof/>
          <w:cs/>
        </w:rPr>
        <w:t xml:space="preserve">จะกำหนดมุม </w:t>
      </w:r>
      <w:r w:rsidR="00821AE8">
        <w:rPr>
          <w:noProof/>
        </w:rPr>
        <w:t xml:space="preserve">Servo Motor </w:t>
      </w:r>
      <w:r w:rsidR="00821AE8">
        <w:rPr>
          <w:rFonts w:hint="cs"/>
          <w:noProof/>
          <w:cs/>
        </w:rPr>
        <w:t>เริ่มต้นทุกครั้งก่อนทำงาน เพื่อ</w:t>
      </w:r>
      <w:r>
        <w:rPr>
          <w:rFonts w:hint="cs"/>
          <w:noProof/>
          <w:cs/>
        </w:rPr>
        <w:t>ป้อง</w:t>
      </w:r>
      <w:r w:rsidR="00821AE8">
        <w:rPr>
          <w:rFonts w:hint="cs"/>
          <w:noProof/>
          <w:cs/>
        </w:rPr>
        <w:t>กันปัญหาข้อผิดพลาด</w:t>
      </w:r>
    </w:p>
    <w:p w14:paraId="3D1A62FD" w14:textId="62AC0BCA" w:rsidR="00B71E08" w:rsidRDefault="00821AE8">
      <w:pPr>
        <w:spacing w:after="160" w:line="259" w:lineRule="auto"/>
        <w:jc w:val="left"/>
        <w:rPr>
          <w:noProof/>
        </w:rPr>
      </w:pPr>
      <w:r>
        <w:rPr>
          <w:rFonts w:hint="cs"/>
          <w:noProof/>
          <w:color w:val="FF0000"/>
          <w:cs/>
        </w:rPr>
        <w:drawing>
          <wp:anchor distT="0" distB="0" distL="114300" distR="114300" simplePos="0" relativeHeight="251738112" behindDoc="1" locked="0" layoutInCell="1" allowOverlap="1" wp14:anchorId="057AD808" wp14:editId="25353CE6">
            <wp:simplePos x="0" y="0"/>
            <wp:positionH relativeFrom="margin">
              <wp:align>center</wp:align>
            </wp:positionH>
            <wp:positionV relativeFrom="paragraph">
              <wp:posOffset>4226</wp:posOffset>
            </wp:positionV>
            <wp:extent cx="26790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3" y="21300"/>
                <wp:lineTo x="21503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ABD65" w14:textId="17DC0935" w:rsidR="00B71E08" w:rsidRDefault="00B71E08">
      <w:pPr>
        <w:spacing w:after="160" w:line="259" w:lineRule="auto"/>
        <w:jc w:val="left"/>
        <w:rPr>
          <w:noProof/>
        </w:rPr>
      </w:pPr>
    </w:p>
    <w:p w14:paraId="45C0828E" w14:textId="6426C365" w:rsidR="00B71E08" w:rsidRDefault="00B71E08">
      <w:pPr>
        <w:spacing w:after="160" w:line="259" w:lineRule="auto"/>
        <w:jc w:val="left"/>
        <w:rPr>
          <w:noProof/>
          <w:color w:val="FF0000"/>
          <w:cs/>
        </w:rPr>
      </w:pPr>
    </w:p>
    <w:p w14:paraId="5C8F323F" w14:textId="0AC3D917" w:rsidR="001D15C4" w:rsidRDefault="001D15C4" w:rsidP="001D15C4">
      <w:pPr>
        <w:spacing w:after="160" w:line="259" w:lineRule="auto"/>
        <w:ind w:firstLine="720"/>
        <w:jc w:val="left"/>
        <w:rPr>
          <w:noProof/>
          <w:color w:val="FF0000"/>
        </w:rPr>
      </w:pPr>
    </w:p>
    <w:p w14:paraId="606A292B" w14:textId="166C0D0B" w:rsidR="001D15C4" w:rsidRDefault="002A5725" w:rsidP="001D15C4">
      <w:pPr>
        <w:spacing w:after="160" w:line="259" w:lineRule="auto"/>
        <w:ind w:firstLine="720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CF623DD" wp14:editId="4A3D1B20">
                <wp:simplePos x="0" y="0"/>
                <wp:positionH relativeFrom="margin">
                  <wp:align>center</wp:align>
                </wp:positionH>
                <wp:positionV relativeFrom="paragraph">
                  <wp:posOffset>47089</wp:posOffset>
                </wp:positionV>
                <wp:extent cx="415607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4" y="20176"/>
                    <wp:lineTo x="2148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170E4" w14:textId="0A895E93" w:rsidR="00705B22" w:rsidRPr="00534E4F" w:rsidRDefault="00705B22" w:rsidP="002A572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94" w:name="_Toc7772106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แขนกลเซ็ตมุมก่อนทำงานเพื่อป้องกันปัญหาข้อผิดพลาด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623DD" id="Text Box 44" o:spid="_x0000_s1036" type="#_x0000_t202" style="position:absolute;left:0;text-align:left;margin-left:0;margin-top:3.7pt;width:327.25pt;height:.05pt;z-index:-251570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" stroked="f">
                <v:textbox style="mso-fit-shape-to-text:t" inset="0,0,0,0">
                  <w:txbxContent>
                    <w:p w14:paraId="673170E4" w14:textId="0A895E93" w:rsidR="00705B22" w:rsidRPr="00534E4F" w:rsidRDefault="00705B22" w:rsidP="002A5725">
                      <w:pPr>
                        <w:pStyle w:val="Caption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95" w:name="_Toc7772106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แขนกลเซ็ตมุมก่อนทำงานเพื่อป้องกันปัญหาข้อผิดพลาด</w:t>
                      </w:r>
                      <w:bookmarkEnd w:id="9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8EAAEF" w14:textId="56405031" w:rsidR="001C6253" w:rsidRDefault="002A5725" w:rsidP="002A5725">
      <w:pPr>
        <w:spacing w:after="160" w:line="259" w:lineRule="auto"/>
        <w:jc w:val="left"/>
        <w:rPr>
          <w:noProof/>
        </w:rPr>
      </w:pPr>
      <w:r>
        <w:rPr>
          <w:noProof/>
          <w:cs/>
        </w:rPr>
        <w:br w:type="page"/>
      </w:r>
    </w:p>
    <w:p w14:paraId="654D4B40" w14:textId="23CCEA48" w:rsidR="006F5122" w:rsidRDefault="006F5122" w:rsidP="001D15C4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lastRenderedPageBreak/>
        <w:t xml:space="preserve">โดยมุมของ </w:t>
      </w:r>
      <w:r w:rsidR="002A5725">
        <w:rPr>
          <w:noProof/>
        </w:rPr>
        <w:t>S</w:t>
      </w:r>
      <w:r w:rsidRPr="001D15C4">
        <w:rPr>
          <w:noProof/>
        </w:rPr>
        <w:t xml:space="preserve">ervo </w:t>
      </w:r>
      <w:r w:rsidR="002A5725"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 w:rsidR="002A5725"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1C772937" w14:textId="0F3E57B8" w:rsidR="002A5725" w:rsidRPr="002A5725" w:rsidRDefault="002A5725" w:rsidP="002A5725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96" w:name="_Toc73661420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7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>
        <w:rPr>
          <w:rFonts w:hint="cs"/>
          <w:cs/>
        </w:rPr>
        <w:t>ที่กำหนดก่อนทำงาน</w:t>
      </w:r>
      <w:bookmarkEnd w:id="96"/>
    </w:p>
    <w:tbl>
      <w:tblPr>
        <w:tblStyle w:val="TableGrid"/>
        <w:tblW w:w="0" w:type="auto"/>
        <w:tblInd w:w="2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1D15C4" w:rsidRPr="001D15C4" w14:paraId="6E091EDB" w14:textId="77777777" w:rsidTr="00A84F99">
        <w:trPr>
          <w:trHeight w:val="446"/>
        </w:trPr>
        <w:tc>
          <w:tcPr>
            <w:tcW w:w="2086" w:type="dxa"/>
          </w:tcPr>
          <w:p w14:paraId="614CB64E" w14:textId="66969F38" w:rsidR="006F5122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6F5122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6F5122" w:rsidRPr="001D15C4">
              <w:rPr>
                <w:noProof/>
              </w:rPr>
              <w:t>otor</w:t>
            </w:r>
          </w:p>
        </w:tc>
        <w:tc>
          <w:tcPr>
            <w:tcW w:w="2086" w:type="dxa"/>
          </w:tcPr>
          <w:p w14:paraId="56FAC94B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D15C4" w:rsidRPr="001D15C4" w14:paraId="42786F7A" w14:textId="77777777" w:rsidTr="00A84F99">
        <w:trPr>
          <w:trHeight w:val="383"/>
        </w:trPr>
        <w:tc>
          <w:tcPr>
            <w:tcW w:w="2086" w:type="dxa"/>
          </w:tcPr>
          <w:p w14:paraId="6EF1A4E0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474F262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1D15C4" w:rsidRPr="001D15C4" w14:paraId="44E393AE" w14:textId="77777777" w:rsidTr="00A84F99">
        <w:trPr>
          <w:trHeight w:val="376"/>
        </w:trPr>
        <w:tc>
          <w:tcPr>
            <w:tcW w:w="2086" w:type="dxa"/>
          </w:tcPr>
          <w:p w14:paraId="21598113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01B98302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750B8E61" w14:textId="77777777" w:rsidTr="00A84F99">
        <w:trPr>
          <w:trHeight w:val="383"/>
        </w:trPr>
        <w:tc>
          <w:tcPr>
            <w:tcW w:w="2086" w:type="dxa"/>
          </w:tcPr>
          <w:p w14:paraId="69A55DA4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064ED9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2900EB38" w14:textId="77777777" w:rsidTr="00A84F99">
        <w:trPr>
          <w:trHeight w:val="199"/>
        </w:trPr>
        <w:tc>
          <w:tcPr>
            <w:tcW w:w="2086" w:type="dxa"/>
          </w:tcPr>
          <w:p w14:paraId="57621E3E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6A2F05D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1D15C4" w:rsidRPr="001D15C4" w14:paraId="6254B57B" w14:textId="77777777" w:rsidTr="00A84F99">
        <w:trPr>
          <w:trHeight w:val="172"/>
        </w:trPr>
        <w:tc>
          <w:tcPr>
            <w:tcW w:w="2086" w:type="dxa"/>
          </w:tcPr>
          <w:p w14:paraId="234C8775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9F54B40" w14:textId="77777777" w:rsidR="006F5122" w:rsidRPr="001D15C4" w:rsidRDefault="006F5122" w:rsidP="00A84F99">
            <w:pPr>
              <w:keepNext/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</w:tbl>
    <w:p w14:paraId="4A811429" w14:textId="77777777" w:rsidR="002A5725" w:rsidRDefault="002A5725" w:rsidP="00F76CBE">
      <w:pPr>
        <w:rPr>
          <w:color w:val="000000" w:themeColor="text1"/>
        </w:rPr>
      </w:pPr>
    </w:p>
    <w:p w14:paraId="54FA1C70" w14:textId="1A9F40E1" w:rsidR="009C7CC5" w:rsidRDefault="002A5725" w:rsidP="002A5725">
      <w:pPr>
        <w:pStyle w:val="ListParagraph"/>
        <w:numPr>
          <w:ilvl w:val="0"/>
          <w:numId w:val="2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เมื่อผ่านการทำงานขั้นตอนกำหนดมุมองศาก่อนเริ่มทำงานเสร็จแล้ว ก็จะเริ่มทำงาน ตักอาหารโดย แขนจะทำงานฟังก์ชัน</w:t>
      </w:r>
      <w:r w:rsidR="00A84F99">
        <w:rPr>
          <w:rFonts w:hint="cs"/>
          <w:color w:val="000000" w:themeColor="text1"/>
          <w:cs/>
        </w:rPr>
        <w:t xml:space="preserve"> เตรียมก่อนตักอาหาร ดังรูปต่อไปนี้ </w:t>
      </w:r>
    </w:p>
    <w:p w14:paraId="1204C729" w14:textId="64C602F5" w:rsidR="00A84F99" w:rsidRDefault="00A84F99" w:rsidP="00A84F99">
      <w:pPr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87264" behindDoc="1" locked="0" layoutInCell="1" allowOverlap="1" wp14:anchorId="43A62670" wp14:editId="3837034C">
            <wp:simplePos x="0" y="0"/>
            <wp:positionH relativeFrom="margin">
              <wp:align>center</wp:align>
            </wp:positionH>
            <wp:positionV relativeFrom="paragraph">
              <wp:posOffset>63763</wp:posOffset>
            </wp:positionV>
            <wp:extent cx="3175635" cy="1786255"/>
            <wp:effectExtent l="0" t="0" r="5715" b="4445"/>
            <wp:wrapTight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ight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AD59" w14:textId="1F587E7A" w:rsidR="00A84F99" w:rsidRDefault="00A84F99" w:rsidP="00A84F99">
      <w:pPr>
        <w:rPr>
          <w:color w:val="000000" w:themeColor="text1"/>
        </w:rPr>
      </w:pPr>
    </w:p>
    <w:p w14:paraId="3621D3E7" w14:textId="2DA3D73C" w:rsidR="00A84F99" w:rsidRDefault="00A84F99" w:rsidP="00A84F99">
      <w:pPr>
        <w:rPr>
          <w:color w:val="000000" w:themeColor="text1"/>
        </w:rPr>
      </w:pPr>
    </w:p>
    <w:p w14:paraId="6CFA8F0F" w14:textId="0F55973E" w:rsidR="00A84F99" w:rsidRDefault="00A84F99" w:rsidP="00A84F99">
      <w:pPr>
        <w:rPr>
          <w:color w:val="000000" w:themeColor="text1"/>
        </w:rPr>
      </w:pPr>
    </w:p>
    <w:p w14:paraId="123D95A8" w14:textId="36CCC096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0D0A580E" w14:textId="77777777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2AD30F1F" w14:textId="01A5C6E3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288607E" wp14:editId="4FCB9ADA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3175635" cy="635"/>
                <wp:effectExtent l="0" t="0" r="5715" b="0"/>
                <wp:wrapTight wrapText="bothSides">
                  <wp:wrapPolygon edited="0">
                    <wp:start x="0" y="0"/>
                    <wp:lineTo x="0" y="20176"/>
                    <wp:lineTo x="21509" y="20176"/>
                    <wp:lineTo x="21509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7CD26" w14:textId="4016E0B7" w:rsidR="00705B22" w:rsidRPr="00397618" w:rsidRDefault="00705B22" w:rsidP="00A84F9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97" w:name="_Toc7772106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แขนกลทำงานฟังก์ชันเตรียมก่อนตักอาหาร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607E" id="Text Box 57" o:spid="_x0000_s1037" type="#_x0000_t202" style="position:absolute;left:0;text-align:left;margin-left:0;margin-top:1.4pt;width:250.05pt;height:.05pt;z-index:-251527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" stroked="f">
                <v:textbox style="mso-fit-shape-to-text:t" inset="0,0,0,0">
                  <w:txbxContent>
                    <w:p w14:paraId="5FA7CD26" w14:textId="4016E0B7" w:rsidR="00705B22" w:rsidRPr="00397618" w:rsidRDefault="00705B22" w:rsidP="00A84F9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98" w:name="_Toc7772106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แขนกลทำงานฟังก์ชันเตรียมก่อนตักอาหาร</w:t>
                      </w:r>
                      <w:bookmarkEnd w:id="9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0E38262" w14:textId="2100FCA4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0BE7DC2" w14:textId="18749ABD" w:rsidR="00A84F99" w:rsidRPr="00A84F99" w:rsidRDefault="00A84F99" w:rsidP="00A84F99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99" w:name="_Toc73661421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8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99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A84F99" w:rsidRPr="001D15C4" w14:paraId="6225F74F" w14:textId="77777777" w:rsidTr="00A84F99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8BB1" w14:textId="6D30919B" w:rsidR="00A84F99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A84F99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A84F99"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4F5BB7A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A84F99" w:rsidRPr="001D15C4" w14:paraId="1D468373" w14:textId="77777777" w:rsidTr="00A84F99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658D702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E1596C8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A84F99" w:rsidRPr="001D15C4" w14:paraId="551879DA" w14:textId="77777777" w:rsidTr="00A84F99">
        <w:trPr>
          <w:trHeight w:val="376"/>
        </w:trPr>
        <w:tc>
          <w:tcPr>
            <w:tcW w:w="2086" w:type="dxa"/>
          </w:tcPr>
          <w:p w14:paraId="352D91F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044A91D" w14:textId="543DE5A6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20</w:t>
            </w:r>
          </w:p>
        </w:tc>
      </w:tr>
      <w:tr w:rsidR="00A84F99" w:rsidRPr="001D15C4" w14:paraId="6697C095" w14:textId="77777777" w:rsidTr="00A84F99">
        <w:trPr>
          <w:trHeight w:val="383"/>
        </w:trPr>
        <w:tc>
          <w:tcPr>
            <w:tcW w:w="2086" w:type="dxa"/>
          </w:tcPr>
          <w:p w14:paraId="2707828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66264E53" w14:textId="2DA6A648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0</w:t>
            </w:r>
          </w:p>
        </w:tc>
      </w:tr>
      <w:tr w:rsidR="00A84F99" w:rsidRPr="001D15C4" w14:paraId="2D2813C4" w14:textId="77777777" w:rsidTr="00A84F99">
        <w:trPr>
          <w:trHeight w:val="199"/>
        </w:trPr>
        <w:tc>
          <w:tcPr>
            <w:tcW w:w="2086" w:type="dxa"/>
          </w:tcPr>
          <w:p w14:paraId="66C40CB0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A279FB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A84F99" w:rsidRPr="001D15C4" w14:paraId="0DD88B51" w14:textId="77777777" w:rsidTr="00A84F99">
        <w:trPr>
          <w:trHeight w:val="172"/>
        </w:trPr>
        <w:tc>
          <w:tcPr>
            <w:tcW w:w="2086" w:type="dxa"/>
          </w:tcPr>
          <w:p w14:paraId="758B1493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73A14B74" w14:textId="4FA77970" w:rsidR="00A84F99" w:rsidRPr="001D15C4" w:rsidRDefault="0037573E" w:rsidP="00A84F99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</w:tbl>
    <w:p w14:paraId="46BFBD60" w14:textId="125FF2CE" w:rsidR="00A84F99" w:rsidRPr="00A84F99" w:rsidRDefault="00A84F99" w:rsidP="00A84F99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A84F99">
        <w:rPr>
          <w:rFonts w:hint="cs"/>
          <w:color w:val="000000" w:themeColor="text1"/>
          <w:cs/>
        </w:rPr>
        <w:t>ขั้นตอนกำหนด</w:t>
      </w:r>
      <w:r w:rsidR="0037573E">
        <w:rPr>
          <w:rFonts w:hint="cs"/>
          <w:color w:val="000000" w:themeColor="text1"/>
          <w:cs/>
        </w:rPr>
        <w:t>การ</w:t>
      </w:r>
      <w:r w:rsidRPr="00A84F99">
        <w:rPr>
          <w:rFonts w:hint="cs"/>
          <w:color w:val="000000" w:themeColor="text1"/>
          <w:cs/>
        </w:rPr>
        <w:t>ทำงานฟังก์ชัน</w:t>
      </w:r>
      <w:r w:rsidR="0037573E">
        <w:rPr>
          <w:rFonts w:hint="cs"/>
          <w:color w:val="000000" w:themeColor="text1"/>
          <w:cs/>
        </w:rPr>
        <w:t xml:space="preserve"> </w:t>
      </w:r>
      <w:r w:rsidRPr="00A84F99">
        <w:rPr>
          <w:rFonts w:hint="cs"/>
          <w:color w:val="000000" w:themeColor="text1"/>
          <w:cs/>
        </w:rPr>
        <w:t xml:space="preserve">ตักอาหาร ดังรูปต่อไปนี้ </w:t>
      </w:r>
    </w:p>
    <w:p w14:paraId="0E58751B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3224361" wp14:editId="5175C1B1">
                <wp:simplePos x="0" y="0"/>
                <wp:positionH relativeFrom="column">
                  <wp:posOffset>962698</wp:posOffset>
                </wp:positionH>
                <wp:positionV relativeFrom="paragraph">
                  <wp:posOffset>1940560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DC9DE" w14:textId="164B1A8F" w:rsidR="00705B22" w:rsidRPr="0037573E" w:rsidRDefault="00705B22" w:rsidP="0037573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00" w:name="_Toc7772106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แขนกลทำงานฟังก์ชันตักอาหาร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4361" id="Text Box 60" o:spid="_x0000_s1038" type="#_x0000_t202" style="position:absolute;margin-left:75.8pt;margin-top:152.8pt;width:246.6pt;height:.05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" stroked="f">
                <v:textbox style="mso-fit-shape-to-text:t" inset="0,0,0,0">
                  <w:txbxContent>
                    <w:p w14:paraId="1BBDC9DE" w14:textId="164B1A8F" w:rsidR="00705B22" w:rsidRPr="0037573E" w:rsidRDefault="00705B22" w:rsidP="0037573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01" w:name="_Toc7772106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แขนกลทำงานฟังก์ชันตักอาหาร</w:t>
                      </w:r>
                      <w:bookmarkEnd w:id="101"/>
                    </w:p>
                  </w:txbxContent>
                </v:textbox>
                <w10:wrap type="tight"/>
              </v:shape>
            </w:pict>
          </mc:Fallback>
        </mc:AlternateContent>
      </w:r>
      <w:r w:rsidRPr="00A84F99">
        <w:rPr>
          <w:noProof/>
          <w:cs/>
        </w:rPr>
        <w:drawing>
          <wp:anchor distT="0" distB="0" distL="114300" distR="114300" simplePos="0" relativeHeight="251790336" behindDoc="1" locked="0" layoutInCell="1" allowOverlap="1" wp14:anchorId="1B91D205" wp14:editId="44D6C0DF">
            <wp:simplePos x="0" y="0"/>
            <wp:positionH relativeFrom="margin">
              <wp:align>center</wp:align>
            </wp:positionH>
            <wp:positionV relativeFrom="paragraph">
              <wp:posOffset>121721</wp:posOffset>
            </wp:positionV>
            <wp:extent cx="313182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16" y="21483"/>
                <wp:lineTo x="21416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01B22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96E2243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3C4B0DC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CC72250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1EE5C7B1" w14:textId="77777777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</w:p>
    <w:p w14:paraId="5E7C3A31" w14:textId="3F31EFD3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9CA4DE3" w14:textId="35F6B2D4" w:rsidR="0037573E" w:rsidRDefault="0037573E" w:rsidP="0037573E">
      <w:pPr>
        <w:pStyle w:val="Caption"/>
        <w:ind w:firstLine="720"/>
        <w:rPr>
          <w:noProof/>
        </w:rPr>
      </w:pPr>
      <w:bookmarkStart w:id="102" w:name="_Toc73661422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9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02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37573E" w:rsidRPr="001D15C4" w14:paraId="6297CDF8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4680" w14:textId="2DE5F480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576A5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37573E" w:rsidRPr="001D15C4" w14:paraId="783251AF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4C583AC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585962D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37573E" w:rsidRPr="001D15C4" w14:paraId="0D5B6797" w14:textId="77777777" w:rsidTr="0018383D">
        <w:trPr>
          <w:trHeight w:val="376"/>
        </w:trPr>
        <w:tc>
          <w:tcPr>
            <w:tcW w:w="2086" w:type="dxa"/>
          </w:tcPr>
          <w:p w14:paraId="3D74968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CBF2E2E" w14:textId="3E86D355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37573E" w:rsidRPr="001D15C4" w14:paraId="7DA97746" w14:textId="77777777" w:rsidTr="0018383D">
        <w:trPr>
          <w:trHeight w:val="383"/>
        </w:trPr>
        <w:tc>
          <w:tcPr>
            <w:tcW w:w="2086" w:type="dxa"/>
          </w:tcPr>
          <w:p w14:paraId="06A1CD46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4C9980" w14:textId="0964D611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cs"/>
                <w:noProof/>
                <w:cs/>
              </w:rPr>
              <w:t>0</w:t>
            </w:r>
          </w:p>
        </w:tc>
      </w:tr>
      <w:tr w:rsidR="0037573E" w:rsidRPr="001D15C4" w14:paraId="04B4DF0A" w14:textId="77777777" w:rsidTr="0018383D">
        <w:trPr>
          <w:trHeight w:val="199"/>
        </w:trPr>
        <w:tc>
          <w:tcPr>
            <w:tcW w:w="2086" w:type="dxa"/>
          </w:tcPr>
          <w:p w14:paraId="6951A5F9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7C5930DF" w14:textId="73991A4B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37573E" w:rsidRPr="001D15C4" w14:paraId="000E49CD" w14:textId="77777777" w:rsidTr="0018383D">
        <w:trPr>
          <w:trHeight w:val="172"/>
        </w:trPr>
        <w:tc>
          <w:tcPr>
            <w:tcW w:w="2086" w:type="dxa"/>
          </w:tcPr>
          <w:p w14:paraId="29DD383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C21E39" w14:textId="66EAB01A" w:rsidR="0037573E" w:rsidRPr="001D15C4" w:rsidRDefault="0037573E" w:rsidP="0037573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78A564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00F39506" w14:textId="539885F6" w:rsidR="0037573E" w:rsidRPr="0037573E" w:rsidRDefault="0037573E" w:rsidP="0037573E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olor w:val="000000" w:themeColor="text1"/>
          <w:cs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93408" behindDoc="1" locked="0" layoutInCell="1" allowOverlap="1" wp14:anchorId="4DEE2E7C" wp14:editId="67A6E529">
            <wp:simplePos x="0" y="0"/>
            <wp:positionH relativeFrom="margin">
              <wp:align>center</wp:align>
            </wp:positionH>
            <wp:positionV relativeFrom="paragraph">
              <wp:posOffset>608994</wp:posOffset>
            </wp:positionV>
            <wp:extent cx="2833370" cy="1591945"/>
            <wp:effectExtent l="0" t="0" r="508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 w:themeColor="text1"/>
          <w:cs/>
        </w:rPr>
        <w:t>เมื่อตักอาหารขึ้นมาแขนกลจะหมุนจากภาชนะ มาทางผู้รับประทานอาหาร ดังรูปสาธิตการตักอาหารต่อไปนี้</w:t>
      </w:r>
    </w:p>
    <w:p w14:paraId="6151C697" w14:textId="0FB1E6FB" w:rsidR="005B4735" w:rsidRDefault="005B4735" w:rsidP="0018383D">
      <w:pPr>
        <w:spacing w:line="259" w:lineRule="auto"/>
        <w:ind w:left="72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FC1CEC5" wp14:editId="59A9EE90">
                <wp:simplePos x="0" y="0"/>
                <wp:positionH relativeFrom="margin">
                  <wp:align>center</wp:align>
                </wp:positionH>
                <wp:positionV relativeFrom="paragraph">
                  <wp:posOffset>1594627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176"/>
                    <wp:lineTo x="21513" y="20176"/>
                    <wp:lineTo x="21513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F6DEF" w14:textId="13785F84" w:rsidR="00705B22" w:rsidRPr="006E3DE9" w:rsidRDefault="00705B22" w:rsidP="005B47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03" w:name="_Toc7772106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สาธิตการทำงานหมุนมาทางผู้รับประทานอาหาร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1CEC5" id="Text Box 63" o:spid="_x0000_s1039" type="#_x0000_t202" style="position:absolute;left:0;text-align:left;margin-left:0;margin-top:125.55pt;width:298.2pt;height:.05pt;z-index:-2515210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" stroked="f">
                <v:textbox style="mso-fit-shape-to-text:t" inset="0,0,0,0">
                  <w:txbxContent>
                    <w:p w14:paraId="2D0F6DEF" w14:textId="13785F84" w:rsidR="00705B22" w:rsidRPr="006E3DE9" w:rsidRDefault="00705B22" w:rsidP="005B473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04" w:name="_Toc7772106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สาธิตการทำงานหมุนมาทางผู้รับประทานอาหาร</w:t>
                      </w:r>
                      <w:bookmarkEnd w:id="10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76CBE" w:rsidRPr="00A84F99">
        <w:rPr>
          <w:color w:val="000000" w:themeColor="text1"/>
          <w:cs/>
        </w:rPr>
        <w:br w:type="page"/>
      </w:r>
      <w:r w:rsidRPr="001D15C4">
        <w:rPr>
          <w:rFonts w:hint="cs"/>
          <w:noProof/>
          <w:cs/>
        </w:rPr>
        <w:lastRenderedPageBreak/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68587A4" w14:textId="16700998" w:rsidR="005B4735" w:rsidRDefault="005B4735" w:rsidP="0018383D">
      <w:pPr>
        <w:pStyle w:val="Caption"/>
        <w:spacing w:after="0"/>
        <w:ind w:firstLine="720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bookmarkStart w:id="105" w:name="_Toc73661423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10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ฟังก์ชันตักอาหารหันมาทางผู้รับประทานอาหาร</w:t>
      </w:r>
      <w:bookmarkEnd w:id="105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5B4735" w:rsidRPr="001D15C4" w14:paraId="0D0E2CFB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B85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5C10D6D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5B4735" w:rsidRPr="001D15C4" w14:paraId="6104F275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3E041D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D4BD3B0" w14:textId="6A7F5506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80</w:t>
            </w:r>
          </w:p>
        </w:tc>
      </w:tr>
      <w:tr w:rsidR="005B4735" w:rsidRPr="001D15C4" w14:paraId="1B86713C" w14:textId="77777777" w:rsidTr="0018383D">
        <w:trPr>
          <w:trHeight w:val="376"/>
        </w:trPr>
        <w:tc>
          <w:tcPr>
            <w:tcW w:w="2086" w:type="dxa"/>
          </w:tcPr>
          <w:p w14:paraId="15D66586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5D017230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B4735" w:rsidRPr="001D15C4" w14:paraId="36D9130A" w14:textId="77777777" w:rsidTr="0018383D">
        <w:trPr>
          <w:trHeight w:val="383"/>
        </w:trPr>
        <w:tc>
          <w:tcPr>
            <w:tcW w:w="2086" w:type="dxa"/>
          </w:tcPr>
          <w:p w14:paraId="0FB2BD74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1AB686" w14:textId="6364181B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5B4735" w:rsidRPr="001D15C4" w14:paraId="26C0A3D7" w14:textId="77777777" w:rsidTr="0018383D">
        <w:trPr>
          <w:trHeight w:val="199"/>
        </w:trPr>
        <w:tc>
          <w:tcPr>
            <w:tcW w:w="2086" w:type="dxa"/>
          </w:tcPr>
          <w:p w14:paraId="40BC30BD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EA68ECA" w14:textId="15AD3E79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5B4735" w:rsidRPr="001D15C4" w14:paraId="32579EAC" w14:textId="77777777" w:rsidTr="0018383D">
        <w:trPr>
          <w:trHeight w:val="172"/>
        </w:trPr>
        <w:tc>
          <w:tcPr>
            <w:tcW w:w="2086" w:type="dxa"/>
          </w:tcPr>
          <w:p w14:paraId="475A3B6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6BA4F4FE" w14:textId="77777777" w:rsidR="005B4735" w:rsidRPr="001D15C4" w:rsidRDefault="005B4735" w:rsidP="005B4735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E59E32C" w14:textId="77777777" w:rsidR="001A359E" w:rsidRDefault="001A359E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00210CB" w14:textId="52328B8A" w:rsidR="005B4735" w:rsidRDefault="001A359E" w:rsidP="0018383D">
      <w:pPr>
        <w:pStyle w:val="ListParagraph"/>
        <w:numPr>
          <w:ilvl w:val="0"/>
          <w:numId w:val="25"/>
        </w:numPr>
        <w:spacing w:after="160" w:line="259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หลังจากแขนกลหันทางผู้รับประทานอาหาร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Servo Motor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จะกำหนดมุมองศาในแต่ละส่วน ดังใน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ตารางที่ 11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21034A61" w14:textId="28B6C6DE" w:rsidR="0018383D" w:rsidRPr="001A359E" w:rsidRDefault="0018383D" w:rsidP="0018383D">
      <w:pPr>
        <w:pStyle w:val="ListParagraph"/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6F80333" wp14:editId="6E1759DC">
                <wp:simplePos x="0" y="0"/>
                <wp:positionH relativeFrom="column">
                  <wp:posOffset>1120775</wp:posOffset>
                </wp:positionH>
                <wp:positionV relativeFrom="paragraph">
                  <wp:posOffset>1851025</wp:posOffset>
                </wp:positionV>
                <wp:extent cx="3114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DB260" w14:textId="12A46F20" w:rsidR="00705B22" w:rsidRPr="000A00C1" w:rsidRDefault="00705B22" w:rsidP="001838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6" w:name="_Toc7772106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A359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แขนกลหันทางผู้รับประทานอาหาร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80333" id="Text Box 66" o:spid="_x0000_s1040" type="#_x0000_t202" style="position:absolute;left:0;text-align:left;margin-left:88.25pt;margin-top:145.75pt;width:245.2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" stroked="f">
                <v:textbox style="mso-fit-shape-to-text:t" inset="0,0,0,0">
                  <w:txbxContent>
                    <w:p w14:paraId="043DB260" w14:textId="12A46F20" w:rsidR="00705B22" w:rsidRPr="000A00C1" w:rsidRDefault="00705B22" w:rsidP="001838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7" w:name="_Toc7772106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A359E">
                        <w:rPr>
                          <w:rFonts w:ascii="TH SarabunPSK" w:hAnsi="TH SarabunPSK" w:cs="TH SarabunPSK" w:hint="cs"/>
                          <w:color w:val="000000" w:themeColor="text1"/>
                          <w:sz w:val="36"/>
                          <w:szCs w:val="36"/>
                          <w:cs/>
                        </w:rPr>
                        <w:t>แขนกลหันทางผู้รับประทานอาหาร</w:t>
                      </w:r>
                      <w:bookmarkEnd w:id="10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96480" behindDoc="1" locked="0" layoutInCell="1" allowOverlap="1" wp14:anchorId="0D9E2F8A" wp14:editId="475E6513">
            <wp:simplePos x="0" y="0"/>
            <wp:positionH relativeFrom="margin">
              <wp:posOffset>1120965</wp:posOffset>
            </wp:positionH>
            <wp:positionV relativeFrom="paragraph">
              <wp:posOffset>40830</wp:posOffset>
            </wp:positionV>
            <wp:extent cx="3114136" cy="1753809"/>
            <wp:effectExtent l="0" t="0" r="0" b="0"/>
            <wp:wrapTight wrapText="bothSides">
              <wp:wrapPolygon edited="0">
                <wp:start x="0" y="0"/>
                <wp:lineTo x="0" y="21357"/>
                <wp:lineTo x="21406" y="21357"/>
                <wp:lineTo x="21406" y="0"/>
                <wp:lineTo x="0" y="0"/>
              </wp:wrapPolygon>
            </wp:wrapTight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6" cy="175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5942D" w14:textId="29EC17C0" w:rsidR="00A84F99" w:rsidRDefault="00A84F99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6157E72E" w14:textId="044CC607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1055A6C1" w14:textId="40EAF408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BD5E0E0" w14:textId="782012CF" w:rsidR="0018383D" w:rsidRDefault="0018383D" w:rsidP="0018383D">
      <w:pPr>
        <w:pStyle w:val="Caption"/>
      </w:pPr>
    </w:p>
    <w:p w14:paraId="017E7BB3" w14:textId="602D26D2" w:rsidR="0018383D" w:rsidRDefault="0018383D" w:rsidP="0018383D"/>
    <w:p w14:paraId="2779C8FD" w14:textId="0E7935D7" w:rsidR="0018383D" w:rsidRDefault="0018383D" w:rsidP="0018383D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5B1320AB" w14:textId="3B8ECBC1" w:rsidR="0018383D" w:rsidRPr="0018383D" w:rsidRDefault="0018383D" w:rsidP="0018383D">
      <w:pPr>
        <w:spacing w:after="160"/>
        <w:ind w:firstLine="720"/>
        <w:jc w:val="left"/>
        <w:rPr>
          <w:cs/>
        </w:rPr>
      </w:pPr>
      <w:bookmarkStart w:id="108" w:name="_Toc73661424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11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rFonts w:hint="cs"/>
          <w:noProof/>
          <w:cs/>
        </w:rPr>
        <w:t xml:space="preserve">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</w:t>
      </w: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แขนกลหันทางผู้รับประทานอาหาร</w:t>
      </w:r>
      <w:bookmarkEnd w:id="108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18383D" w:rsidRPr="001D15C4" w14:paraId="3DB76EC1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1553" w14:textId="676908B8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727D231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8383D" w:rsidRPr="001D15C4" w14:paraId="4440E2ED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4120AA7F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1D398F73" w14:textId="567C23FB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017640B3" w14:textId="77777777" w:rsidTr="0018383D">
        <w:trPr>
          <w:trHeight w:val="376"/>
        </w:trPr>
        <w:tc>
          <w:tcPr>
            <w:tcW w:w="2086" w:type="dxa"/>
          </w:tcPr>
          <w:p w14:paraId="084E8820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7C8E7ED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18383D" w:rsidRPr="001D15C4" w14:paraId="397DBD7C" w14:textId="77777777" w:rsidTr="0018383D">
        <w:trPr>
          <w:trHeight w:val="383"/>
        </w:trPr>
        <w:tc>
          <w:tcPr>
            <w:tcW w:w="2086" w:type="dxa"/>
          </w:tcPr>
          <w:p w14:paraId="309CBF16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5B8158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67AC1DC0" w14:textId="77777777" w:rsidTr="0018383D">
        <w:trPr>
          <w:trHeight w:val="199"/>
        </w:trPr>
        <w:tc>
          <w:tcPr>
            <w:tcW w:w="2086" w:type="dxa"/>
          </w:tcPr>
          <w:p w14:paraId="27DB1C32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1BD579BE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18383D" w:rsidRPr="001D15C4" w14:paraId="4E4E38F6" w14:textId="77777777" w:rsidTr="0018383D">
        <w:trPr>
          <w:trHeight w:val="172"/>
        </w:trPr>
        <w:tc>
          <w:tcPr>
            <w:tcW w:w="2086" w:type="dxa"/>
          </w:tcPr>
          <w:p w14:paraId="50FE43A3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575ABD7" w14:textId="77777777" w:rsidR="0018383D" w:rsidRPr="001D15C4" w:rsidRDefault="0018383D" w:rsidP="0018383D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EC98AD5" w14:textId="3C3681F6" w:rsidR="0018383D" w:rsidRPr="0018383D" w:rsidRDefault="0018383D" w:rsidP="000B5003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จากนั้นโปรแกรมจะทำงานในส่วน </w:t>
      </w:r>
      <w:r w:rsidRPr="000B5003">
        <w:rPr>
          <w:rFonts w:ascii="TH SarabunPSK" w:hAnsi="TH SarabunPSK" w:cs="TH SarabunPSK"/>
          <w:color w:val="000000" w:themeColor="text1"/>
          <w:sz w:val="36"/>
          <w:szCs w:val="36"/>
        </w:rPr>
        <w:t>Ultrasonic Sensor</w:t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เพื่อคำนวณระยะห่างกับผู้รับประทาน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แขนกลจะเพิ่มองศาของ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จนสุดค่าของ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หมายเลข 1 กับ 2 สุดที่มุม 150 องศา</w:t>
      </w:r>
    </w:p>
    <w:p w14:paraId="0843AFE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1DD9B1DB" wp14:editId="6F106DC2">
                <wp:simplePos x="0" y="0"/>
                <wp:positionH relativeFrom="margin">
                  <wp:align>center</wp:align>
                </wp:positionH>
                <wp:positionV relativeFrom="paragraph">
                  <wp:posOffset>4013515</wp:posOffset>
                </wp:positionV>
                <wp:extent cx="35896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36" y="20176"/>
                    <wp:lineTo x="21436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8CBDA" w14:textId="59D12F0C" w:rsidR="00705B22" w:rsidRPr="00E24F71" w:rsidRDefault="00705B22" w:rsidP="000B50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9" w:name="_Toc7772106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แขนกลเพิ่มองศาจนสุดที่มุม 150 องศา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9B1DB" id="Text Box 71" o:spid="_x0000_s1041" type="#_x0000_t202" style="position:absolute;left:0;text-align:left;margin-left:0;margin-top:316pt;width:282.65pt;height:.05pt;z-index:-251511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DOLwIAAGcEAAAOAAAAZHJzL2Uyb0RvYy54bWysVMFu2zAMvQ/YPwi6L05aJOu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" stroked="f">
                <v:textbox style="mso-fit-shape-to-text:t" inset="0,0,0,0">
                  <w:txbxContent>
                    <w:p w14:paraId="4128CBDA" w14:textId="59D12F0C" w:rsidR="00705B22" w:rsidRPr="00E24F71" w:rsidRDefault="00705B22" w:rsidP="000B50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0" w:name="_Toc77721065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แขนกลเพิ่มองศาจนสุดที่มุม 150 องศา</w:t>
                      </w:r>
                      <w:bookmarkEnd w:id="11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F09E661" wp14:editId="40E635BC">
                <wp:simplePos x="0" y="0"/>
                <wp:positionH relativeFrom="margin">
                  <wp:align>center</wp:align>
                </wp:positionH>
                <wp:positionV relativeFrom="paragraph">
                  <wp:posOffset>1808908</wp:posOffset>
                </wp:positionV>
                <wp:extent cx="38309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2" y="20176"/>
                    <wp:lineTo x="21482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039A7" w14:textId="4E328514" w:rsidR="00705B22" w:rsidRPr="00EE2AFF" w:rsidRDefault="00705B22" w:rsidP="000B5003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111" w:name="_Toc7772106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แขนกลเพิ่มองศาเพื่อขยับเข้าใกล้ผู้รับประทานอาหาร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9E661" id="Text Box 70" o:spid="_x0000_s1042" type="#_x0000_t202" style="position:absolute;left:0;text-align:left;margin-left:0;margin-top:142.45pt;width:301.65pt;height:.05pt;z-index:-251513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" stroked="f">
                <v:textbox style="mso-fit-shape-to-text:t" inset="0,0,0,0">
                  <w:txbxContent>
                    <w:p w14:paraId="59C039A7" w14:textId="4E328514" w:rsidR="00705B22" w:rsidRPr="00EE2AFF" w:rsidRDefault="00705B22" w:rsidP="000B5003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12" w:name="_Toc7772106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แขนกลเพิ่มองศาเพื่อขยับเข้าใกล้ผู้รับประทานอาหาร</w:t>
                      </w:r>
                      <w:bookmarkEnd w:id="11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800576" behindDoc="1" locked="0" layoutInCell="1" allowOverlap="1" wp14:anchorId="1F2FECCA" wp14:editId="3CC2CC96">
            <wp:simplePos x="0" y="0"/>
            <wp:positionH relativeFrom="margin">
              <wp:align>center</wp:align>
            </wp:positionH>
            <wp:positionV relativeFrom="paragraph">
              <wp:posOffset>2290390</wp:posOffset>
            </wp:positionV>
            <wp:extent cx="2989580" cy="1681480"/>
            <wp:effectExtent l="0" t="0" r="1270" b="0"/>
            <wp:wrapTight wrapText="bothSides">
              <wp:wrapPolygon edited="0">
                <wp:start x="0" y="0"/>
                <wp:lineTo x="0" y="21290"/>
                <wp:lineTo x="21472" y="21290"/>
                <wp:lineTo x="21472" y="0"/>
                <wp:lineTo x="0" y="0"/>
              </wp:wrapPolygon>
            </wp:wrapTight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99552" behindDoc="1" locked="0" layoutInCell="1" allowOverlap="1" wp14:anchorId="4500D6CA" wp14:editId="0CC7A5B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0695" cy="1699260"/>
            <wp:effectExtent l="0" t="0" r="8255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C992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5AC991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732023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E7C8AD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660C36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7709EEF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9A537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3332DBB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0A5D04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45BE1A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F2AE52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935A8D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2C95137D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E9EA48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BEDACD3" w14:textId="6E1960AC" w:rsidR="000B5003" w:rsidRDefault="000B5003" w:rsidP="000B5003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tbl>
      <w:tblPr>
        <w:tblStyle w:val="TableGrid"/>
        <w:tblpPr w:leftFromText="180" w:rightFromText="180" w:vertAnchor="text" w:horzAnchor="page" w:tblpX="4297" w:tblpY="635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0B5003" w:rsidRPr="001D15C4" w14:paraId="3EE93F8A" w14:textId="77777777" w:rsidTr="000B5003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4B39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9D080C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0B5003" w:rsidRPr="001D15C4" w14:paraId="0970CCC9" w14:textId="77777777" w:rsidTr="000B5003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1537648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09186F41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0B5003" w:rsidRPr="001D15C4" w14:paraId="501C5F92" w14:textId="77777777" w:rsidTr="000B5003">
        <w:trPr>
          <w:trHeight w:val="376"/>
        </w:trPr>
        <w:tc>
          <w:tcPr>
            <w:tcW w:w="2086" w:type="dxa"/>
          </w:tcPr>
          <w:p w14:paraId="476CE906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8347940" w14:textId="4B289150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3082F08F" w14:textId="77777777" w:rsidTr="000B5003">
        <w:trPr>
          <w:trHeight w:val="383"/>
        </w:trPr>
        <w:tc>
          <w:tcPr>
            <w:tcW w:w="2086" w:type="dxa"/>
          </w:tcPr>
          <w:p w14:paraId="6B8B3D47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BAB372" w14:textId="1CF503EE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220A0376" w14:textId="77777777" w:rsidTr="000B5003">
        <w:trPr>
          <w:trHeight w:val="199"/>
        </w:trPr>
        <w:tc>
          <w:tcPr>
            <w:tcW w:w="2086" w:type="dxa"/>
          </w:tcPr>
          <w:p w14:paraId="2A53771E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F0D733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0B5003" w:rsidRPr="001D15C4" w14:paraId="024DD902" w14:textId="77777777" w:rsidTr="000B5003">
        <w:trPr>
          <w:trHeight w:val="172"/>
        </w:trPr>
        <w:tc>
          <w:tcPr>
            <w:tcW w:w="2086" w:type="dxa"/>
          </w:tcPr>
          <w:p w14:paraId="753390B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5643CE4A" w14:textId="77777777" w:rsidR="000B5003" w:rsidRPr="001D15C4" w:rsidRDefault="000B5003" w:rsidP="000B5003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60ED77E3" w14:textId="7CC73309" w:rsidR="000B5003" w:rsidRDefault="000B5003" w:rsidP="000B5003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13" w:name="_Toc73661425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12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 w:rsidR="00DB6B9E">
        <w:rPr>
          <w:rFonts w:hint="cs"/>
          <w:noProof/>
          <w:cs/>
        </w:rPr>
        <w:t>ของ</w:t>
      </w:r>
      <w:r>
        <w:rPr>
          <w:rFonts w:hint="cs"/>
          <w:noProof/>
          <w:cs/>
        </w:rPr>
        <w:t>ภาพที่ 27</w:t>
      </w:r>
      <w:bookmarkEnd w:id="113"/>
    </w:p>
    <w:p w14:paraId="6EAF0B94" w14:textId="480BF8E9" w:rsidR="0018383D" w:rsidRDefault="0018383D">
      <w:pPr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14:paraId="572F229A" w14:textId="36E291AA" w:rsidR="000B5003" w:rsidRDefault="000B5003">
      <w:pPr>
        <w:spacing w:after="160" w:line="259" w:lineRule="auto"/>
        <w:jc w:val="left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68E45AC2" w14:textId="2E470983" w:rsidR="00DB6B9E" w:rsidRDefault="00DB6B9E" w:rsidP="00DB6B9E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14" w:name="_Toc73661426"/>
      <w:r>
        <w:rPr>
          <w:cs/>
        </w:rPr>
        <w:lastRenderedPageBreak/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13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>
        <w:rPr>
          <w:rFonts w:hint="cs"/>
          <w:noProof/>
          <w:cs/>
        </w:rPr>
        <w:t>ของภาพที่ 28</w:t>
      </w:r>
      <w:bookmarkEnd w:id="114"/>
    </w:p>
    <w:tbl>
      <w:tblPr>
        <w:tblStyle w:val="TableGrid"/>
        <w:tblpPr w:leftFromText="180" w:rightFromText="180" w:vertAnchor="text" w:horzAnchor="page" w:tblpX="4345" w:tblpY="164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DB6B9E" w:rsidRPr="001D15C4" w14:paraId="1F354A2F" w14:textId="77777777" w:rsidTr="00DB6B9E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708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3AF77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DB6B9E" w:rsidRPr="001D15C4" w14:paraId="32846C6D" w14:textId="77777777" w:rsidTr="00DB6B9E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5A6BA365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6E684DFA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DB6B9E" w:rsidRPr="001D15C4" w14:paraId="37317BE0" w14:textId="77777777" w:rsidTr="00DB6B9E">
        <w:trPr>
          <w:trHeight w:val="376"/>
        </w:trPr>
        <w:tc>
          <w:tcPr>
            <w:tcW w:w="2086" w:type="dxa"/>
          </w:tcPr>
          <w:p w14:paraId="1D406E23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BCDF4B4" w14:textId="72575782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65671453" w14:textId="77777777" w:rsidTr="00DB6B9E">
        <w:trPr>
          <w:trHeight w:val="383"/>
        </w:trPr>
        <w:tc>
          <w:tcPr>
            <w:tcW w:w="2086" w:type="dxa"/>
          </w:tcPr>
          <w:p w14:paraId="006A1C17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1C45E6C" w14:textId="58637D60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20FC9C71" w14:textId="77777777" w:rsidTr="00DB6B9E">
        <w:trPr>
          <w:trHeight w:val="199"/>
        </w:trPr>
        <w:tc>
          <w:tcPr>
            <w:tcW w:w="2086" w:type="dxa"/>
          </w:tcPr>
          <w:p w14:paraId="3E83973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94E04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DB6B9E" w:rsidRPr="001D15C4" w14:paraId="57D45D80" w14:textId="77777777" w:rsidTr="00DB6B9E">
        <w:trPr>
          <w:trHeight w:val="172"/>
        </w:trPr>
        <w:tc>
          <w:tcPr>
            <w:tcW w:w="2086" w:type="dxa"/>
          </w:tcPr>
          <w:p w14:paraId="160A5B1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564CFD" w14:textId="77777777" w:rsidR="00DB6B9E" w:rsidRPr="001D15C4" w:rsidRDefault="00DB6B9E" w:rsidP="00DB6B9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58037C20" w14:textId="61D339B6" w:rsidR="00F76CBE" w:rsidRPr="00051DDC" w:rsidRDefault="000B5003" w:rsidP="00051DDC">
      <w:pPr>
        <w:pStyle w:val="Caption"/>
        <w:ind w:firstLine="720"/>
        <w:rPr>
          <w:rFonts w:hint="cs"/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21D9B63B" w14:textId="3E37BE1C" w:rsidR="00014DBB" w:rsidRPr="00A00081" w:rsidRDefault="00014DBB" w:rsidP="00F76CBE">
      <w:pPr>
        <w:pStyle w:val="Heading1"/>
        <w:spacing w:after="0"/>
        <w:rPr>
          <w:rFonts w:ascii="TH Sarabun New" w:hAnsi="TH Sarabun New" w:cs="TH Sarabun New"/>
          <w:color w:val="000000" w:themeColor="text1"/>
        </w:rPr>
      </w:pPr>
      <w:bookmarkStart w:id="115" w:name="_Toc75876879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ประวัติผู้จัดทำโครงงาน</w:t>
      </w:r>
      <w:bookmarkEnd w:id="115"/>
    </w:p>
    <w:p w14:paraId="3830AA42" w14:textId="77777777" w:rsidR="00084DCD" w:rsidRPr="00A00081" w:rsidRDefault="00084DCD" w:rsidP="009C7CC5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1"/>
      </w:tblGrid>
      <w:tr w:rsidR="009C7CC5" w14:paraId="527F33CD" w14:textId="77777777" w:rsidTr="009C7CC5">
        <w:tc>
          <w:tcPr>
            <w:tcW w:w="3256" w:type="dxa"/>
          </w:tcPr>
          <w:p w14:paraId="3E0081FD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ชื่อ-สกุล</w:t>
            </w:r>
          </w:p>
        </w:tc>
        <w:tc>
          <w:tcPr>
            <w:tcW w:w="5041" w:type="dxa"/>
          </w:tcPr>
          <w:p w14:paraId="3487A2D9" w14:textId="314E848A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นาย</w:t>
            </w:r>
            <w:r w:rsidR="00F7029A">
              <w:rPr>
                <w:rFonts w:hint="cs"/>
                <w:b/>
                <w:bCs/>
                <w:cs/>
              </w:rPr>
              <w:t>นิติกานต์ เพ็ชแหวน</w:t>
            </w:r>
          </w:p>
        </w:tc>
      </w:tr>
      <w:tr w:rsidR="009C7CC5" w14:paraId="465359C8" w14:textId="77777777" w:rsidTr="009C7CC5">
        <w:tc>
          <w:tcPr>
            <w:tcW w:w="3256" w:type="dxa"/>
          </w:tcPr>
          <w:p w14:paraId="74F3188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วัน เดือน ปี เกิด</w:t>
            </w:r>
          </w:p>
        </w:tc>
        <w:tc>
          <w:tcPr>
            <w:tcW w:w="5041" w:type="dxa"/>
          </w:tcPr>
          <w:p w14:paraId="2D022507" w14:textId="707A2BF5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 กันยายน</w:t>
            </w:r>
            <w:r w:rsidR="00EF7D22">
              <w:rPr>
                <w:rFonts w:hint="cs"/>
                <w:b/>
                <w:bCs/>
                <w:cs/>
              </w:rPr>
              <w:t xml:space="preserve"> พ.ศ. 2541</w:t>
            </w:r>
          </w:p>
        </w:tc>
      </w:tr>
      <w:tr w:rsidR="009C7CC5" w14:paraId="59628700" w14:textId="77777777" w:rsidTr="009C7CC5">
        <w:tc>
          <w:tcPr>
            <w:tcW w:w="3256" w:type="dxa"/>
          </w:tcPr>
          <w:p w14:paraId="06A81824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>ที่อยู่ปัจจุบ</w:t>
            </w:r>
            <w:r>
              <w:rPr>
                <w:b/>
                <w:bCs/>
                <w:cs/>
              </w:rPr>
              <w:t>ัน</w:t>
            </w:r>
          </w:p>
        </w:tc>
        <w:tc>
          <w:tcPr>
            <w:tcW w:w="5041" w:type="dxa"/>
          </w:tcPr>
          <w:p w14:paraId="5BBE7098" w14:textId="77777777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เลขที่ </w:t>
            </w:r>
            <w:r w:rsidR="00F7029A">
              <w:rPr>
                <w:rFonts w:hint="cs"/>
                <w:b/>
                <w:bCs/>
                <w:cs/>
              </w:rPr>
              <w:t>154 หมู่ 2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="00F7029A">
              <w:rPr>
                <w:rFonts w:hint="cs"/>
                <w:b/>
                <w:bCs/>
                <w:cs/>
              </w:rPr>
              <w:t>ตำบล วังทอง</w:t>
            </w:r>
          </w:p>
          <w:p w14:paraId="79B2BF51" w14:textId="078B590B" w:rsidR="00F7029A" w:rsidRDefault="00F7029A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อำเภอ วังสมบูรณ์ จังหวัด สระแก้ว 27250</w:t>
            </w:r>
          </w:p>
        </w:tc>
      </w:tr>
      <w:tr w:rsidR="009C7CC5" w14:paraId="217835C3" w14:textId="77777777" w:rsidTr="009C7CC5">
        <w:tc>
          <w:tcPr>
            <w:tcW w:w="3256" w:type="dxa"/>
          </w:tcPr>
          <w:p w14:paraId="33E1FF84" w14:textId="77777777" w:rsidR="009C7CC5" w:rsidRP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อีเมล</w:t>
            </w:r>
          </w:p>
        </w:tc>
        <w:tc>
          <w:tcPr>
            <w:tcW w:w="5041" w:type="dxa"/>
          </w:tcPr>
          <w:p w14:paraId="00142FBE" w14:textId="143650A0" w:rsidR="004E4040" w:rsidRDefault="00F7029A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nitikran12@gmail.com</w:t>
            </w:r>
          </w:p>
        </w:tc>
      </w:tr>
      <w:tr w:rsidR="009C7CC5" w14:paraId="1AECE735" w14:textId="77777777" w:rsidTr="009C7CC5">
        <w:tc>
          <w:tcPr>
            <w:tcW w:w="3256" w:type="dxa"/>
          </w:tcPr>
          <w:p w14:paraId="1BB333FD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 xml:space="preserve">ประวัติการศึกษา </w:t>
            </w:r>
          </w:p>
        </w:tc>
        <w:tc>
          <w:tcPr>
            <w:tcW w:w="5041" w:type="dxa"/>
          </w:tcPr>
          <w:p w14:paraId="44DE3039" w14:textId="77777777" w:rsidR="009C7CC5" w:rsidRDefault="009C7CC5" w:rsidP="009C7CC5">
            <w:pPr>
              <w:jc w:val="left"/>
              <w:rPr>
                <w:b/>
                <w:bCs/>
              </w:rPr>
            </w:pPr>
          </w:p>
        </w:tc>
      </w:tr>
      <w:tr w:rsidR="009C7CC5" w14:paraId="5778C4D2" w14:textId="77777777" w:rsidTr="009C7CC5">
        <w:tc>
          <w:tcPr>
            <w:tcW w:w="3256" w:type="dxa"/>
          </w:tcPr>
          <w:p w14:paraId="0D6E9055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ระดับปริญญาตรี  </w:t>
            </w:r>
          </w:p>
        </w:tc>
        <w:tc>
          <w:tcPr>
            <w:tcW w:w="5041" w:type="dxa"/>
          </w:tcPr>
          <w:p w14:paraId="65A3C992" w14:textId="276AE1E2" w:rsidR="009C7CC5" w:rsidRDefault="00936DEC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คณะวิทยาการสารสนเทศ มหาวิทยาลัยบูรพา</w:t>
            </w:r>
          </w:p>
        </w:tc>
      </w:tr>
      <w:tr w:rsidR="009C7CC5" w14:paraId="6D907060" w14:textId="77777777" w:rsidTr="009C7CC5">
        <w:tc>
          <w:tcPr>
            <w:tcW w:w="3256" w:type="dxa"/>
          </w:tcPr>
          <w:p w14:paraId="4F23A3E0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ระดับมัธยมศึกษาตอนปลาย  </w:t>
            </w:r>
          </w:p>
        </w:tc>
        <w:tc>
          <w:tcPr>
            <w:tcW w:w="5041" w:type="dxa"/>
          </w:tcPr>
          <w:p w14:paraId="25529E52" w14:textId="4D333A5E" w:rsidR="009C7CC5" w:rsidRDefault="00936DEC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</w:t>
            </w:r>
            <w:r w:rsidR="00F7029A">
              <w:rPr>
                <w:rFonts w:hint="cs"/>
                <w:b/>
                <w:bCs/>
                <w:cs/>
              </w:rPr>
              <w:t>วังสมบูรณ์วิทยาคม</w:t>
            </w:r>
          </w:p>
        </w:tc>
      </w:tr>
      <w:tr w:rsidR="009C7CC5" w14:paraId="09C5FF49" w14:textId="77777777" w:rsidTr="009C7CC5">
        <w:tc>
          <w:tcPr>
            <w:tcW w:w="3256" w:type="dxa"/>
          </w:tcPr>
          <w:p w14:paraId="593402BE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ระดับมัธยมศึกษาตอนต้น  </w:t>
            </w:r>
          </w:p>
        </w:tc>
        <w:tc>
          <w:tcPr>
            <w:tcW w:w="5041" w:type="dxa"/>
          </w:tcPr>
          <w:p w14:paraId="3B5A1435" w14:textId="4DCA4E4C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โรงเรียนวังสมบูรณ์วิทยาคม</w:t>
            </w:r>
          </w:p>
        </w:tc>
      </w:tr>
      <w:tr w:rsidR="009C7CC5" w14:paraId="1BB82C4A" w14:textId="77777777" w:rsidTr="009C7CC5">
        <w:tc>
          <w:tcPr>
            <w:tcW w:w="3256" w:type="dxa"/>
          </w:tcPr>
          <w:p w14:paraId="0BDF58A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ความสามารถพิเศษ</w:t>
            </w:r>
          </w:p>
        </w:tc>
        <w:tc>
          <w:tcPr>
            <w:tcW w:w="5041" w:type="dxa"/>
          </w:tcPr>
          <w:p w14:paraId="1259D7CA" w14:textId="61F4ABD2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  <w:tr w:rsidR="009C7CC5" w14:paraId="11CBA101" w14:textId="77777777" w:rsidTr="009C7CC5">
        <w:tc>
          <w:tcPr>
            <w:tcW w:w="3256" w:type="dxa"/>
          </w:tcPr>
          <w:p w14:paraId="0387C670" w14:textId="77777777" w:rsid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เกียรติประวัติและผลงาน</w:t>
            </w:r>
          </w:p>
        </w:tc>
        <w:tc>
          <w:tcPr>
            <w:tcW w:w="5041" w:type="dxa"/>
          </w:tcPr>
          <w:p w14:paraId="0AD468F8" w14:textId="2366A796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</w:tbl>
    <w:p w14:paraId="4BEC4B99" w14:textId="77777777" w:rsidR="00014DBB" w:rsidRPr="00A00081" w:rsidRDefault="00014DBB" w:rsidP="009C7CC5">
      <w:pPr>
        <w:rPr>
          <w:b/>
          <w:bCs/>
        </w:rPr>
      </w:pPr>
    </w:p>
    <w:sectPr w:rsidR="00014DBB" w:rsidRPr="00A00081" w:rsidSect="00E42E5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72C35D" w14:textId="77777777" w:rsidR="00BF5A1C" w:rsidRDefault="00BF5A1C" w:rsidP="00F31E1E">
      <w:r>
        <w:separator/>
      </w:r>
    </w:p>
  </w:endnote>
  <w:endnote w:type="continuationSeparator" w:id="0">
    <w:p w14:paraId="2BD41952" w14:textId="77777777" w:rsidR="00BF5A1C" w:rsidRDefault="00BF5A1C" w:rsidP="00F31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851EE" w14:textId="77777777" w:rsidR="00705B22" w:rsidRPr="00C52EA7" w:rsidRDefault="00705B22" w:rsidP="00C5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9A210" w14:textId="77777777" w:rsidR="00705B22" w:rsidRDefault="00705B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9F667" w14:textId="77777777" w:rsidR="00705B22" w:rsidRPr="00C52EA7" w:rsidRDefault="00705B22" w:rsidP="00C52E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9AD80E" w14:textId="77777777" w:rsidR="00705B22" w:rsidRDefault="00705B22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30EE6" wp14:editId="070F52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F7670B7" id="Straight Connector 8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vwtwEAALkDAAAOAAAAZHJzL2Uyb0RvYy54bWysU8GOEzEMvSPxD1HudKZFu1p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A3F65" w14:textId="77777777" w:rsidR="00705B22" w:rsidRPr="00C52EA7" w:rsidRDefault="00705B22" w:rsidP="00C52EA7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8600F6" wp14:editId="0EDFC06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6FE9ED8" id="Straight Connector 6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6707E6" w14:textId="77777777" w:rsidR="00BF5A1C" w:rsidRDefault="00BF5A1C" w:rsidP="00F31E1E">
      <w:r>
        <w:separator/>
      </w:r>
    </w:p>
  </w:footnote>
  <w:footnote w:type="continuationSeparator" w:id="0">
    <w:p w14:paraId="36B593A2" w14:textId="77777777" w:rsidR="00BF5A1C" w:rsidRDefault="00BF5A1C" w:rsidP="00F31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49DAB" w14:textId="77777777" w:rsidR="00705B22" w:rsidRDefault="00705B22" w:rsidP="00E57DC1">
    <w:pPr>
      <w:pStyle w:val="Header"/>
      <w:tabs>
        <w:tab w:val="clear" w:pos="4680"/>
        <w:tab w:val="clear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5741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D258E4" w14:textId="77777777" w:rsidR="00705B22" w:rsidRDefault="00705B22">
        <w:pPr>
          <w:pStyle w:val="Header"/>
          <w:jc w:val="right"/>
        </w:pPr>
      </w:p>
    </w:sdtContent>
  </w:sdt>
  <w:p w14:paraId="1DA8F27B" w14:textId="77777777" w:rsidR="00705B22" w:rsidRDefault="00705B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9ED02" w14:textId="77777777" w:rsidR="00705B22" w:rsidRDefault="00705B22">
    <w:pPr>
      <w:pStyle w:val="Header"/>
      <w:jc w:val="right"/>
    </w:pPr>
  </w:p>
  <w:p w14:paraId="74462770" w14:textId="77777777" w:rsidR="00705B22" w:rsidRDefault="00705B2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9929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2A642" w14:textId="67256ECB" w:rsidR="00705B22" w:rsidRDefault="00705B22" w:rsidP="00E57DC1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A85894">
          <w:rPr>
            <w:rFonts w:ascii="TH SarabunPSK" w:hAnsi="TH SarabunPSK" w:cs="TH SarabunPSK"/>
            <w:noProof/>
            <w:cs/>
          </w:rPr>
          <w:t>ช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0E01225F" w14:textId="77777777" w:rsidR="00705B22" w:rsidRDefault="00705B22" w:rsidP="00E57DC1">
    <w:pPr>
      <w:pStyle w:val="Header"/>
      <w:tabs>
        <w:tab w:val="clear" w:pos="4680"/>
        <w:tab w:val="clear" w:pos="936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05848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AD4565" w14:textId="19321F23" w:rsidR="00705B22" w:rsidRDefault="00705B22" w:rsidP="00C52EA7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A85894">
          <w:rPr>
            <w:rFonts w:ascii="TH SarabunPSK" w:hAnsi="TH SarabunPSK" w:cs="TH SarabunPSK"/>
            <w:noProof/>
            <w:cs/>
          </w:rPr>
          <w:t>ก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524C0C55" w14:textId="77777777" w:rsidR="00705B22" w:rsidRDefault="00705B2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34145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F9CD3" w14:textId="6FD5B639" w:rsidR="00705B22" w:rsidRDefault="00705B22" w:rsidP="00BD4E19">
        <w:pPr>
          <w:pStyle w:val="Header"/>
          <w:jc w:val="left"/>
          <w:rPr>
            <w:noProof/>
          </w:rPr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BAAD6A" wp14:editId="369B7F65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87" name="Straight Connector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0F9297A4" id="Straight Connector 87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>แขนกลเพื่อช่วยเหลือผู้พิการทางแขน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A85894">
          <w:rPr>
            <w:rFonts w:ascii="TH SarabunPSK" w:hAnsi="TH SarabunPSK" w:cs="TH SarabunPSK"/>
            <w:noProof/>
          </w:rPr>
          <w:t>12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4829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C3AA32" w14:textId="77777777" w:rsidR="00705B22" w:rsidRDefault="00705B22" w:rsidP="00722DBB">
        <w:pPr>
          <w:pStyle w:val="Header"/>
          <w:jc w:val="left"/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1E7E2ED" wp14:editId="67F98C3D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62" name="Straight Connector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459C9885" id="Straight Connector 6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 xml:space="preserve">ชื่อโครงงาน 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32B8"/>
    <w:multiLevelType w:val="hybridMultilevel"/>
    <w:tmpl w:val="7156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1E980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355E"/>
    <w:multiLevelType w:val="multilevel"/>
    <w:tmpl w:val="3DB6E6F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AF800D3"/>
    <w:multiLevelType w:val="hybridMultilevel"/>
    <w:tmpl w:val="E0F4B0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131"/>
    <w:multiLevelType w:val="multilevel"/>
    <w:tmpl w:val="613A61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202673"/>
    <w:multiLevelType w:val="hybridMultilevel"/>
    <w:tmpl w:val="9B06AD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3B0C99"/>
    <w:multiLevelType w:val="hybridMultilevel"/>
    <w:tmpl w:val="FCDAD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4050"/>
    <w:multiLevelType w:val="hybridMultilevel"/>
    <w:tmpl w:val="135AA9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200CF"/>
    <w:multiLevelType w:val="hybridMultilevel"/>
    <w:tmpl w:val="40B49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B4521"/>
    <w:multiLevelType w:val="hybridMultilevel"/>
    <w:tmpl w:val="5CD8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1B21"/>
    <w:multiLevelType w:val="multilevel"/>
    <w:tmpl w:val="D012CD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7047E09"/>
    <w:multiLevelType w:val="hybridMultilevel"/>
    <w:tmpl w:val="DB782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25317"/>
    <w:multiLevelType w:val="hybridMultilevel"/>
    <w:tmpl w:val="A210B6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AD3235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23AAD"/>
    <w:multiLevelType w:val="multilevel"/>
    <w:tmpl w:val="711242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6A1D1A"/>
    <w:multiLevelType w:val="hybridMultilevel"/>
    <w:tmpl w:val="53EE6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2D6404"/>
    <w:multiLevelType w:val="hybridMultilevel"/>
    <w:tmpl w:val="74265BB2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164B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7" w15:restartNumberingAfterBreak="0">
    <w:nsid w:val="34EA4357"/>
    <w:multiLevelType w:val="hybridMultilevel"/>
    <w:tmpl w:val="45CC3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4F440A4"/>
    <w:multiLevelType w:val="multilevel"/>
    <w:tmpl w:val="F1F6264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9" w15:restartNumberingAfterBreak="0">
    <w:nsid w:val="35721BD3"/>
    <w:multiLevelType w:val="multilevel"/>
    <w:tmpl w:val="2DA45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70F7978"/>
    <w:multiLevelType w:val="multilevel"/>
    <w:tmpl w:val="6E1EE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271B8D"/>
    <w:multiLevelType w:val="hybridMultilevel"/>
    <w:tmpl w:val="70B421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C3F7B87"/>
    <w:multiLevelType w:val="hybridMultilevel"/>
    <w:tmpl w:val="8FB0B4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B40369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EA01A8"/>
    <w:multiLevelType w:val="multilevel"/>
    <w:tmpl w:val="D2AE12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lang w:bidi="th-TH"/>
      </w:rPr>
    </w:lvl>
    <w:lvl w:ilvl="1">
      <w:start w:val="6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46CF3539"/>
    <w:multiLevelType w:val="multilevel"/>
    <w:tmpl w:val="110433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C8B37BB"/>
    <w:multiLevelType w:val="hybridMultilevel"/>
    <w:tmpl w:val="50F66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E182F29C">
      <w:start w:val="1"/>
      <w:numFmt w:val="bullet"/>
      <w:lvlText w:val="-"/>
      <w:lvlJc w:val="left"/>
      <w:pPr>
        <w:ind w:left="2160" w:hanging="360"/>
      </w:pPr>
      <w:rPr>
        <w:rFonts w:ascii="TH Sarabun New" w:eastAsia="TH Sarabun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D41080E"/>
    <w:multiLevelType w:val="multilevel"/>
    <w:tmpl w:val="3DB6E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D952349"/>
    <w:multiLevelType w:val="hybridMultilevel"/>
    <w:tmpl w:val="050A9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C5DAE"/>
    <w:multiLevelType w:val="hybridMultilevel"/>
    <w:tmpl w:val="3F287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E182F29C">
      <w:start w:val="1"/>
      <w:numFmt w:val="bullet"/>
      <w:lvlText w:val="-"/>
      <w:lvlJc w:val="left"/>
      <w:pPr>
        <w:ind w:left="2340" w:hanging="360"/>
      </w:pPr>
      <w:rPr>
        <w:rFonts w:ascii="TH Sarabun New" w:eastAsia="TH Sarabun New" w:hAnsi="TH Sarabun New" w:cs="TH Sarabun New" w:hint="default"/>
      </w:rPr>
    </w:lvl>
    <w:lvl w:ilvl="3" w:tplc="988E0600">
      <w:start w:val="1"/>
      <w:numFmt w:val="bullet"/>
      <w:lvlText w:val=""/>
      <w:lvlJc w:val="left"/>
      <w:pPr>
        <w:ind w:left="2880" w:hanging="360"/>
      </w:pPr>
      <w:rPr>
        <w:rFonts w:ascii="TH Sarabun New" w:eastAsia="TH Sarabun New" w:hAnsi="TH Sarabun New" w:cs="TH Sarabun New" w:hint="default"/>
      </w:rPr>
    </w:lvl>
    <w:lvl w:ilvl="4" w:tplc="6436D8C8">
      <w:start w:val="5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C6FA7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424D48"/>
    <w:multiLevelType w:val="hybridMultilevel"/>
    <w:tmpl w:val="02C83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4034CB2"/>
    <w:multiLevelType w:val="multilevel"/>
    <w:tmpl w:val="12103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41D1209"/>
    <w:multiLevelType w:val="hybridMultilevel"/>
    <w:tmpl w:val="448AA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6293A3C"/>
    <w:multiLevelType w:val="hybridMultilevel"/>
    <w:tmpl w:val="CC268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111E3"/>
    <w:multiLevelType w:val="hybridMultilevel"/>
    <w:tmpl w:val="B66CF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E163E58"/>
    <w:multiLevelType w:val="hybridMultilevel"/>
    <w:tmpl w:val="D8BAF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2324E"/>
    <w:multiLevelType w:val="hybridMultilevel"/>
    <w:tmpl w:val="2248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893BFB"/>
    <w:multiLevelType w:val="multilevel"/>
    <w:tmpl w:val="7E5E7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91C26CD"/>
    <w:multiLevelType w:val="hybridMultilevel"/>
    <w:tmpl w:val="64F81A0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9E119B2"/>
    <w:multiLevelType w:val="hybridMultilevel"/>
    <w:tmpl w:val="C24E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F9498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2" w15:restartNumberingAfterBreak="0">
    <w:nsid w:val="6A6E4554"/>
    <w:multiLevelType w:val="hybridMultilevel"/>
    <w:tmpl w:val="C7522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C6B236C"/>
    <w:multiLevelType w:val="hybridMultilevel"/>
    <w:tmpl w:val="5CC44534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3B6806"/>
    <w:multiLevelType w:val="hybridMultilevel"/>
    <w:tmpl w:val="42F2C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C17DF7"/>
    <w:multiLevelType w:val="hybridMultilevel"/>
    <w:tmpl w:val="643A8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E22EAD"/>
    <w:multiLevelType w:val="hybridMultilevel"/>
    <w:tmpl w:val="C3C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434254"/>
    <w:multiLevelType w:val="multilevel"/>
    <w:tmpl w:val="F1F6264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8" w15:restartNumberingAfterBreak="0">
    <w:nsid w:val="7B53733E"/>
    <w:multiLevelType w:val="hybridMultilevel"/>
    <w:tmpl w:val="A3C66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24"/>
  </w:num>
  <w:num w:numId="3">
    <w:abstractNumId w:val="37"/>
  </w:num>
  <w:num w:numId="4">
    <w:abstractNumId w:val="27"/>
  </w:num>
  <w:num w:numId="5">
    <w:abstractNumId w:val="1"/>
  </w:num>
  <w:num w:numId="6">
    <w:abstractNumId w:val="0"/>
  </w:num>
  <w:num w:numId="7">
    <w:abstractNumId w:val="7"/>
  </w:num>
  <w:num w:numId="8">
    <w:abstractNumId w:val="46"/>
  </w:num>
  <w:num w:numId="9">
    <w:abstractNumId w:val="36"/>
  </w:num>
  <w:num w:numId="10">
    <w:abstractNumId w:val="10"/>
  </w:num>
  <w:num w:numId="11">
    <w:abstractNumId w:val="29"/>
  </w:num>
  <w:num w:numId="12">
    <w:abstractNumId w:val="5"/>
  </w:num>
  <w:num w:numId="13">
    <w:abstractNumId w:val="19"/>
  </w:num>
  <w:num w:numId="14">
    <w:abstractNumId w:val="41"/>
  </w:num>
  <w:num w:numId="15">
    <w:abstractNumId w:val="16"/>
  </w:num>
  <w:num w:numId="16">
    <w:abstractNumId w:val="22"/>
  </w:num>
  <w:num w:numId="17">
    <w:abstractNumId w:val="6"/>
  </w:num>
  <w:num w:numId="18">
    <w:abstractNumId w:val="17"/>
  </w:num>
  <w:num w:numId="19">
    <w:abstractNumId w:val="40"/>
  </w:num>
  <w:num w:numId="20">
    <w:abstractNumId w:val="39"/>
  </w:num>
  <w:num w:numId="21">
    <w:abstractNumId w:val="42"/>
  </w:num>
  <w:num w:numId="22">
    <w:abstractNumId w:val="8"/>
  </w:num>
  <w:num w:numId="23">
    <w:abstractNumId w:val="28"/>
  </w:num>
  <w:num w:numId="24">
    <w:abstractNumId w:val="48"/>
  </w:num>
  <w:num w:numId="25">
    <w:abstractNumId w:val="34"/>
  </w:num>
  <w:num w:numId="26">
    <w:abstractNumId w:val="3"/>
  </w:num>
  <w:num w:numId="27">
    <w:abstractNumId w:val="20"/>
  </w:num>
  <w:num w:numId="28">
    <w:abstractNumId w:val="9"/>
  </w:num>
  <w:num w:numId="29">
    <w:abstractNumId w:val="23"/>
  </w:num>
  <w:num w:numId="30">
    <w:abstractNumId w:val="43"/>
  </w:num>
  <w:num w:numId="31">
    <w:abstractNumId w:val="32"/>
  </w:num>
  <w:num w:numId="32">
    <w:abstractNumId w:val="4"/>
  </w:num>
  <w:num w:numId="33">
    <w:abstractNumId w:val="15"/>
  </w:num>
  <w:num w:numId="34">
    <w:abstractNumId w:val="25"/>
  </w:num>
  <w:num w:numId="35">
    <w:abstractNumId w:val="38"/>
  </w:num>
  <w:num w:numId="36">
    <w:abstractNumId w:val="44"/>
  </w:num>
  <w:num w:numId="37">
    <w:abstractNumId w:val="13"/>
  </w:num>
  <w:num w:numId="38">
    <w:abstractNumId w:val="35"/>
  </w:num>
  <w:num w:numId="39">
    <w:abstractNumId w:val="33"/>
  </w:num>
  <w:num w:numId="40">
    <w:abstractNumId w:val="2"/>
  </w:num>
  <w:num w:numId="41">
    <w:abstractNumId w:val="11"/>
  </w:num>
  <w:num w:numId="42">
    <w:abstractNumId w:val="45"/>
  </w:num>
  <w:num w:numId="43">
    <w:abstractNumId w:val="26"/>
  </w:num>
  <w:num w:numId="44">
    <w:abstractNumId w:val="21"/>
  </w:num>
  <w:num w:numId="45">
    <w:abstractNumId w:val="14"/>
  </w:num>
  <w:num w:numId="46">
    <w:abstractNumId w:val="12"/>
  </w:num>
  <w:num w:numId="47">
    <w:abstractNumId w:val="30"/>
  </w:num>
  <w:num w:numId="48">
    <w:abstractNumId w:val="31"/>
  </w:num>
  <w:num w:numId="4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AD2"/>
    <w:rsid w:val="0000067B"/>
    <w:rsid w:val="00007183"/>
    <w:rsid w:val="00007B52"/>
    <w:rsid w:val="00010A02"/>
    <w:rsid w:val="0001176C"/>
    <w:rsid w:val="00013973"/>
    <w:rsid w:val="00014DBB"/>
    <w:rsid w:val="00015CD4"/>
    <w:rsid w:val="00015F66"/>
    <w:rsid w:val="00016A91"/>
    <w:rsid w:val="00020131"/>
    <w:rsid w:val="00023382"/>
    <w:rsid w:val="000340ED"/>
    <w:rsid w:val="00035382"/>
    <w:rsid w:val="000406FA"/>
    <w:rsid w:val="00044E7E"/>
    <w:rsid w:val="0004617F"/>
    <w:rsid w:val="00050A81"/>
    <w:rsid w:val="00051B55"/>
    <w:rsid w:val="00051DDC"/>
    <w:rsid w:val="000521EA"/>
    <w:rsid w:val="00054A44"/>
    <w:rsid w:val="00073125"/>
    <w:rsid w:val="0007441A"/>
    <w:rsid w:val="00077DAE"/>
    <w:rsid w:val="00080912"/>
    <w:rsid w:val="00084DCD"/>
    <w:rsid w:val="00085F84"/>
    <w:rsid w:val="000917D8"/>
    <w:rsid w:val="000A4FD5"/>
    <w:rsid w:val="000B23FA"/>
    <w:rsid w:val="000B5003"/>
    <w:rsid w:val="000B7335"/>
    <w:rsid w:val="000C2E2E"/>
    <w:rsid w:val="000C4F00"/>
    <w:rsid w:val="000C51BA"/>
    <w:rsid w:val="000C7AD6"/>
    <w:rsid w:val="000D1301"/>
    <w:rsid w:val="000D1CEB"/>
    <w:rsid w:val="000D5928"/>
    <w:rsid w:val="000E547A"/>
    <w:rsid w:val="000F0FAF"/>
    <w:rsid w:val="000F4E2B"/>
    <w:rsid w:val="000F5FD6"/>
    <w:rsid w:val="00102582"/>
    <w:rsid w:val="001038E8"/>
    <w:rsid w:val="001079D4"/>
    <w:rsid w:val="0011101D"/>
    <w:rsid w:val="00111EFF"/>
    <w:rsid w:val="00114FEA"/>
    <w:rsid w:val="00116499"/>
    <w:rsid w:val="0011737D"/>
    <w:rsid w:val="00120E80"/>
    <w:rsid w:val="00123087"/>
    <w:rsid w:val="00123565"/>
    <w:rsid w:val="00130264"/>
    <w:rsid w:val="00130903"/>
    <w:rsid w:val="00132CAD"/>
    <w:rsid w:val="00134D5D"/>
    <w:rsid w:val="00135ACB"/>
    <w:rsid w:val="00141858"/>
    <w:rsid w:val="0014401F"/>
    <w:rsid w:val="001476A6"/>
    <w:rsid w:val="0015023C"/>
    <w:rsid w:val="001521D1"/>
    <w:rsid w:val="00157BF6"/>
    <w:rsid w:val="00165D8F"/>
    <w:rsid w:val="00166132"/>
    <w:rsid w:val="001677E8"/>
    <w:rsid w:val="001712B4"/>
    <w:rsid w:val="00181119"/>
    <w:rsid w:val="00181489"/>
    <w:rsid w:val="0018383D"/>
    <w:rsid w:val="001941E7"/>
    <w:rsid w:val="00194284"/>
    <w:rsid w:val="001A0065"/>
    <w:rsid w:val="001A359E"/>
    <w:rsid w:val="001A3F15"/>
    <w:rsid w:val="001B2E79"/>
    <w:rsid w:val="001C2BEB"/>
    <w:rsid w:val="001C6253"/>
    <w:rsid w:val="001C775D"/>
    <w:rsid w:val="001D15C4"/>
    <w:rsid w:val="001D2E75"/>
    <w:rsid w:val="001E1621"/>
    <w:rsid w:val="001E549F"/>
    <w:rsid w:val="001E731D"/>
    <w:rsid w:val="001E78B6"/>
    <w:rsid w:val="001F7B5D"/>
    <w:rsid w:val="0020667A"/>
    <w:rsid w:val="0021352F"/>
    <w:rsid w:val="002159BB"/>
    <w:rsid w:val="00220498"/>
    <w:rsid w:val="00222487"/>
    <w:rsid w:val="0022385F"/>
    <w:rsid w:val="0022485B"/>
    <w:rsid w:val="00225156"/>
    <w:rsid w:val="00225F94"/>
    <w:rsid w:val="00227004"/>
    <w:rsid w:val="00232ED9"/>
    <w:rsid w:val="002338D9"/>
    <w:rsid w:val="002343AF"/>
    <w:rsid w:val="0023782B"/>
    <w:rsid w:val="00243CCB"/>
    <w:rsid w:val="0025223F"/>
    <w:rsid w:val="0025411D"/>
    <w:rsid w:val="00254521"/>
    <w:rsid w:val="00256C27"/>
    <w:rsid w:val="0026047C"/>
    <w:rsid w:val="0026545B"/>
    <w:rsid w:val="00266AA4"/>
    <w:rsid w:val="00273387"/>
    <w:rsid w:val="00273983"/>
    <w:rsid w:val="00275976"/>
    <w:rsid w:val="0028083D"/>
    <w:rsid w:val="00281F8F"/>
    <w:rsid w:val="00281F97"/>
    <w:rsid w:val="002829F6"/>
    <w:rsid w:val="002832AC"/>
    <w:rsid w:val="0029191E"/>
    <w:rsid w:val="00293024"/>
    <w:rsid w:val="00293120"/>
    <w:rsid w:val="002939EB"/>
    <w:rsid w:val="00293A2D"/>
    <w:rsid w:val="00294FBC"/>
    <w:rsid w:val="002962AF"/>
    <w:rsid w:val="00296B53"/>
    <w:rsid w:val="002979F0"/>
    <w:rsid w:val="002A151B"/>
    <w:rsid w:val="002A3A35"/>
    <w:rsid w:val="002A5725"/>
    <w:rsid w:val="002A61B5"/>
    <w:rsid w:val="002B0E80"/>
    <w:rsid w:val="002B4E73"/>
    <w:rsid w:val="002B78C4"/>
    <w:rsid w:val="002C1259"/>
    <w:rsid w:val="002C13AB"/>
    <w:rsid w:val="002C4117"/>
    <w:rsid w:val="002C7581"/>
    <w:rsid w:val="002D0AC1"/>
    <w:rsid w:val="002D181B"/>
    <w:rsid w:val="002D1E9C"/>
    <w:rsid w:val="002D2083"/>
    <w:rsid w:val="002D52FD"/>
    <w:rsid w:val="002E054D"/>
    <w:rsid w:val="002E6FF9"/>
    <w:rsid w:val="002E74D4"/>
    <w:rsid w:val="002F0185"/>
    <w:rsid w:val="002F2188"/>
    <w:rsid w:val="002F31BB"/>
    <w:rsid w:val="003003A5"/>
    <w:rsid w:val="0030208E"/>
    <w:rsid w:val="00304033"/>
    <w:rsid w:val="003070BF"/>
    <w:rsid w:val="00324A02"/>
    <w:rsid w:val="00331436"/>
    <w:rsid w:val="003320D2"/>
    <w:rsid w:val="00332A53"/>
    <w:rsid w:val="003356FB"/>
    <w:rsid w:val="00335F96"/>
    <w:rsid w:val="00341C40"/>
    <w:rsid w:val="0034256B"/>
    <w:rsid w:val="00344CB5"/>
    <w:rsid w:val="00346132"/>
    <w:rsid w:val="00351E1B"/>
    <w:rsid w:val="00352C79"/>
    <w:rsid w:val="003534CD"/>
    <w:rsid w:val="00353E4E"/>
    <w:rsid w:val="0035557C"/>
    <w:rsid w:val="00356D99"/>
    <w:rsid w:val="0035735B"/>
    <w:rsid w:val="00365F6D"/>
    <w:rsid w:val="00367E79"/>
    <w:rsid w:val="003734BC"/>
    <w:rsid w:val="0037460B"/>
    <w:rsid w:val="00374784"/>
    <w:rsid w:val="00374EEB"/>
    <w:rsid w:val="0037573E"/>
    <w:rsid w:val="0037788F"/>
    <w:rsid w:val="003827B8"/>
    <w:rsid w:val="00383A84"/>
    <w:rsid w:val="00383F3B"/>
    <w:rsid w:val="00385762"/>
    <w:rsid w:val="00386015"/>
    <w:rsid w:val="0039330E"/>
    <w:rsid w:val="0039448A"/>
    <w:rsid w:val="00397B22"/>
    <w:rsid w:val="003A2210"/>
    <w:rsid w:val="003A2B00"/>
    <w:rsid w:val="003A415B"/>
    <w:rsid w:val="003B007C"/>
    <w:rsid w:val="003B0F5B"/>
    <w:rsid w:val="003B2332"/>
    <w:rsid w:val="003B2C9B"/>
    <w:rsid w:val="003C020F"/>
    <w:rsid w:val="003C0AE5"/>
    <w:rsid w:val="003C2D81"/>
    <w:rsid w:val="003C7B98"/>
    <w:rsid w:val="003D4976"/>
    <w:rsid w:val="003D60C9"/>
    <w:rsid w:val="003D69E7"/>
    <w:rsid w:val="003E01C4"/>
    <w:rsid w:val="003F0449"/>
    <w:rsid w:val="003F2FBD"/>
    <w:rsid w:val="003F43C1"/>
    <w:rsid w:val="003F740C"/>
    <w:rsid w:val="003F77B8"/>
    <w:rsid w:val="00402422"/>
    <w:rsid w:val="00406B7C"/>
    <w:rsid w:val="00407F8C"/>
    <w:rsid w:val="004101A5"/>
    <w:rsid w:val="00411298"/>
    <w:rsid w:val="00417BDB"/>
    <w:rsid w:val="00427EC7"/>
    <w:rsid w:val="00430359"/>
    <w:rsid w:val="00430CBC"/>
    <w:rsid w:val="004340E0"/>
    <w:rsid w:val="00435B30"/>
    <w:rsid w:val="004512A5"/>
    <w:rsid w:val="00454067"/>
    <w:rsid w:val="004541D6"/>
    <w:rsid w:val="00464C67"/>
    <w:rsid w:val="004711F2"/>
    <w:rsid w:val="00474153"/>
    <w:rsid w:val="00475FA4"/>
    <w:rsid w:val="00477E09"/>
    <w:rsid w:val="004806CB"/>
    <w:rsid w:val="00481C96"/>
    <w:rsid w:val="00481DDB"/>
    <w:rsid w:val="00482836"/>
    <w:rsid w:val="004A233C"/>
    <w:rsid w:val="004A4487"/>
    <w:rsid w:val="004A7581"/>
    <w:rsid w:val="004B42B8"/>
    <w:rsid w:val="004B625D"/>
    <w:rsid w:val="004B75EC"/>
    <w:rsid w:val="004C3AF3"/>
    <w:rsid w:val="004C51B1"/>
    <w:rsid w:val="004D1295"/>
    <w:rsid w:val="004D130F"/>
    <w:rsid w:val="004D3889"/>
    <w:rsid w:val="004D584B"/>
    <w:rsid w:val="004D5B40"/>
    <w:rsid w:val="004D5F0D"/>
    <w:rsid w:val="004D6BD3"/>
    <w:rsid w:val="004D75B3"/>
    <w:rsid w:val="004E4040"/>
    <w:rsid w:val="004E54A1"/>
    <w:rsid w:val="004E5915"/>
    <w:rsid w:val="004E65AE"/>
    <w:rsid w:val="004F4C54"/>
    <w:rsid w:val="004F5F28"/>
    <w:rsid w:val="0050278C"/>
    <w:rsid w:val="005039D1"/>
    <w:rsid w:val="00513E1E"/>
    <w:rsid w:val="00520C82"/>
    <w:rsid w:val="00521313"/>
    <w:rsid w:val="005255B9"/>
    <w:rsid w:val="00526D43"/>
    <w:rsid w:val="00527B52"/>
    <w:rsid w:val="005313DB"/>
    <w:rsid w:val="0053507D"/>
    <w:rsid w:val="0053532D"/>
    <w:rsid w:val="00543F21"/>
    <w:rsid w:val="00544262"/>
    <w:rsid w:val="00550215"/>
    <w:rsid w:val="00551D71"/>
    <w:rsid w:val="00551EB4"/>
    <w:rsid w:val="00554C8F"/>
    <w:rsid w:val="00555A49"/>
    <w:rsid w:val="00560B63"/>
    <w:rsid w:val="0056431D"/>
    <w:rsid w:val="00566371"/>
    <w:rsid w:val="00566FF2"/>
    <w:rsid w:val="00571848"/>
    <w:rsid w:val="00576984"/>
    <w:rsid w:val="00577893"/>
    <w:rsid w:val="00581149"/>
    <w:rsid w:val="00586A9E"/>
    <w:rsid w:val="00591120"/>
    <w:rsid w:val="0059331D"/>
    <w:rsid w:val="00595DAD"/>
    <w:rsid w:val="005A0292"/>
    <w:rsid w:val="005A2F0B"/>
    <w:rsid w:val="005A3398"/>
    <w:rsid w:val="005A3A51"/>
    <w:rsid w:val="005A3EB5"/>
    <w:rsid w:val="005A4964"/>
    <w:rsid w:val="005A6171"/>
    <w:rsid w:val="005A6A86"/>
    <w:rsid w:val="005A7F99"/>
    <w:rsid w:val="005B0B3A"/>
    <w:rsid w:val="005B2652"/>
    <w:rsid w:val="005B3D50"/>
    <w:rsid w:val="005B42CE"/>
    <w:rsid w:val="005B4735"/>
    <w:rsid w:val="005B6798"/>
    <w:rsid w:val="005C3095"/>
    <w:rsid w:val="005C4793"/>
    <w:rsid w:val="005C56D3"/>
    <w:rsid w:val="005D3472"/>
    <w:rsid w:val="005D4B75"/>
    <w:rsid w:val="005E1F7B"/>
    <w:rsid w:val="005E35B1"/>
    <w:rsid w:val="005E5321"/>
    <w:rsid w:val="005F1520"/>
    <w:rsid w:val="005F46C8"/>
    <w:rsid w:val="005F75E8"/>
    <w:rsid w:val="0060059B"/>
    <w:rsid w:val="00600621"/>
    <w:rsid w:val="0060124B"/>
    <w:rsid w:val="00604AD6"/>
    <w:rsid w:val="0061549D"/>
    <w:rsid w:val="00622A98"/>
    <w:rsid w:val="00625847"/>
    <w:rsid w:val="006343E6"/>
    <w:rsid w:val="00635716"/>
    <w:rsid w:val="00635C69"/>
    <w:rsid w:val="00641982"/>
    <w:rsid w:val="00641DCC"/>
    <w:rsid w:val="006550D1"/>
    <w:rsid w:val="00655C35"/>
    <w:rsid w:val="00656ECB"/>
    <w:rsid w:val="00664C67"/>
    <w:rsid w:val="00666470"/>
    <w:rsid w:val="006671FA"/>
    <w:rsid w:val="006742D7"/>
    <w:rsid w:val="0067535B"/>
    <w:rsid w:val="00681326"/>
    <w:rsid w:val="006859D1"/>
    <w:rsid w:val="00685D69"/>
    <w:rsid w:val="00686E8F"/>
    <w:rsid w:val="00692AD8"/>
    <w:rsid w:val="006963E7"/>
    <w:rsid w:val="006977FE"/>
    <w:rsid w:val="006A27E1"/>
    <w:rsid w:val="006A2A03"/>
    <w:rsid w:val="006B099E"/>
    <w:rsid w:val="006B1A73"/>
    <w:rsid w:val="006B43CC"/>
    <w:rsid w:val="006B6C85"/>
    <w:rsid w:val="006C454A"/>
    <w:rsid w:val="006C4FCF"/>
    <w:rsid w:val="006D6B5F"/>
    <w:rsid w:val="006E3EC2"/>
    <w:rsid w:val="006E7999"/>
    <w:rsid w:val="006E7E79"/>
    <w:rsid w:val="006F5122"/>
    <w:rsid w:val="006F62C0"/>
    <w:rsid w:val="00704391"/>
    <w:rsid w:val="00704783"/>
    <w:rsid w:val="00705B22"/>
    <w:rsid w:val="007103B6"/>
    <w:rsid w:val="00711DE9"/>
    <w:rsid w:val="0071277E"/>
    <w:rsid w:val="0071395A"/>
    <w:rsid w:val="0071634F"/>
    <w:rsid w:val="00717074"/>
    <w:rsid w:val="00721D34"/>
    <w:rsid w:val="00722DBB"/>
    <w:rsid w:val="00723060"/>
    <w:rsid w:val="0072389D"/>
    <w:rsid w:val="007242A8"/>
    <w:rsid w:val="007242CB"/>
    <w:rsid w:val="0073062B"/>
    <w:rsid w:val="00732BB6"/>
    <w:rsid w:val="00733A63"/>
    <w:rsid w:val="00734037"/>
    <w:rsid w:val="0073600B"/>
    <w:rsid w:val="007378D3"/>
    <w:rsid w:val="00741C69"/>
    <w:rsid w:val="00742A44"/>
    <w:rsid w:val="00744AB7"/>
    <w:rsid w:val="00745753"/>
    <w:rsid w:val="00746FB0"/>
    <w:rsid w:val="007474BE"/>
    <w:rsid w:val="00747C9A"/>
    <w:rsid w:val="00750FA7"/>
    <w:rsid w:val="00751AB9"/>
    <w:rsid w:val="0075278B"/>
    <w:rsid w:val="007561E4"/>
    <w:rsid w:val="00760BDC"/>
    <w:rsid w:val="00761CAA"/>
    <w:rsid w:val="00762A22"/>
    <w:rsid w:val="007631CC"/>
    <w:rsid w:val="00773B5C"/>
    <w:rsid w:val="00773E7F"/>
    <w:rsid w:val="007762BB"/>
    <w:rsid w:val="007775A5"/>
    <w:rsid w:val="007779A0"/>
    <w:rsid w:val="00780474"/>
    <w:rsid w:val="00786232"/>
    <w:rsid w:val="00790699"/>
    <w:rsid w:val="00791E32"/>
    <w:rsid w:val="007A3220"/>
    <w:rsid w:val="007A4DC7"/>
    <w:rsid w:val="007A5595"/>
    <w:rsid w:val="007B1017"/>
    <w:rsid w:val="007B23D0"/>
    <w:rsid w:val="007B5D92"/>
    <w:rsid w:val="007C49FE"/>
    <w:rsid w:val="007C5742"/>
    <w:rsid w:val="007C57CA"/>
    <w:rsid w:val="007C6CC1"/>
    <w:rsid w:val="007D0095"/>
    <w:rsid w:val="007D0ECB"/>
    <w:rsid w:val="007D1145"/>
    <w:rsid w:val="007D1B81"/>
    <w:rsid w:val="007D5C0E"/>
    <w:rsid w:val="007E0035"/>
    <w:rsid w:val="007E0AC9"/>
    <w:rsid w:val="0080164F"/>
    <w:rsid w:val="0080314E"/>
    <w:rsid w:val="00805A9D"/>
    <w:rsid w:val="00816C35"/>
    <w:rsid w:val="00821AE8"/>
    <w:rsid w:val="00822C75"/>
    <w:rsid w:val="00825479"/>
    <w:rsid w:val="00826D4C"/>
    <w:rsid w:val="008270BD"/>
    <w:rsid w:val="00831887"/>
    <w:rsid w:val="00833266"/>
    <w:rsid w:val="00834C55"/>
    <w:rsid w:val="00837553"/>
    <w:rsid w:val="00840A31"/>
    <w:rsid w:val="00840C14"/>
    <w:rsid w:val="0084270B"/>
    <w:rsid w:val="008431E5"/>
    <w:rsid w:val="00843728"/>
    <w:rsid w:val="008445EF"/>
    <w:rsid w:val="00847D13"/>
    <w:rsid w:val="00856796"/>
    <w:rsid w:val="008569BB"/>
    <w:rsid w:val="00866149"/>
    <w:rsid w:val="00867B87"/>
    <w:rsid w:val="008748AC"/>
    <w:rsid w:val="008826DC"/>
    <w:rsid w:val="00885F49"/>
    <w:rsid w:val="00897D32"/>
    <w:rsid w:val="008A2E8D"/>
    <w:rsid w:val="008A3B5C"/>
    <w:rsid w:val="008A40FC"/>
    <w:rsid w:val="008A45C1"/>
    <w:rsid w:val="008A74F4"/>
    <w:rsid w:val="008B524E"/>
    <w:rsid w:val="008B6442"/>
    <w:rsid w:val="008B7914"/>
    <w:rsid w:val="008C0CB0"/>
    <w:rsid w:val="008C203B"/>
    <w:rsid w:val="008C2AAC"/>
    <w:rsid w:val="008C4BA1"/>
    <w:rsid w:val="008C57D5"/>
    <w:rsid w:val="008C6665"/>
    <w:rsid w:val="008C78B1"/>
    <w:rsid w:val="008D4425"/>
    <w:rsid w:val="008E27E3"/>
    <w:rsid w:val="008E2BDC"/>
    <w:rsid w:val="008E349D"/>
    <w:rsid w:val="008E5359"/>
    <w:rsid w:val="008E7575"/>
    <w:rsid w:val="008F05DE"/>
    <w:rsid w:val="008F0E84"/>
    <w:rsid w:val="008F2DBC"/>
    <w:rsid w:val="008F5351"/>
    <w:rsid w:val="008F56D4"/>
    <w:rsid w:val="009022B5"/>
    <w:rsid w:val="009072C4"/>
    <w:rsid w:val="009079A6"/>
    <w:rsid w:val="009116DB"/>
    <w:rsid w:val="00912166"/>
    <w:rsid w:val="00913341"/>
    <w:rsid w:val="00916D6D"/>
    <w:rsid w:val="00921CEF"/>
    <w:rsid w:val="00921E71"/>
    <w:rsid w:val="00923732"/>
    <w:rsid w:val="009353BD"/>
    <w:rsid w:val="0093645A"/>
    <w:rsid w:val="00936DEC"/>
    <w:rsid w:val="00941775"/>
    <w:rsid w:val="00947ABD"/>
    <w:rsid w:val="00955DA7"/>
    <w:rsid w:val="0096028F"/>
    <w:rsid w:val="009708FE"/>
    <w:rsid w:val="00971593"/>
    <w:rsid w:val="00971D4F"/>
    <w:rsid w:val="00973833"/>
    <w:rsid w:val="009742FF"/>
    <w:rsid w:val="009751B4"/>
    <w:rsid w:val="00977243"/>
    <w:rsid w:val="00985233"/>
    <w:rsid w:val="009863D8"/>
    <w:rsid w:val="00994181"/>
    <w:rsid w:val="0099453D"/>
    <w:rsid w:val="00995C14"/>
    <w:rsid w:val="009971AF"/>
    <w:rsid w:val="009A2D92"/>
    <w:rsid w:val="009A3CBB"/>
    <w:rsid w:val="009A5724"/>
    <w:rsid w:val="009B2FCF"/>
    <w:rsid w:val="009C60AC"/>
    <w:rsid w:val="009C7CC5"/>
    <w:rsid w:val="009D03DF"/>
    <w:rsid w:val="009D4755"/>
    <w:rsid w:val="009D5AF5"/>
    <w:rsid w:val="009D7EA9"/>
    <w:rsid w:val="009E0544"/>
    <w:rsid w:val="009E0920"/>
    <w:rsid w:val="009E2193"/>
    <w:rsid w:val="009E302B"/>
    <w:rsid w:val="009E7122"/>
    <w:rsid w:val="009F11F3"/>
    <w:rsid w:val="009F169F"/>
    <w:rsid w:val="009F1EB4"/>
    <w:rsid w:val="009F41AE"/>
    <w:rsid w:val="009F593E"/>
    <w:rsid w:val="00A00081"/>
    <w:rsid w:val="00A00EFB"/>
    <w:rsid w:val="00A01FA2"/>
    <w:rsid w:val="00A03916"/>
    <w:rsid w:val="00A122EF"/>
    <w:rsid w:val="00A13442"/>
    <w:rsid w:val="00A1485D"/>
    <w:rsid w:val="00A241B3"/>
    <w:rsid w:val="00A30B47"/>
    <w:rsid w:val="00A35298"/>
    <w:rsid w:val="00A37873"/>
    <w:rsid w:val="00A42738"/>
    <w:rsid w:val="00A43CB5"/>
    <w:rsid w:val="00A509E1"/>
    <w:rsid w:val="00A53518"/>
    <w:rsid w:val="00A5518E"/>
    <w:rsid w:val="00A55F31"/>
    <w:rsid w:val="00A607C6"/>
    <w:rsid w:val="00A64182"/>
    <w:rsid w:val="00A646E7"/>
    <w:rsid w:val="00A66E01"/>
    <w:rsid w:val="00A75987"/>
    <w:rsid w:val="00A80866"/>
    <w:rsid w:val="00A84F99"/>
    <w:rsid w:val="00A85894"/>
    <w:rsid w:val="00A85E34"/>
    <w:rsid w:val="00A96C17"/>
    <w:rsid w:val="00AA1AD2"/>
    <w:rsid w:val="00AA491C"/>
    <w:rsid w:val="00AA4C8A"/>
    <w:rsid w:val="00AA656F"/>
    <w:rsid w:val="00AA6D2E"/>
    <w:rsid w:val="00AB08E6"/>
    <w:rsid w:val="00AB251A"/>
    <w:rsid w:val="00AB2DB4"/>
    <w:rsid w:val="00AB3BF2"/>
    <w:rsid w:val="00AB65F1"/>
    <w:rsid w:val="00AC454E"/>
    <w:rsid w:val="00AC642C"/>
    <w:rsid w:val="00AC7075"/>
    <w:rsid w:val="00AC72D7"/>
    <w:rsid w:val="00AD6483"/>
    <w:rsid w:val="00AE1CCC"/>
    <w:rsid w:val="00AE46CE"/>
    <w:rsid w:val="00AE4870"/>
    <w:rsid w:val="00B004C2"/>
    <w:rsid w:val="00B03E9F"/>
    <w:rsid w:val="00B04A61"/>
    <w:rsid w:val="00B0655F"/>
    <w:rsid w:val="00B23984"/>
    <w:rsid w:val="00B23A17"/>
    <w:rsid w:val="00B31AFC"/>
    <w:rsid w:val="00B32867"/>
    <w:rsid w:val="00B37A63"/>
    <w:rsid w:val="00B40DC2"/>
    <w:rsid w:val="00B422C9"/>
    <w:rsid w:val="00B51ACF"/>
    <w:rsid w:val="00B527AE"/>
    <w:rsid w:val="00B60328"/>
    <w:rsid w:val="00B7191F"/>
    <w:rsid w:val="00B71E08"/>
    <w:rsid w:val="00B731DE"/>
    <w:rsid w:val="00B80A0B"/>
    <w:rsid w:val="00B84CE6"/>
    <w:rsid w:val="00B860B3"/>
    <w:rsid w:val="00B90B7C"/>
    <w:rsid w:val="00B959DC"/>
    <w:rsid w:val="00B9684B"/>
    <w:rsid w:val="00BA24BC"/>
    <w:rsid w:val="00BA6BCB"/>
    <w:rsid w:val="00BA6C24"/>
    <w:rsid w:val="00BA7880"/>
    <w:rsid w:val="00BB1BD8"/>
    <w:rsid w:val="00BB306C"/>
    <w:rsid w:val="00BB3553"/>
    <w:rsid w:val="00BC1F4D"/>
    <w:rsid w:val="00BC462B"/>
    <w:rsid w:val="00BD1EE0"/>
    <w:rsid w:val="00BD4E19"/>
    <w:rsid w:val="00BD60E7"/>
    <w:rsid w:val="00BE0F78"/>
    <w:rsid w:val="00BE13D8"/>
    <w:rsid w:val="00BE19E1"/>
    <w:rsid w:val="00BE21D1"/>
    <w:rsid w:val="00BE4E2F"/>
    <w:rsid w:val="00BF13BD"/>
    <w:rsid w:val="00BF5A1C"/>
    <w:rsid w:val="00C032F7"/>
    <w:rsid w:val="00C059D8"/>
    <w:rsid w:val="00C05E25"/>
    <w:rsid w:val="00C06AB5"/>
    <w:rsid w:val="00C0754C"/>
    <w:rsid w:val="00C0768F"/>
    <w:rsid w:val="00C11948"/>
    <w:rsid w:val="00C14C0E"/>
    <w:rsid w:val="00C205E4"/>
    <w:rsid w:val="00C22697"/>
    <w:rsid w:val="00C23602"/>
    <w:rsid w:val="00C248CE"/>
    <w:rsid w:val="00C2788D"/>
    <w:rsid w:val="00C3082C"/>
    <w:rsid w:val="00C30E78"/>
    <w:rsid w:val="00C34E10"/>
    <w:rsid w:val="00C37BDC"/>
    <w:rsid w:val="00C41D1C"/>
    <w:rsid w:val="00C52567"/>
    <w:rsid w:val="00C52E66"/>
    <w:rsid w:val="00C52EA7"/>
    <w:rsid w:val="00C54453"/>
    <w:rsid w:val="00C556A4"/>
    <w:rsid w:val="00C626E3"/>
    <w:rsid w:val="00C62F46"/>
    <w:rsid w:val="00C64260"/>
    <w:rsid w:val="00C66D3B"/>
    <w:rsid w:val="00C7352D"/>
    <w:rsid w:val="00C80322"/>
    <w:rsid w:val="00C81CCD"/>
    <w:rsid w:val="00C90405"/>
    <w:rsid w:val="00C908CF"/>
    <w:rsid w:val="00C917F8"/>
    <w:rsid w:val="00C92AC0"/>
    <w:rsid w:val="00C96B8F"/>
    <w:rsid w:val="00C97F00"/>
    <w:rsid w:val="00CA112E"/>
    <w:rsid w:val="00CA4227"/>
    <w:rsid w:val="00CA4CDC"/>
    <w:rsid w:val="00CB3B9D"/>
    <w:rsid w:val="00CB5F3A"/>
    <w:rsid w:val="00CC419B"/>
    <w:rsid w:val="00CC67A2"/>
    <w:rsid w:val="00CD393F"/>
    <w:rsid w:val="00CD49FE"/>
    <w:rsid w:val="00CD55E4"/>
    <w:rsid w:val="00CE3A65"/>
    <w:rsid w:val="00CE437F"/>
    <w:rsid w:val="00CE4443"/>
    <w:rsid w:val="00CE5E36"/>
    <w:rsid w:val="00CE6112"/>
    <w:rsid w:val="00CF0F80"/>
    <w:rsid w:val="00CF265B"/>
    <w:rsid w:val="00CF28C0"/>
    <w:rsid w:val="00CF614D"/>
    <w:rsid w:val="00D01020"/>
    <w:rsid w:val="00D01648"/>
    <w:rsid w:val="00D024B9"/>
    <w:rsid w:val="00D033EA"/>
    <w:rsid w:val="00D0442C"/>
    <w:rsid w:val="00D10E0D"/>
    <w:rsid w:val="00D20B60"/>
    <w:rsid w:val="00D21A57"/>
    <w:rsid w:val="00D23F4C"/>
    <w:rsid w:val="00D25D6D"/>
    <w:rsid w:val="00D26222"/>
    <w:rsid w:val="00D26A76"/>
    <w:rsid w:val="00D303A2"/>
    <w:rsid w:val="00D30CAE"/>
    <w:rsid w:val="00D33B11"/>
    <w:rsid w:val="00D35E52"/>
    <w:rsid w:val="00D4234F"/>
    <w:rsid w:val="00D449FF"/>
    <w:rsid w:val="00D47054"/>
    <w:rsid w:val="00D60239"/>
    <w:rsid w:val="00D704B5"/>
    <w:rsid w:val="00D71CE1"/>
    <w:rsid w:val="00D75CC6"/>
    <w:rsid w:val="00D77554"/>
    <w:rsid w:val="00D801A2"/>
    <w:rsid w:val="00D8385B"/>
    <w:rsid w:val="00D8451F"/>
    <w:rsid w:val="00D84F42"/>
    <w:rsid w:val="00D85481"/>
    <w:rsid w:val="00D9153A"/>
    <w:rsid w:val="00D917DB"/>
    <w:rsid w:val="00DA39B3"/>
    <w:rsid w:val="00DA400F"/>
    <w:rsid w:val="00DB05D9"/>
    <w:rsid w:val="00DB31F8"/>
    <w:rsid w:val="00DB6B9E"/>
    <w:rsid w:val="00DC5261"/>
    <w:rsid w:val="00DC6A64"/>
    <w:rsid w:val="00DC7E1D"/>
    <w:rsid w:val="00DD008D"/>
    <w:rsid w:val="00DD0540"/>
    <w:rsid w:val="00DD1DF7"/>
    <w:rsid w:val="00DD24E8"/>
    <w:rsid w:val="00DD4490"/>
    <w:rsid w:val="00DE3909"/>
    <w:rsid w:val="00DE3A4B"/>
    <w:rsid w:val="00DE455C"/>
    <w:rsid w:val="00DE7149"/>
    <w:rsid w:val="00DE72BA"/>
    <w:rsid w:val="00DE7ED3"/>
    <w:rsid w:val="00DF066B"/>
    <w:rsid w:val="00DF1942"/>
    <w:rsid w:val="00DF5195"/>
    <w:rsid w:val="00DF6A34"/>
    <w:rsid w:val="00DF7649"/>
    <w:rsid w:val="00E0285A"/>
    <w:rsid w:val="00E028E1"/>
    <w:rsid w:val="00E10671"/>
    <w:rsid w:val="00E116FD"/>
    <w:rsid w:val="00E1374F"/>
    <w:rsid w:val="00E17344"/>
    <w:rsid w:val="00E21F9F"/>
    <w:rsid w:val="00E3063B"/>
    <w:rsid w:val="00E34483"/>
    <w:rsid w:val="00E35972"/>
    <w:rsid w:val="00E35B91"/>
    <w:rsid w:val="00E364D2"/>
    <w:rsid w:val="00E42E5E"/>
    <w:rsid w:val="00E4312E"/>
    <w:rsid w:val="00E52582"/>
    <w:rsid w:val="00E52EFC"/>
    <w:rsid w:val="00E556E6"/>
    <w:rsid w:val="00E5691A"/>
    <w:rsid w:val="00E57DC1"/>
    <w:rsid w:val="00E65A8D"/>
    <w:rsid w:val="00E70F81"/>
    <w:rsid w:val="00E81508"/>
    <w:rsid w:val="00E81EF8"/>
    <w:rsid w:val="00E82C70"/>
    <w:rsid w:val="00E86574"/>
    <w:rsid w:val="00E86DF7"/>
    <w:rsid w:val="00E91FAB"/>
    <w:rsid w:val="00E94795"/>
    <w:rsid w:val="00EA2857"/>
    <w:rsid w:val="00EA2D00"/>
    <w:rsid w:val="00EA397C"/>
    <w:rsid w:val="00EA4535"/>
    <w:rsid w:val="00EA5953"/>
    <w:rsid w:val="00EA76A3"/>
    <w:rsid w:val="00EB1F0F"/>
    <w:rsid w:val="00EB29E1"/>
    <w:rsid w:val="00EB45B1"/>
    <w:rsid w:val="00EB55AB"/>
    <w:rsid w:val="00EB6F40"/>
    <w:rsid w:val="00EB73B9"/>
    <w:rsid w:val="00EC1759"/>
    <w:rsid w:val="00EC34A1"/>
    <w:rsid w:val="00EC5D59"/>
    <w:rsid w:val="00EC67F4"/>
    <w:rsid w:val="00ED427A"/>
    <w:rsid w:val="00ED445F"/>
    <w:rsid w:val="00ED5FF7"/>
    <w:rsid w:val="00ED7568"/>
    <w:rsid w:val="00EE059C"/>
    <w:rsid w:val="00EE4E2B"/>
    <w:rsid w:val="00EF37C8"/>
    <w:rsid w:val="00EF7D22"/>
    <w:rsid w:val="00F0104F"/>
    <w:rsid w:val="00F07CB5"/>
    <w:rsid w:val="00F10C65"/>
    <w:rsid w:val="00F15346"/>
    <w:rsid w:val="00F153FB"/>
    <w:rsid w:val="00F17F03"/>
    <w:rsid w:val="00F20099"/>
    <w:rsid w:val="00F20D28"/>
    <w:rsid w:val="00F210ED"/>
    <w:rsid w:val="00F21DF8"/>
    <w:rsid w:val="00F25343"/>
    <w:rsid w:val="00F26E26"/>
    <w:rsid w:val="00F3164B"/>
    <w:rsid w:val="00F31E1E"/>
    <w:rsid w:val="00F338F3"/>
    <w:rsid w:val="00F37B81"/>
    <w:rsid w:val="00F46942"/>
    <w:rsid w:val="00F46B8D"/>
    <w:rsid w:val="00F47874"/>
    <w:rsid w:val="00F61E6D"/>
    <w:rsid w:val="00F648AA"/>
    <w:rsid w:val="00F65EDB"/>
    <w:rsid w:val="00F67066"/>
    <w:rsid w:val="00F7029A"/>
    <w:rsid w:val="00F7037E"/>
    <w:rsid w:val="00F76CBE"/>
    <w:rsid w:val="00F847F1"/>
    <w:rsid w:val="00F86A5D"/>
    <w:rsid w:val="00FB2829"/>
    <w:rsid w:val="00FB3AAB"/>
    <w:rsid w:val="00FB4DEC"/>
    <w:rsid w:val="00FC168A"/>
    <w:rsid w:val="00FC57AC"/>
    <w:rsid w:val="00FD23FD"/>
    <w:rsid w:val="00FD3345"/>
    <w:rsid w:val="00FD3722"/>
    <w:rsid w:val="00FE0C57"/>
    <w:rsid w:val="00FE2FA9"/>
    <w:rsid w:val="00FE6B6A"/>
    <w:rsid w:val="00FE74F7"/>
    <w:rsid w:val="00FF0547"/>
    <w:rsid w:val="00FF5EAB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26C7"/>
  <w15:chartTrackingRefBased/>
  <w15:docId w15:val="{BBF7AA89-4B6E-4EB2-BB57-856CF360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3C1"/>
    <w:pPr>
      <w:spacing w:after="0" w:line="240" w:lineRule="auto"/>
      <w:jc w:val="thaiDistribute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953"/>
    <w:pPr>
      <w:spacing w:after="12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054"/>
    <w:pPr>
      <w:outlineLvl w:val="1"/>
    </w:pPr>
    <w:rPr>
      <w:rFonts w:ascii="TH SarabunPSK" w:hAnsi="TH SarabunPSK" w:cs="TH SarabunPSK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B87"/>
    <w:pPr>
      <w:keepNext/>
      <w:keepLines/>
      <w:spacing w:after="120"/>
      <w:jc w:val="left"/>
      <w:outlineLvl w:val="2"/>
    </w:pPr>
    <w:rPr>
      <w:rFonts w:ascii="TH SarabunPSK" w:eastAsia="TH SarabunPSK" w:hAnsi="TH SarabunPSK" w:cs="TH SarabunPSK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953"/>
    <w:rPr>
      <w:rFonts w:ascii="TH SarabunPSK" w:eastAsia="TH Sarabun New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F46B8D"/>
    <w:pPr>
      <w:ind w:left="720"/>
      <w:contextualSpacing/>
    </w:pPr>
  </w:style>
  <w:style w:type="character" w:styleId="Emphasis">
    <w:name w:val="Emphasis"/>
    <w:basedOn w:val="DefaultParagraphFont"/>
    <w:rsid w:val="001B2E79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7352D"/>
    <w:pPr>
      <w:spacing w:after="120"/>
      <w:jc w:val="left"/>
    </w:pPr>
    <w:rPr>
      <w:sz w:val="28"/>
      <w:szCs w:val="28"/>
    </w:rPr>
  </w:style>
  <w:style w:type="character" w:styleId="Hyperlink">
    <w:name w:val="Hyperlink"/>
    <w:basedOn w:val="DefaultParagraphFont"/>
    <w:uiPriority w:val="99"/>
    <w:rsid w:val="00D033EA"/>
    <w:rPr>
      <w:color w:val="0563C1" w:themeColor="hyperlink"/>
      <w:u w:val="single"/>
    </w:rPr>
  </w:style>
  <w:style w:type="character" w:customStyle="1" w:styleId="apple-converted-space">
    <w:name w:val="apple-converted-space"/>
    <w:rsid w:val="00F37B81"/>
  </w:style>
  <w:style w:type="character" w:styleId="Strong">
    <w:name w:val="Strong"/>
    <w:basedOn w:val="DefaultParagraphFont"/>
    <w:uiPriority w:val="22"/>
    <w:qFormat/>
    <w:rsid w:val="007C6CC1"/>
    <w:rPr>
      <w:b/>
      <w:bCs/>
    </w:rPr>
  </w:style>
  <w:style w:type="character" w:styleId="PageNumber">
    <w:name w:val="page number"/>
    <w:basedOn w:val="DefaultParagraphFont"/>
    <w:rsid w:val="00E1374F"/>
  </w:style>
  <w:style w:type="paragraph" w:styleId="HTMLPreformatted">
    <w:name w:val="HTML Preformatted"/>
    <w:basedOn w:val="Normal"/>
    <w:link w:val="HTMLPreformattedChar"/>
    <w:uiPriority w:val="99"/>
    <w:unhideWhenUsed/>
    <w:rsid w:val="001A3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3F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C462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rsid w:val="00A00081"/>
  </w:style>
  <w:style w:type="paragraph" w:styleId="Header">
    <w:name w:val="header"/>
    <w:basedOn w:val="Normal"/>
    <w:link w:val="Head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E1E"/>
  </w:style>
  <w:style w:type="paragraph" w:styleId="Footer">
    <w:name w:val="footer"/>
    <w:basedOn w:val="Normal"/>
    <w:link w:val="Foot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E1E"/>
  </w:style>
  <w:style w:type="character" w:customStyle="1" w:styleId="Heading2Char">
    <w:name w:val="Heading 2 Char"/>
    <w:basedOn w:val="DefaultParagraphFont"/>
    <w:link w:val="Heading2"/>
    <w:uiPriority w:val="9"/>
    <w:rsid w:val="00D47054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7B87"/>
    <w:rPr>
      <w:rFonts w:ascii="TH SarabunPSK" w:eastAsia="TH SarabunPSK" w:hAnsi="TH SarabunPSK" w:cs="TH SarabunPSK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2EA7"/>
    <w:pPr>
      <w:spacing w:after="100"/>
    </w:pPr>
    <w:rPr>
      <w:rFonts w:ascii="TH SarabunPSK" w:eastAsia="TH SarabunPSK" w:hAnsi="TH SarabunPSK" w:cs="TH SarabunPSK"/>
      <w:b/>
      <w:bCs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947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795"/>
    <w:pPr>
      <w:spacing w:after="100"/>
      <w:ind w:left="440"/>
    </w:pPr>
  </w:style>
  <w:style w:type="paragraph" w:customStyle="1" w:styleId="a">
    <w:name w:val="ภาพ"/>
    <w:basedOn w:val="Caption"/>
    <w:link w:val="Char"/>
    <w:qFormat/>
    <w:rsid w:val="000B7335"/>
    <w:rPr>
      <w:rFonts w:ascii="TH SarabunPSK" w:eastAsia="TH SarabunPSK" w:hAnsi="TH SarabunPSK" w:cs="TH SarabunPSK"/>
      <w:i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116FD"/>
  </w:style>
  <w:style w:type="character" w:customStyle="1" w:styleId="CaptionChar">
    <w:name w:val="Caption Char"/>
    <w:basedOn w:val="DefaultParagraphFont"/>
    <w:link w:val="Caption"/>
    <w:uiPriority w:val="35"/>
    <w:rsid w:val="00C7352D"/>
    <w:rPr>
      <w:rFonts w:ascii="TH Sarabun New" w:eastAsia="TH Sarabun New" w:hAnsi="TH Sarabun New" w:cs="TH Sarabun New"/>
      <w:sz w:val="28"/>
    </w:rPr>
  </w:style>
  <w:style w:type="character" w:customStyle="1" w:styleId="Char">
    <w:name w:val="ภาพ Char"/>
    <w:basedOn w:val="CaptionChar"/>
    <w:link w:val="a"/>
    <w:rsid w:val="000B7335"/>
    <w:rPr>
      <w:rFonts w:ascii="TH SarabunPSK" w:eastAsia="TH SarabunPSK" w:hAnsi="TH SarabunPSK" w:cs="TH SarabunPSK"/>
      <w:i/>
      <w:iCs w:val="0"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0C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ser">
    <w:name w:val="user"/>
    <w:basedOn w:val="DefaultParagraphFont"/>
    <w:rsid w:val="00D33B11"/>
  </w:style>
  <w:style w:type="character" w:styleId="PlaceholderText">
    <w:name w:val="Placeholder Text"/>
    <w:basedOn w:val="DefaultParagraphFont"/>
    <w:uiPriority w:val="99"/>
    <w:semiHidden/>
    <w:rsid w:val="00C96B8F"/>
    <w:rPr>
      <w:color w:val="808080"/>
    </w:rPr>
  </w:style>
  <w:style w:type="character" w:customStyle="1" w:styleId="pl-k">
    <w:name w:val="pl-k"/>
    <w:basedOn w:val="DefaultParagraphFont"/>
    <w:rsid w:val="00B71E08"/>
  </w:style>
  <w:style w:type="character" w:customStyle="1" w:styleId="pl-s1">
    <w:name w:val="pl-s1"/>
    <w:basedOn w:val="DefaultParagraphFont"/>
    <w:rsid w:val="00B71E08"/>
  </w:style>
  <w:style w:type="character" w:customStyle="1" w:styleId="pl-v">
    <w:name w:val="pl-v"/>
    <w:basedOn w:val="DefaultParagraphFont"/>
    <w:rsid w:val="00B71E08"/>
  </w:style>
  <w:style w:type="character" w:customStyle="1" w:styleId="pl-c">
    <w:name w:val="pl-c"/>
    <w:basedOn w:val="DefaultParagraphFont"/>
    <w:rsid w:val="00B71E08"/>
  </w:style>
  <w:style w:type="character" w:customStyle="1" w:styleId="pl-en">
    <w:name w:val="pl-en"/>
    <w:basedOn w:val="DefaultParagraphFont"/>
    <w:rsid w:val="00B71E08"/>
  </w:style>
  <w:style w:type="character" w:customStyle="1" w:styleId="pl-s">
    <w:name w:val="pl-s"/>
    <w:basedOn w:val="DefaultParagraphFont"/>
    <w:rsid w:val="00B71E08"/>
  </w:style>
  <w:style w:type="character" w:customStyle="1" w:styleId="pl-c1">
    <w:name w:val="pl-c1"/>
    <w:basedOn w:val="DefaultParagraphFont"/>
    <w:rsid w:val="00B71E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25D6D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039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5B22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5A2F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7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E:\Flutter\Flutter_CollectingPoints\Senior_Project.docx" TargetMode="External"/><Relationship Id="rId21" Type="http://schemas.openxmlformats.org/officeDocument/2006/relationships/hyperlink" Target="file:///E:\Flutter\Flutter_CollectingPoints\Senior_Project.docx" TargetMode="External"/><Relationship Id="rId42" Type="http://schemas.openxmlformats.org/officeDocument/2006/relationships/footer" Target="footer3.xml"/><Relationship Id="rId47" Type="http://schemas.openxmlformats.org/officeDocument/2006/relationships/image" Target="media/image6.png"/><Relationship Id="rId63" Type="http://schemas.openxmlformats.org/officeDocument/2006/relationships/image" Target="media/image17.png"/><Relationship Id="rId68" Type="http://schemas.openxmlformats.org/officeDocument/2006/relationships/image" Target="media/image22.jpeg"/><Relationship Id="rId16" Type="http://schemas.openxmlformats.org/officeDocument/2006/relationships/hyperlink" Target="file:///E:\Flutter\Flutter_CollectingPoints\Senior_Project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E:\Flutter\Flutter_CollectingPoints\Senior_Project.docx" TargetMode="External"/><Relationship Id="rId32" Type="http://schemas.openxmlformats.org/officeDocument/2006/relationships/hyperlink" Target="file:///E:\Flutter\Flutter_CollectingPoints\Senior_Project.docx" TargetMode="External"/><Relationship Id="rId37" Type="http://schemas.openxmlformats.org/officeDocument/2006/relationships/hyperlink" Target="file:///E:\Flutter\Flutter_CollectingPoints\Senior_Project.docx" TargetMode="External"/><Relationship Id="rId40" Type="http://schemas.openxmlformats.org/officeDocument/2006/relationships/footer" Target="footer2.xml"/><Relationship Id="rId45" Type="http://schemas.openxmlformats.org/officeDocument/2006/relationships/image" Target="media/image4.png"/><Relationship Id="rId53" Type="http://schemas.openxmlformats.org/officeDocument/2006/relationships/image" Target="media/image12.jpeg"/><Relationship Id="rId58" Type="http://schemas.openxmlformats.org/officeDocument/2006/relationships/hyperlink" Target="https://fillgoods.co/online-biz/shop-orders-build-business-with-4p-make-more-sale/" TargetMode="External"/><Relationship Id="rId66" Type="http://schemas.openxmlformats.org/officeDocument/2006/relationships/image" Target="media/image20.jpe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hyperlink" Target="http://www.uiblogazine.com/gestalt-for-uid/" TargetMode="External"/><Relationship Id="rId19" Type="http://schemas.openxmlformats.org/officeDocument/2006/relationships/hyperlink" Target="file:///E:\Flutter\Flutter_CollectingPoints\Senior_Project.docx" TargetMode="External"/><Relationship Id="rId14" Type="http://schemas.openxmlformats.org/officeDocument/2006/relationships/hyperlink" Target="file:///E:\Flutter\Flutter_CollectingPoints\Senior_Project.docx" TargetMode="External"/><Relationship Id="rId22" Type="http://schemas.openxmlformats.org/officeDocument/2006/relationships/hyperlink" Target="file:///E:\Flutter\Flutter_CollectingPoints\Senior_Project.docx" TargetMode="External"/><Relationship Id="rId27" Type="http://schemas.openxmlformats.org/officeDocument/2006/relationships/hyperlink" Target="file:///E:\Flutter\Flutter_CollectingPoints\Senior_Project.docx" TargetMode="External"/><Relationship Id="rId30" Type="http://schemas.openxmlformats.org/officeDocument/2006/relationships/hyperlink" Target="file:///E:\Flutter\Flutter_CollectingPoints\Senior_Project.docx" TargetMode="External"/><Relationship Id="rId35" Type="http://schemas.openxmlformats.org/officeDocument/2006/relationships/hyperlink" Target="file:///E:\Flutter\Flutter_CollectingPoints\Senior_Project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jpeg"/><Relationship Id="rId64" Type="http://schemas.openxmlformats.org/officeDocument/2006/relationships/image" Target="media/image18.png"/><Relationship Id="rId69" Type="http://schemas.openxmlformats.org/officeDocument/2006/relationships/image" Target="media/image23.jpe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0.png"/><Relationship Id="rId72" Type="http://schemas.openxmlformats.org/officeDocument/2006/relationships/image" Target="media/image26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E:\Flutter\Flutter_CollectingPoints\Senior_Project.docx" TargetMode="External"/><Relationship Id="rId25" Type="http://schemas.openxmlformats.org/officeDocument/2006/relationships/hyperlink" Target="file:///E:\Flutter\Flutter_CollectingPoints\Senior_Project.docx" TargetMode="External"/><Relationship Id="rId33" Type="http://schemas.openxmlformats.org/officeDocument/2006/relationships/hyperlink" Target="file:///E:\Flutter\Flutter_CollectingPoints\Senior_Project.docx" TargetMode="External"/><Relationship Id="rId38" Type="http://schemas.openxmlformats.org/officeDocument/2006/relationships/hyperlink" Target="file:///E:\Flutter\Flutter_CollectingPoints\Senior_Project.docx" TargetMode="External"/><Relationship Id="rId46" Type="http://schemas.openxmlformats.org/officeDocument/2006/relationships/image" Target="media/image5.png"/><Relationship Id="rId59" Type="http://schemas.openxmlformats.org/officeDocument/2006/relationships/hyperlink" Target="https://www.codemobiles.co.th/online/course.php?id=flutter" TargetMode="External"/><Relationship Id="rId67" Type="http://schemas.openxmlformats.org/officeDocument/2006/relationships/image" Target="media/image21.jpeg"/><Relationship Id="rId20" Type="http://schemas.openxmlformats.org/officeDocument/2006/relationships/hyperlink" Target="file:///E:\Flutter\Flutter_CollectingPoints\Senior_Project.docx" TargetMode="External"/><Relationship Id="rId41" Type="http://schemas.openxmlformats.org/officeDocument/2006/relationships/header" Target="header5.xml"/><Relationship Id="rId54" Type="http://schemas.openxmlformats.org/officeDocument/2006/relationships/image" Target="media/image13.png"/><Relationship Id="rId62" Type="http://schemas.openxmlformats.org/officeDocument/2006/relationships/hyperlink" Target="https://www.9experttraining.com/articles/ux-design-%E0%B8%84%E0%B8%B7%E0%B8%AD%E0%B8%AD%E0%B8%B0%E0%B9%84%E0%B8%A3" TargetMode="External"/><Relationship Id="rId70" Type="http://schemas.openxmlformats.org/officeDocument/2006/relationships/image" Target="media/image24.jpeg"/><Relationship Id="rId75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Flutter\Flutter_CollectingPoints\Senior_Project.docx" TargetMode="External"/><Relationship Id="rId23" Type="http://schemas.openxmlformats.org/officeDocument/2006/relationships/hyperlink" Target="file:///E:\Flutter\Flutter_CollectingPoints\Senior_Project.docx" TargetMode="External"/><Relationship Id="rId28" Type="http://schemas.openxmlformats.org/officeDocument/2006/relationships/hyperlink" Target="file:///E:\Flutter\Flutter_CollectingPoints\Senior_Project.docx" TargetMode="External"/><Relationship Id="rId36" Type="http://schemas.openxmlformats.org/officeDocument/2006/relationships/hyperlink" Target="file:///E:\Flutter\Flutter_CollectingPoints\Senior_Project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jpeg"/><Relationship Id="rId10" Type="http://schemas.openxmlformats.org/officeDocument/2006/relationships/header" Target="header2.xml"/><Relationship Id="rId31" Type="http://schemas.openxmlformats.org/officeDocument/2006/relationships/hyperlink" Target="file:///E:\Flutter\Flutter_CollectingPoints\Senior_Project.docx" TargetMode="External"/><Relationship Id="rId44" Type="http://schemas.openxmlformats.org/officeDocument/2006/relationships/image" Target="media/image3.jpeg"/><Relationship Id="rId52" Type="http://schemas.openxmlformats.org/officeDocument/2006/relationships/image" Target="media/image11.png"/><Relationship Id="rId60" Type="http://schemas.openxmlformats.org/officeDocument/2006/relationships/hyperlink" Target="https://medium.com/@palmz/%E0%B9%80%E0%B8%A3%E0%B8%B4%E0%B9%88%E0%B8%A1%E0%B8%95%E0%B9%89%E0%B8%99%E0%B8%AA%E0%B8%A3%E0%B9%89%E0%B8%B2%E0%B8%87-android-application-%E0%B8%9E%E0%B8%B7%E0%B9%89%E0%B8%99%E0%B8%90%E0%B8%B2%E0%B8%99%E0%B8%94%E0%B9%89%E0%B8%A7%E0%B8%A2-android-studio-lab-3sb04-3fda43b07a1" TargetMode="External"/><Relationship Id="rId65" Type="http://schemas.openxmlformats.org/officeDocument/2006/relationships/image" Target="media/image19.png"/><Relationship Id="rId73" Type="http://schemas.openxmlformats.org/officeDocument/2006/relationships/header" Target="header6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E:\Flutter\Flutter_CollectingPoints\Senior_Project.docx" TargetMode="External"/><Relationship Id="rId18" Type="http://schemas.openxmlformats.org/officeDocument/2006/relationships/hyperlink" Target="file:///E:\Flutter\Flutter_CollectingPoints\Senior_Project.docx" TargetMode="External"/><Relationship Id="rId39" Type="http://schemas.openxmlformats.org/officeDocument/2006/relationships/header" Target="header4.xml"/><Relationship Id="rId34" Type="http://schemas.openxmlformats.org/officeDocument/2006/relationships/hyperlink" Target="file:///E:\Flutter\Flutter_CollectingPoints\Senior_Project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jpeg"/><Relationship Id="rId76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25.jpeg"/><Relationship Id="rId2" Type="http://schemas.openxmlformats.org/officeDocument/2006/relationships/numbering" Target="numbering.xml"/><Relationship Id="rId29" Type="http://schemas.openxmlformats.org/officeDocument/2006/relationships/hyperlink" Target="file:///E:\Flutter\Flutter_CollectingPoints\Senior_Project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nage\Desktop\&#3648;&#3621;&#3656;&#3617;&#3592;&#3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AF3C5-01FD-4CEF-8AFA-57DC6F265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เล่มจบ.dotx</Template>
  <TotalTime>336</TotalTime>
  <Pages>46</Pages>
  <Words>5531</Words>
  <Characters>31532</Characters>
  <Application>Microsoft Office Word</Application>
  <DocSecurity>0</DocSecurity>
  <Lines>262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Senior Project Report</vt:lpstr>
      <vt:lpstr>Senior Project Report</vt:lpstr>
    </vt:vector>
  </TitlesOfParts>
  <Company/>
  <LinksUpToDate>false</LinksUpToDate>
  <CharactersWithSpaces>36990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Senior Project Report</dc:title>
  <dc:subject/>
  <dc:creator>Honnage</dc:creator>
  <cp:keywords/>
  <dc:description/>
  <cp:lastModifiedBy>Nitikarn Pechwan</cp:lastModifiedBy>
  <cp:revision>3</cp:revision>
  <cp:lastPrinted>2021-05-26T17:36:00Z</cp:lastPrinted>
  <dcterms:created xsi:type="dcterms:W3CDTF">2021-07-21T04:32:00Z</dcterms:created>
  <dcterms:modified xsi:type="dcterms:W3CDTF">2021-07-21T12:52:00Z</dcterms:modified>
</cp:coreProperties>
</file>