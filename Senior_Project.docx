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lastRenderedPageBreak/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lastRenderedPageBreak/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rFonts w:hint="cs"/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r w:rsidRPr="00AA491C">
        <w:rPr>
          <w:color w:val="000000" w:themeColor="text1"/>
        </w:rPr>
        <w:t xml:space="preserve">It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>Therefore</w:t>
      </w:r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lastRenderedPageBreak/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lastRenderedPageBreak/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551D71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551D7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551D71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551D7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551D7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551D7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551D7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551D7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551D7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lastRenderedPageBreak/>
        <w:t>สารบัญรูปภาพ</w:t>
      </w:r>
      <w:bookmarkEnd w:id="8"/>
    </w:p>
    <w:p w14:paraId="558FE074" w14:textId="235CFAC9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r:id="rId13" w:anchor="_Toc73661386" w:history="1">
        <w:r w:rsidRPr="00EE0606">
          <w:rPr>
            <w:rStyle w:val="Hyperlink"/>
            <w:noProof/>
            <w:cs/>
          </w:rPr>
          <w:t>ภาพที่ 1</w:t>
        </w:r>
        <w:r w:rsidRPr="00EE0606">
          <w:rPr>
            <w:rStyle w:val="Hyperlink"/>
            <w:noProof/>
          </w:rPr>
          <w:t xml:space="preserve"> PCA9685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0BA2A86C" w14:textId="078DFDE7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3661387" w:history="1">
        <w:r w:rsidR="00586A9E" w:rsidRPr="00EE0606">
          <w:rPr>
            <w:rStyle w:val="Hyperlink"/>
            <w:noProof/>
            <w:cs/>
          </w:rPr>
          <w:t xml:space="preserve">ภาพที่ 2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Ultrasonic Senso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7A23E862" w14:textId="6D85698E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3661388" w:history="1">
        <w:r w:rsidR="00586A9E" w:rsidRPr="00EE0606">
          <w:rPr>
            <w:rStyle w:val="Hyperlink"/>
            <w:noProof/>
            <w:cs/>
          </w:rPr>
          <w:t xml:space="preserve">ภาพที่ 3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OpenCV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4E96FDCC" w14:textId="4CD42391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3661389" w:history="1">
        <w:r w:rsidR="00586A9E" w:rsidRPr="00EE0606">
          <w:rPr>
            <w:rStyle w:val="Hyperlink"/>
            <w:noProof/>
            <w:cs/>
          </w:rPr>
          <w:t>ภาพที่ 4</w:t>
        </w:r>
        <w:r w:rsidR="00586A9E" w:rsidRPr="00EE0606">
          <w:rPr>
            <w:rStyle w:val="Hyperlink"/>
            <w:noProof/>
          </w:rPr>
          <w:t xml:space="preserve"> Dlib Library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1193613D" w14:textId="40F68E63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0" w:history="1">
        <w:r w:rsidR="00586A9E" w:rsidRPr="00EE0606">
          <w:rPr>
            <w:rStyle w:val="Hyperlink"/>
            <w:noProof/>
            <w:cs/>
          </w:rPr>
          <w:t>ภาพที่ 5</w:t>
        </w:r>
        <w:r w:rsidR="00586A9E" w:rsidRPr="00EE0606">
          <w:rPr>
            <w:rStyle w:val="Hyperlink"/>
            <w:noProof/>
          </w:rPr>
          <w:t xml:space="preserve"> Workflow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10</w:t>
        </w:r>
        <w:r w:rsidR="00586A9E">
          <w:rPr>
            <w:noProof/>
            <w:webHidden/>
          </w:rPr>
          <w:fldChar w:fldCharType="end"/>
        </w:r>
      </w:hyperlink>
    </w:p>
    <w:p w14:paraId="5E062ABD" w14:textId="272F21AA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3661391" w:history="1">
        <w:r w:rsidR="00586A9E" w:rsidRPr="00EE0606">
          <w:rPr>
            <w:rStyle w:val="Hyperlink"/>
            <w:noProof/>
            <w:cs/>
          </w:rPr>
          <w:t>ภาพที่ 6</w:t>
        </w:r>
        <w:r w:rsidR="00586A9E" w:rsidRPr="00EE0606">
          <w:rPr>
            <w:rStyle w:val="Hyperlink"/>
            <w:noProof/>
          </w:rPr>
          <w:t xml:space="preserve"> Use Case Diagram</w:t>
        </w:r>
        <w:r w:rsidR="00586A9E" w:rsidRPr="00EE0606">
          <w:rPr>
            <w:rStyle w:val="Hyperlink"/>
            <w:noProof/>
            <w:cs/>
          </w:rPr>
          <w:t xml:space="preserve"> 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11</w:t>
        </w:r>
        <w:r w:rsidR="00586A9E">
          <w:rPr>
            <w:noProof/>
            <w:webHidden/>
          </w:rPr>
          <w:fldChar w:fldCharType="end"/>
        </w:r>
      </w:hyperlink>
    </w:p>
    <w:p w14:paraId="2DA27CBD" w14:textId="4EC3C6ED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2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7</w:t>
        </w:r>
        <w:r w:rsidR="00586A9E" w:rsidRPr="00EE0606">
          <w:rPr>
            <w:rStyle w:val="Hyperlink"/>
            <w:noProof/>
            <w:cs/>
          </w:rPr>
          <w:t xml:space="preserve"> </w:t>
        </w:r>
        <w:r w:rsidR="00586A9E" w:rsidRPr="00EE0606">
          <w:rPr>
            <w:rStyle w:val="Hyperlink"/>
            <w:noProof/>
          </w:rPr>
          <w:t xml:space="preserve">Activity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15</w:t>
        </w:r>
        <w:r w:rsidR="00586A9E">
          <w:rPr>
            <w:noProof/>
            <w:webHidden/>
          </w:rPr>
          <w:fldChar w:fldCharType="end"/>
        </w:r>
      </w:hyperlink>
    </w:p>
    <w:p w14:paraId="4D981D99" w14:textId="362523E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366139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8</w:t>
        </w:r>
        <w:r w:rsidR="00586A9E" w:rsidRPr="00EE0606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16</w:t>
        </w:r>
        <w:r w:rsidR="00586A9E">
          <w:rPr>
            <w:noProof/>
            <w:webHidden/>
          </w:rPr>
          <w:fldChar w:fldCharType="end"/>
        </w:r>
      </w:hyperlink>
    </w:p>
    <w:p w14:paraId="5FB46699" w14:textId="4DA71EF7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3661394" w:history="1">
        <w:r w:rsidR="00586A9E" w:rsidRPr="00EE0606">
          <w:rPr>
            <w:rStyle w:val="Hyperlink"/>
            <w:noProof/>
            <w:cs/>
          </w:rPr>
          <w:t>ภาพที่ 9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>รูปแบบการทำงานภาพรวมของระบบ</w:t>
        </w:r>
        <w:r w:rsidR="00586A9E" w:rsidRPr="00EE0606">
          <w:rPr>
            <w:rStyle w:val="Hyperlink"/>
            <w:noProof/>
          </w:rPr>
          <w:t xml:space="preserve"> Artificial Intelligence (AI)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26D0EAA1" w14:textId="49E4AE6C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3661395" w:history="1">
        <w:r w:rsidR="00586A9E" w:rsidRPr="00EE0606">
          <w:rPr>
            <w:rStyle w:val="Hyperlink"/>
            <w:noProof/>
            <w:cs/>
          </w:rPr>
          <w:t>ภาพที่ 10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รูปแบบการทำงานของ </w:t>
        </w:r>
        <w:r w:rsidR="00586A9E" w:rsidRPr="00EE0606">
          <w:rPr>
            <w:rStyle w:val="Hyperlink"/>
            <w:noProof/>
          </w:rPr>
          <w:t>module servo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37C5DD4F" w14:textId="3D433921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3661396" w:history="1">
        <w:r w:rsidR="00586A9E" w:rsidRPr="00EE0606">
          <w:rPr>
            <w:rStyle w:val="Hyperlink"/>
            <w:noProof/>
            <w:cs/>
          </w:rPr>
          <w:t>ภาพที่ 11</w:t>
        </w:r>
        <w:r w:rsidR="00586A9E" w:rsidRPr="00EE0606">
          <w:rPr>
            <w:rStyle w:val="Hyperlink"/>
            <w:noProof/>
          </w:rPr>
          <w:t xml:space="preserve"> Ultrasonic Sensor </w:t>
        </w:r>
        <w:r w:rsidR="00586A9E" w:rsidRPr="00EE0606">
          <w:rPr>
            <w:rStyle w:val="Hyperlink"/>
            <w:noProof/>
            <w:cs/>
          </w:rPr>
          <w:t>คำนวณหาระยะห่าง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18</w:t>
        </w:r>
        <w:r w:rsidR="00586A9E">
          <w:rPr>
            <w:noProof/>
            <w:webHidden/>
          </w:rPr>
          <w:fldChar w:fldCharType="end"/>
        </w:r>
      </w:hyperlink>
    </w:p>
    <w:p w14:paraId="3CC7E9BB" w14:textId="68A345A8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3661397" w:history="1">
        <w:r w:rsidR="00586A9E" w:rsidRPr="00EE0606">
          <w:rPr>
            <w:rStyle w:val="Hyperlink"/>
            <w:noProof/>
            <w:cs/>
          </w:rPr>
          <w:t>ภาพที่ 12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ควบคุม </w:t>
        </w:r>
        <w:r w:rsidR="00586A9E" w:rsidRPr="00EE0606">
          <w:rPr>
            <w:rStyle w:val="Hyperlink"/>
            <w:noProof/>
          </w:rPr>
          <w:t xml:space="preserve">Servo Motor </w:t>
        </w:r>
        <w:r w:rsidR="00586A9E" w:rsidRPr="00EE0606">
          <w:rPr>
            <w:rStyle w:val="Hyperlink"/>
            <w:noProof/>
            <w:cs/>
          </w:rPr>
          <w:t xml:space="preserve">ผ่าน </w:t>
        </w:r>
        <w:r w:rsidR="00586A9E" w:rsidRPr="00EE0606">
          <w:rPr>
            <w:rStyle w:val="Hyperlink"/>
            <w:noProof/>
          </w:rPr>
          <w:t>Adafruit PCA9685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19</w:t>
        </w:r>
        <w:r w:rsidR="00586A9E">
          <w:rPr>
            <w:noProof/>
            <w:webHidden/>
          </w:rPr>
          <w:fldChar w:fldCharType="end"/>
        </w:r>
      </w:hyperlink>
    </w:p>
    <w:p w14:paraId="5C5E7017" w14:textId="7EBA89B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3661398" w:history="1">
        <w:r w:rsidR="00586A9E" w:rsidRPr="00EE0606">
          <w:rPr>
            <w:rStyle w:val="Hyperlink"/>
            <w:noProof/>
            <w:cs/>
          </w:rPr>
          <w:t>ภาพที่ 13 ผู้ป่วยหรือผู้สูงอายุอ้าปากเพื่อรับทานอาหาร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FF154C" w14:textId="216E8F48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3661399" w:history="1">
        <w:r w:rsidR="00586A9E" w:rsidRPr="00EE0606">
          <w:rPr>
            <w:rStyle w:val="Hyperlink"/>
            <w:noProof/>
            <w:cs/>
          </w:rPr>
          <w:t>ภาพที่ 14 รูปแขนกลป้อนอาหาร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E0D083" w14:textId="7B66E735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3661400" w:history="1">
        <w:r w:rsidR="00586A9E" w:rsidRPr="00EE0606">
          <w:rPr>
            <w:rStyle w:val="Hyperlink"/>
            <w:noProof/>
            <w:cs/>
          </w:rPr>
          <w:t xml:space="preserve">ภาพที่ 15 รูป </w:t>
        </w:r>
        <w:r w:rsidR="00586A9E" w:rsidRPr="00EE0606">
          <w:rPr>
            <w:rStyle w:val="Hyperlink"/>
            <w:noProof/>
          </w:rPr>
          <w:t>Ultrasonic Sensor</w:t>
        </w:r>
        <w:r w:rsidR="00586A9E" w:rsidRPr="00EE0606">
          <w:rPr>
            <w:rStyle w:val="Hyperlink"/>
            <w:noProof/>
            <w:cs/>
          </w:rPr>
          <w:t xml:space="preserve"> บนอุปกรณ์แขนกลป้อนอการ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24AC0B81" w14:textId="00382A7E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3661401" w:history="1">
        <w:r w:rsidR="00586A9E" w:rsidRPr="00EE0606">
          <w:rPr>
            <w:rStyle w:val="Hyperlink"/>
            <w:noProof/>
            <w:cs/>
          </w:rPr>
          <w:t>ภาพที่ 16 รูปการทำงานของแขนกลป้อนอาหาร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77422C80" w14:textId="24BD9F0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3661402" w:history="1">
        <w:r w:rsidR="00586A9E" w:rsidRPr="00EE0606">
          <w:rPr>
            <w:rStyle w:val="Hyperlink"/>
            <w:noProof/>
            <w:cs/>
          </w:rPr>
          <w:t xml:space="preserve">ภาพที่ 17 ตำแหน่งหมายเลขของ </w:t>
        </w:r>
        <w:r w:rsidR="00586A9E" w:rsidRPr="00EE0606">
          <w:rPr>
            <w:rStyle w:val="Hyperlink"/>
            <w:noProof/>
          </w:rPr>
          <w:t>Servo Motor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0B22622" w14:textId="75FAFCA8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366140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 xml:space="preserve">18 </w:t>
        </w:r>
        <w:r w:rsidR="00586A9E" w:rsidRPr="00EE0606">
          <w:rPr>
            <w:rStyle w:val="Hyperlink"/>
            <w:noProof/>
            <w:cs/>
          </w:rPr>
          <w:t xml:space="preserve">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0 กับ หมายเลข 4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D6DB51B" w14:textId="608184B0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3661404" w:history="1">
        <w:r w:rsidR="00586A9E" w:rsidRPr="00EE0606">
          <w:rPr>
            <w:rStyle w:val="Hyperlink"/>
            <w:noProof/>
            <w:cs/>
          </w:rPr>
          <w:t xml:space="preserve">ภาพที่ 19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1 กับ หมายเลข 2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4C97C9D" w14:textId="31976A2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3661405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20</w:t>
        </w:r>
        <w:r w:rsidR="00586A9E" w:rsidRPr="00EE0606">
          <w:rPr>
            <w:rStyle w:val="Hyperlink"/>
            <w:noProof/>
            <w:cs/>
          </w:rPr>
          <w:t xml:space="preserve">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3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0BE6888" w14:textId="0A8BC627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3661406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21</w:t>
        </w:r>
        <w:r w:rsidR="00586A9E" w:rsidRPr="00EE0606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3BCE68D" w14:textId="6292C3D7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3661407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22</w:t>
        </w:r>
        <w:r w:rsidR="00586A9E" w:rsidRPr="00EE0606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0E56B18" w14:textId="18431815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3661408" w:history="1">
        <w:r w:rsidR="00586A9E" w:rsidRPr="00EE0606">
          <w:rPr>
            <w:rStyle w:val="Hyperlink"/>
            <w:noProof/>
            <w:cs/>
          </w:rPr>
          <w:t>ภาพที่ 23 แขนกลทำงานฟังก์ชันเตรียมก่อนตักอาหาร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1C4A3BB8" w14:textId="12425DB2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3661409" w:history="1">
        <w:r w:rsidR="00586A9E" w:rsidRPr="00EE0606">
          <w:rPr>
            <w:rStyle w:val="Hyperlink"/>
            <w:noProof/>
            <w:cs/>
          </w:rPr>
          <w:t>ภาพที่ 24 แขนกลทำงานฟังก์ชันตักอาหาร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66E1C251" w14:textId="7B579AA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3661410" w:history="1">
        <w:r w:rsidR="00586A9E" w:rsidRPr="00EE0606">
          <w:rPr>
            <w:rStyle w:val="Hyperlink"/>
            <w:noProof/>
            <w:cs/>
          </w:rPr>
          <w:t>ภาพที่ 25 สาธิตการทำงานหมุนมาทางผู้รับประทานอาหาร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7DE89605" w14:textId="3A4C4C8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3661411" w:history="1">
        <w:r w:rsidR="00586A9E" w:rsidRPr="00EE0606">
          <w:rPr>
            <w:rStyle w:val="Hyperlink"/>
            <w:noProof/>
            <w:cs/>
          </w:rPr>
          <w:t xml:space="preserve">ภาพที่ 26 </w:t>
        </w:r>
        <w:r w:rsidR="00586A9E" w:rsidRPr="00EE0606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5ED0383F" w14:textId="20105C95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3661412" w:history="1">
        <w:r w:rsidR="00586A9E" w:rsidRPr="00EE0606">
          <w:rPr>
            <w:rStyle w:val="Hyperlink"/>
            <w:noProof/>
            <w:cs/>
          </w:rPr>
          <w:t>ภาพที่ 28 แขนกลเพิ่มองศาจนสุดที่มุม 150 องศา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750AC198" w14:textId="0C38B06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3661413" w:history="1">
        <w:r w:rsidR="00586A9E" w:rsidRPr="00EE0606">
          <w:rPr>
            <w:rStyle w:val="Hyperlink"/>
            <w:noProof/>
            <w:cs/>
          </w:rPr>
          <w:t>ภาพที่ 27 แขนกลเพิ่มองศาเพื่อขยับเข้าใกล้ผู้รับประทานอาหาร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15DCA49A" w14:textId="38B1D5F6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lastRenderedPageBreak/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551D7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62553B18" w14:textId="77777777" w:rsidR="008F56D4" w:rsidRPr="007631CC" w:rsidRDefault="008F56D4" w:rsidP="009751B4">
      <w:pPr>
        <w:rPr>
          <w:color w:val="000000" w:themeColor="text1"/>
        </w:rPr>
      </w:pP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3A088133" w:rsidR="00F07CB5" w:rsidRDefault="00EA4535" w:rsidP="004B42B8">
      <w:pPr>
        <w:ind w:firstLine="720"/>
        <w:rPr>
          <w:color w:val="000000" w:themeColor="text1"/>
        </w:rPr>
      </w:pPr>
      <w:bookmarkStart w:id="14" w:name="_GoBack"/>
      <w:r>
        <w:rPr>
          <w:rFonts w:hint="cs"/>
          <w:color w:val="000000" w:themeColor="text1"/>
          <w:cs/>
        </w:rPr>
        <w:t>ปัจจุบัน</w:t>
      </w:r>
      <w:bookmarkEnd w:id="14"/>
      <w:r>
        <w:rPr>
          <w:rFonts w:hint="cs"/>
          <w:color w:val="000000" w:themeColor="text1"/>
          <w:cs/>
        </w:rPr>
        <w:t xml:space="preserve">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หรือข้อมูลแต้มสะสมเลือนราง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ผู้สะสม</w:t>
      </w:r>
      <w:r w:rsidR="00051B55">
        <w:rPr>
          <w:rFonts w:hint="cs"/>
          <w:color w:val="000000" w:themeColor="text1"/>
          <w:cs/>
        </w:rPr>
        <w:t>แต้ม</w:t>
      </w:r>
      <w:r w:rsidR="00120E80">
        <w:rPr>
          <w:rFonts w:hint="cs"/>
          <w:color w:val="000000" w:themeColor="text1"/>
          <w:cs/>
        </w:rPr>
        <w:t>จะแต้ม</w:t>
      </w:r>
      <w:r w:rsidR="00B03E9F">
        <w:rPr>
          <w:rFonts w:hint="cs"/>
          <w:color w:val="000000" w:themeColor="text1"/>
          <w:cs/>
        </w:rPr>
        <w:t>สะสม</w:t>
      </w:r>
      <w:r w:rsidR="00120E80">
        <w:rPr>
          <w:rFonts w:hint="cs"/>
          <w:color w:val="000000" w:themeColor="text1"/>
          <w:cs/>
        </w:rPr>
        <w:t>ไป</w:t>
      </w:r>
      <w:r w:rsidR="00B03E9F" w:rsidRPr="007631CC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 xml:space="preserve">สะสมแต้มใหม่อีกครั้ง </w:t>
      </w:r>
      <w:r w:rsidR="002B0E80">
        <w:rPr>
          <w:color w:val="000000" w:themeColor="text1"/>
          <w:cs/>
        </w:rPr>
        <w:t>และยังเกิดขยะจาก</w:t>
      </w:r>
      <w:r w:rsidR="002B0E80">
        <w:rPr>
          <w:rFonts w:hint="cs"/>
          <w:color w:val="000000" w:themeColor="text1"/>
          <w:cs/>
        </w:rPr>
        <w:t>การนำ</w:t>
      </w:r>
      <w:r w:rsidR="002B0E80">
        <w:rPr>
          <w:color w:val="000000" w:themeColor="text1"/>
          <w:cs/>
        </w:rPr>
        <w:t xml:space="preserve">วัสดุมาทำบัตรสะสมแต้ม </w:t>
      </w:r>
      <w:r w:rsidR="00120E80">
        <w:rPr>
          <w:rFonts w:hint="cs"/>
          <w:color w:val="000000" w:themeColor="text1"/>
          <w:cs/>
        </w:rPr>
        <w:t>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5EA611B7" w14:textId="666F9249" w:rsidR="002979F0" w:rsidRDefault="00B03E9F" w:rsidP="003F43C1">
      <w:pPr>
        <w:ind w:firstLine="720"/>
        <w:rPr>
          <w:color w:val="000000" w:themeColor="text1"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 xml:space="preserve">ปัญหาข้างตน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</w:p>
    <w:p w14:paraId="614BF8EC" w14:textId="55FAA885" w:rsidR="00C0754C" w:rsidRDefault="00C0754C" w:rsidP="003F43C1">
      <w:pPr>
        <w:ind w:firstLine="720"/>
        <w:rPr>
          <w:color w:val="000000" w:themeColor="text1"/>
        </w:rPr>
      </w:pPr>
    </w:p>
    <w:p w14:paraId="0C1FD09C" w14:textId="0251B519" w:rsidR="00C0754C" w:rsidRPr="00C0754C" w:rsidRDefault="00C0754C" w:rsidP="003F43C1">
      <w:pPr>
        <w:ind w:firstLine="720"/>
        <w:rPr>
          <w:color w:val="FF0000"/>
          <w:cs/>
        </w:rPr>
      </w:pPr>
      <w:r>
        <w:rPr>
          <w:rFonts w:hint="cs"/>
          <w:color w:val="FF0000"/>
          <w:cs/>
        </w:rPr>
        <w:t>อ้างอิงจากการสำรวจมาแล้ว</w:t>
      </w:r>
      <w:r>
        <w:rPr>
          <w:color w:val="FF0000"/>
        </w:rPr>
        <w:t>,</w:t>
      </w:r>
      <w:r>
        <w:rPr>
          <w:rFonts w:hint="cs"/>
          <w:color w:val="FF0000"/>
          <w:cs/>
        </w:rPr>
        <w:t xml:space="preserve"> ระบบที่มีอยู่</w:t>
      </w:r>
      <w:r>
        <w:rPr>
          <w:color w:val="FF0000"/>
        </w:rPr>
        <w:t xml:space="preserve">, </w:t>
      </w:r>
      <w:r>
        <w:rPr>
          <w:rFonts w:hint="cs"/>
          <w:color w:val="FF0000"/>
          <w:cs/>
        </w:rPr>
        <w:t>วิธีแก้ปัญหา โดยเทคโนโลยีอะไร</w:t>
      </w:r>
    </w:p>
    <w:p w14:paraId="586DEB11" w14:textId="1F173758" w:rsidR="002979F0" w:rsidRDefault="002979F0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5" w:name="_Toc75876849"/>
      <w:r w:rsidRPr="007631CC">
        <w:rPr>
          <w:rFonts w:ascii="TH Sarabun New" w:hAnsi="TH Sarabun New" w:cs="TH Sarabun New"/>
        </w:rPr>
        <w:lastRenderedPageBreak/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5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4F8C9FF1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ผู้ประกอบการสามารถเลือกจัดโปรโมชันได้ตามต้องการ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6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6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2C66D55A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กลุ่มผู้</w:t>
      </w:r>
      <w:r w:rsidR="003D4976">
        <w:rPr>
          <w:rFonts w:hint="cs"/>
          <w:cs/>
        </w:rPr>
        <w:t>ประกอบการขนาดเล็ก</w:t>
      </w:r>
      <w:r w:rsidR="00CE3A65">
        <w:rPr>
          <w:rFonts w:hint="cs"/>
          <w:cs/>
        </w:rPr>
        <w:t xml:space="preserve"> </w:t>
      </w:r>
    </w:p>
    <w:p w14:paraId="0013AAA7" w14:textId="55D5557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5D87DE43" w14:textId="082599C4" w:rsidR="003C7B98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จะสามารถมีองค์กรได้</w:t>
      </w:r>
    </w:p>
    <w:p w14:paraId="56639D23" w14:textId="313D85A7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เพิ่มสมาชิกเข้าองค์กรได้</w:t>
      </w:r>
    </w:p>
    <w:p w14:paraId="203D2F69" w14:textId="52CD927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ลงลงทะเบียนผู้ใช้ให้สมาชิกได้</w:t>
      </w:r>
    </w:p>
    <w:p w14:paraId="3D668366" w14:textId="46901929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แก้ไขแต้มของสมาชิกได้</w:t>
      </w:r>
    </w:p>
    <w:p w14:paraId="1F40F37B" w14:textId="4366B13C" w:rsidR="003C7B98" w:rsidRDefault="003C7B98" w:rsidP="003C7B98">
      <w:pPr>
        <w:pStyle w:val="ListParagraph"/>
        <w:numPr>
          <w:ilvl w:val="1"/>
          <w:numId w:val="43"/>
        </w:numPr>
      </w:pPr>
      <w:r w:rsidRPr="003C7B98">
        <w:rPr>
          <w:cs/>
        </w:rPr>
        <w:t xml:space="preserve">สร้างรางวัลได้ </w:t>
      </w:r>
    </w:p>
    <w:p w14:paraId="3DE0F6E1" w14:textId="65B2D7D4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สร้างวิธีการรับแต้มได้</w:t>
      </w:r>
    </w:p>
    <w:p w14:paraId="3ADC5AE3" w14:textId="1CA1F893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สร้างชื่อหน่วยของแต้มสะสมได้</w:t>
      </w:r>
    </w:p>
    <w:p w14:paraId="0CC9DF05" w14:textId="38C47096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แลกรางวัลให้สมาชิกได้</w:t>
      </w:r>
      <w:r w:rsidR="00576984">
        <w:rPr>
          <w:rFonts w:hint="cs"/>
          <w:cs/>
        </w:rPr>
        <w:t xml:space="preserve"> </w:t>
      </w:r>
    </w:p>
    <w:p w14:paraId="5AA5BC94" w14:textId="5F2DD5CA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4CB25538" w14:textId="77777777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7C6F9127" w14:textId="0AF62C3F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ดูแต้มสะสมได้</w:t>
      </w:r>
    </w:p>
    <w:p w14:paraId="7233DAEC" w14:textId="293E4C88" w:rsidR="002979F0" w:rsidRDefault="002979F0" w:rsidP="002979F0">
      <w:pPr>
        <w:pStyle w:val="ListParagraph"/>
        <w:numPr>
          <w:ilvl w:val="1"/>
          <w:numId w:val="43"/>
        </w:numPr>
        <w:rPr>
          <w:cs/>
        </w:rPr>
      </w:pPr>
      <w:r>
        <w:rPr>
          <w:rFonts w:hint="cs"/>
          <w:cs/>
        </w:rPr>
        <w:t>ดู</w:t>
      </w:r>
      <w:r w:rsidRPr="003C7B98">
        <w:rPr>
          <w:cs/>
        </w:rPr>
        <w:t>รางวัลได้</w:t>
      </w:r>
      <w:bookmarkStart w:id="17" w:name="_Toc75876851"/>
    </w:p>
    <w:p w14:paraId="583FF8F2" w14:textId="7B693388" w:rsidR="002979F0" w:rsidRDefault="002979F0" w:rsidP="002979F0">
      <w:pPr>
        <w:spacing w:after="160" w:line="259" w:lineRule="auto"/>
        <w:jc w:val="left"/>
      </w:pPr>
    </w:p>
    <w:p w14:paraId="2C67594E" w14:textId="2BAA58EE" w:rsidR="00F46B8D" w:rsidRPr="004E4040" w:rsidRDefault="00F46B8D" w:rsidP="002979F0">
      <w:pPr>
        <w:spacing w:after="160" w:line="259" w:lineRule="auto"/>
        <w:jc w:val="left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7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40CDCE8E" w14:textId="6CA234B8" w:rsidR="008270BD" w:rsidRDefault="00733A63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719D861C" w14:textId="77777777" w:rsidR="008270BD" w:rsidRPr="004E4040" w:rsidRDefault="008270BD" w:rsidP="008270BD">
      <w:pPr>
        <w:pStyle w:val="ListParagraph"/>
        <w:ind w:left="1134"/>
        <w:rPr>
          <w:color w:val="000000" w:themeColor="text1"/>
        </w:rPr>
      </w:pP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134E5873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  <w:r w:rsidRPr="004E4040">
        <w:rPr>
          <w:color w:val="000000" w:themeColor="text1"/>
        </w:rPr>
        <w:t xml:space="preserve"> </w:t>
      </w:r>
      <w:r w:rsidR="00AB65F1">
        <w:rPr>
          <w:color w:val="000000" w:themeColor="text1"/>
        </w:rPr>
        <w:t>*</w:t>
      </w:r>
    </w:p>
    <w:p w14:paraId="29CEB8EA" w14:textId="1342DF99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Pr="004E4040">
        <w:rPr>
          <w:color w:val="000000" w:themeColor="text1"/>
        </w:rPr>
        <w:t xml:space="preserve">Windows 10 </w:t>
      </w:r>
      <w:r w:rsidRPr="004E4040">
        <w:rPr>
          <w:color w:val="000000" w:themeColor="text1"/>
          <w:cs/>
        </w:rPr>
        <w:t xml:space="preserve">รุ่น </w:t>
      </w:r>
      <w:r w:rsidRPr="004E4040">
        <w:rPr>
          <w:color w:val="000000" w:themeColor="text1"/>
        </w:rPr>
        <w:t xml:space="preserve">64 bit   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00CDE00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เฟรมเวิร์ก</w:t>
      </w:r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78C50DC9" w14:textId="59C1632A" w:rsidR="002979F0" w:rsidRDefault="00F46B8D" w:rsidP="0057184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 </w:t>
      </w:r>
      <w:r w:rsidR="00AB65F1">
        <w:rPr>
          <w:color w:val="000000" w:themeColor="text1"/>
        </w:rPr>
        <w:t>*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6D21B914" w14:textId="6AA80789" w:rsidR="00F46B8D" w:rsidRDefault="00F46B8D" w:rsidP="00D47054">
      <w:pPr>
        <w:pStyle w:val="Heading2"/>
        <w:rPr>
          <w:rFonts w:ascii="TH Sarabun New" w:hAnsi="TH Sarabun New" w:cs="TH Sarabun New"/>
        </w:rPr>
      </w:pPr>
      <w:bookmarkStart w:id="18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4B360AA8" w14:textId="767A41BB" w:rsidR="009D4755" w:rsidRDefault="009D4755" w:rsidP="009D4755"/>
    <w:p w14:paraId="4B388CA8" w14:textId="412642A0" w:rsidR="009D4755" w:rsidRPr="000E547A" w:rsidRDefault="009D4755" w:rsidP="009D4755">
      <w:pPr>
        <w:rPr>
          <w:color w:val="FF0000"/>
          <w:cs/>
        </w:rPr>
      </w:pPr>
      <w:r w:rsidRPr="000E547A">
        <w:rPr>
          <w:rFonts w:hint="cs"/>
          <w:color w:val="FF0000"/>
          <w:cs/>
        </w:rPr>
        <w:t xml:space="preserve">เก็บ </w:t>
      </w:r>
      <w:r w:rsidRPr="000E547A">
        <w:rPr>
          <w:color w:val="FF0000"/>
        </w:rPr>
        <w:t xml:space="preserve">requirement </w:t>
      </w:r>
      <w:r w:rsidRPr="000E547A">
        <w:rPr>
          <w:rFonts w:hint="cs"/>
          <w:color w:val="FF0000"/>
          <w:cs/>
        </w:rPr>
        <w:t xml:space="preserve">ศึกษาข้อมูล ศึกษา </w:t>
      </w:r>
      <w:r w:rsidR="004806CB" w:rsidRPr="000E547A">
        <w:rPr>
          <w:rFonts w:hint="cs"/>
          <w:color w:val="FF0000"/>
          <w:cs/>
        </w:rPr>
        <w:t>ศึกษาเทคโนโลยี วางแผน สร้าง ทดสอบ เขียนเล่ม</w:t>
      </w:r>
    </w:p>
    <w:p w14:paraId="343A4727" w14:textId="77777777" w:rsidR="009D4755" w:rsidRPr="009D4755" w:rsidRDefault="009D4755" w:rsidP="009D4755"/>
    <w:p w14:paraId="41C6333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วางแผนการดำเนินงาน </w:t>
      </w:r>
    </w:p>
    <w:p w14:paraId="6BA6D39D" w14:textId="77777777" w:rsidR="00F46B8D" w:rsidRPr="00CE437F" w:rsidRDefault="00F46B8D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กำหนดปัญหา </w:t>
      </w:r>
    </w:p>
    <w:p w14:paraId="7A110EB0" w14:textId="77777777" w:rsidR="00DD4490" w:rsidRPr="00CE437F" w:rsidRDefault="00DD4490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ศึกษาข้อมูลในการทำระบบ</w:t>
      </w:r>
    </w:p>
    <w:p w14:paraId="7B6D826D" w14:textId="77777777" w:rsidR="00DD4490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ศึกษาวิเคราะห์ระบบงาน</w:t>
      </w:r>
    </w:p>
    <w:p w14:paraId="33317F9E" w14:textId="77777777" w:rsidR="00DD4490" w:rsidRPr="00CE437F" w:rsidRDefault="00DD4490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วิเคราะห์ความต้องการของระบบงาน</w:t>
      </w:r>
    </w:p>
    <w:p w14:paraId="0CF99928" w14:textId="77777777" w:rsidR="00DD4490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จัดลำดับความสำคัญของปัญหา </w:t>
      </w:r>
    </w:p>
    <w:p w14:paraId="5E755551" w14:textId="77777777" w:rsidR="00F46B8D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รวบรวมข้อมูล </w:t>
      </w:r>
    </w:p>
    <w:p w14:paraId="5656F0B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การออกแบบระบบ </w:t>
      </w:r>
    </w:p>
    <w:p w14:paraId="6E3CAF20" w14:textId="42F4D03D" w:rsidR="00BE13D8" w:rsidRPr="00BE13D8" w:rsidRDefault="00BE13D8" w:rsidP="00BE13D8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ออกแบบรูปแบบการทำงานโปรแกรมของระบบ</w:t>
      </w:r>
    </w:p>
    <w:p w14:paraId="6287055E" w14:textId="44E5832C" w:rsidR="00F46B8D" w:rsidRDefault="00F46B8D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ออกแบบ</w:t>
      </w:r>
      <w:r w:rsidR="00FD23FD" w:rsidRPr="00CE437F">
        <w:rPr>
          <w:rFonts w:hint="cs"/>
          <w:color w:val="000000" w:themeColor="text1"/>
          <w:cs/>
        </w:rPr>
        <w:t xml:space="preserve"> </w:t>
      </w:r>
      <w:r w:rsidR="00FD23FD" w:rsidRPr="00CE437F">
        <w:rPr>
          <w:color w:val="000000" w:themeColor="text1"/>
        </w:rPr>
        <w:t>Workflow Diagram</w:t>
      </w:r>
    </w:p>
    <w:p w14:paraId="33E60A66" w14:textId="15B83FAA" w:rsidR="00BE13D8" w:rsidRDefault="00BE13D8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ออกแบบโครงสร้างของซอฟต์แวร์</w:t>
      </w:r>
    </w:p>
    <w:p w14:paraId="70E5C4CE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จัดทำโปรแกรม </w:t>
      </w:r>
    </w:p>
    <w:p w14:paraId="19C97EFF" w14:textId="6339B87B" w:rsidR="00BE13D8" w:rsidRDefault="00BE13D8" w:rsidP="00BE13D8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พัฒนาปรับปรุงตัวต้นแบบหุ่นยนต์แขนกลป้อนอาหารโดยใช้ </w:t>
      </w:r>
      <w:r>
        <w:rPr>
          <w:color w:val="000000" w:themeColor="text1"/>
        </w:rPr>
        <w:t>AI</w:t>
      </w:r>
    </w:p>
    <w:p w14:paraId="3716A7BF" w14:textId="08AC681A" w:rsidR="00BE13D8" w:rsidRPr="00CE437F" w:rsidRDefault="00BE13D8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เขียนโปรแกรมในแต่ละส่วนของการทำงาน</w:t>
      </w:r>
    </w:p>
    <w:p w14:paraId="1E2D82C1" w14:textId="77777777" w:rsidR="00F46B8D" w:rsidRPr="00CE437F" w:rsidRDefault="00F46B8D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ทดสอบโปรแกรมและแก้ไขเพิ่มเติมโปรแกรมให้สมบูรณ์ </w:t>
      </w:r>
    </w:p>
    <w:p w14:paraId="52FDF9F5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การทำเล่มโครงงาน  </w:t>
      </w:r>
    </w:p>
    <w:p w14:paraId="746B0FA8" w14:textId="77777777" w:rsidR="00F46B8D" w:rsidRPr="00CE437F" w:rsidRDefault="00F46B8D" w:rsidP="005313DB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lastRenderedPageBreak/>
        <w:t xml:space="preserve">จัดทำเล่มโครงงานตั้งแต่บทที่ </w:t>
      </w:r>
      <w:r w:rsidRPr="00CE437F">
        <w:rPr>
          <w:color w:val="000000" w:themeColor="text1"/>
        </w:rPr>
        <w:t>1</w:t>
      </w:r>
      <w:r w:rsidRPr="00CE437F">
        <w:rPr>
          <w:color w:val="000000" w:themeColor="text1"/>
          <w:cs/>
        </w:rPr>
        <w:t>-</w:t>
      </w:r>
      <w:r w:rsidRPr="00CE437F">
        <w:rPr>
          <w:color w:val="000000" w:themeColor="text1"/>
        </w:rPr>
        <w:t>5</w:t>
      </w:r>
    </w:p>
    <w:p w14:paraId="55823120" w14:textId="5C9B0877" w:rsidR="00F46B8D" w:rsidRPr="00A00081" w:rsidRDefault="007631CC" w:rsidP="007631CC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35CCB38" w14:textId="77777777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9" w:name="_Toc75876853"/>
      <w:r w:rsidRPr="00A00081">
        <w:rPr>
          <w:rFonts w:ascii="TH Sarabun New" w:hAnsi="TH Sarabun New" w:cs="TH Sarabun New"/>
          <w:cs/>
        </w:rPr>
        <w:lastRenderedPageBreak/>
        <w:t>1.6 แผนการดำเนินงาน</w:t>
      </w:r>
      <w:bookmarkEnd w:id="19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20" w:name="_Toc34779381"/>
    </w:p>
    <w:p w14:paraId="1D2B8AEC" w14:textId="6169A3D2" w:rsidR="00837553" w:rsidRPr="00581149" w:rsidRDefault="00581149" w:rsidP="00581149">
      <w:pPr>
        <w:pStyle w:val="Caption"/>
        <w:rPr>
          <w:color w:val="000000" w:themeColor="text1"/>
        </w:rPr>
      </w:pPr>
      <w:bookmarkStart w:id="21" w:name="_Toc73051503"/>
      <w:bookmarkStart w:id="22" w:name="_Toc73051786"/>
      <w:bookmarkStart w:id="23" w:name="_Toc73661414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20"/>
      <w:bookmarkEnd w:id="21"/>
      <w:bookmarkEnd w:id="22"/>
      <w:bookmarkEnd w:id="23"/>
    </w:p>
    <w:tbl>
      <w:tblPr>
        <w:tblW w:w="9357" w:type="dxa"/>
        <w:tblInd w:w="-8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3"/>
        <w:gridCol w:w="814"/>
        <w:gridCol w:w="992"/>
        <w:gridCol w:w="992"/>
        <w:gridCol w:w="993"/>
        <w:gridCol w:w="993"/>
      </w:tblGrid>
      <w:tr w:rsidR="00EC5D59" w:rsidRPr="00A00081" w14:paraId="718ADCB7" w14:textId="13F99366" w:rsidTr="00CE437F">
        <w:trPr>
          <w:trHeight w:val="39"/>
          <w:tblHeader/>
        </w:trPr>
        <w:tc>
          <w:tcPr>
            <w:tcW w:w="4573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4" w:name="OLE_LINK3"/>
            <w:bookmarkStart w:id="25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4"/>
            <w:bookmarkEnd w:id="25"/>
          </w:p>
        </w:tc>
        <w:tc>
          <w:tcPr>
            <w:tcW w:w="4784" w:type="dxa"/>
            <w:gridSpan w:val="5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6E3DE27E" w14:textId="39ECE18B" w:rsidTr="00CE437F">
        <w:trPr>
          <w:trHeight w:val="33"/>
          <w:tblHeader/>
        </w:trPr>
        <w:tc>
          <w:tcPr>
            <w:tcW w:w="4573" w:type="dxa"/>
            <w:vMerge/>
            <w:vAlign w:val="center"/>
          </w:tcPr>
          <w:p w14:paraId="77425EC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784" w:type="dxa"/>
            <w:gridSpan w:val="5"/>
            <w:vAlign w:val="center"/>
          </w:tcPr>
          <w:p w14:paraId="4F956770" w14:textId="69F9C9A8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ปี พ.ศ.  </w:t>
            </w:r>
            <w:r>
              <w:rPr>
                <w:rFonts w:hint="cs"/>
                <w:color w:val="000000" w:themeColor="text1"/>
                <w:cs/>
              </w:rPr>
              <w:t>2563 - 2564</w:t>
            </w:r>
          </w:p>
        </w:tc>
      </w:tr>
      <w:tr w:rsidR="00EC5D59" w:rsidRPr="00A00081" w14:paraId="2D2A5700" w14:textId="31AE1AA4" w:rsidTr="00CE437F">
        <w:trPr>
          <w:trHeight w:val="473"/>
          <w:tblHeader/>
        </w:trPr>
        <w:tc>
          <w:tcPr>
            <w:tcW w:w="4573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14" w:type="dxa"/>
            <w:vAlign w:val="center"/>
          </w:tcPr>
          <w:p w14:paraId="0BB7AD80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ธ.ค.</w:t>
            </w:r>
          </w:p>
        </w:tc>
        <w:tc>
          <w:tcPr>
            <w:tcW w:w="992" w:type="dxa"/>
            <w:vAlign w:val="center"/>
          </w:tcPr>
          <w:p w14:paraId="2087CE62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</w:t>
            </w:r>
            <w:r w:rsidRPr="00A00081">
              <w:rPr>
                <w:color w:val="000000" w:themeColor="text1"/>
                <w:cs/>
              </w:rPr>
              <w:t>.</w:t>
            </w:r>
            <w:r>
              <w:rPr>
                <w:rFonts w:hint="cs"/>
                <w:color w:val="000000" w:themeColor="text1"/>
                <w:cs/>
              </w:rPr>
              <w:t>ค</w:t>
            </w:r>
          </w:p>
        </w:tc>
        <w:tc>
          <w:tcPr>
            <w:tcW w:w="992" w:type="dxa"/>
            <w:vAlign w:val="center"/>
          </w:tcPr>
          <w:p w14:paraId="1505590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ก.พ.</w:t>
            </w:r>
          </w:p>
        </w:tc>
        <w:tc>
          <w:tcPr>
            <w:tcW w:w="993" w:type="dxa"/>
            <w:vAlign w:val="center"/>
          </w:tcPr>
          <w:p w14:paraId="09340ED9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มี.ค.</w:t>
            </w:r>
          </w:p>
        </w:tc>
        <w:tc>
          <w:tcPr>
            <w:tcW w:w="993" w:type="dxa"/>
          </w:tcPr>
          <w:p w14:paraId="7F40CF14" w14:textId="1FC8B3A8" w:rsidR="00EC5D59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ม.ย</w:t>
            </w:r>
          </w:p>
        </w:tc>
      </w:tr>
      <w:tr w:rsidR="00EC5D59" w:rsidRPr="00A00081" w14:paraId="5D0706E1" w14:textId="745539BC" w:rsidTr="00CE437F">
        <w:trPr>
          <w:trHeight w:val="33"/>
        </w:trPr>
        <w:tc>
          <w:tcPr>
            <w:tcW w:w="4573" w:type="dxa"/>
          </w:tcPr>
          <w:p w14:paraId="4C586F5E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1. วางแผนการดำเนินงานและศึกษาความเป็นไปได้</w:t>
            </w:r>
          </w:p>
        </w:tc>
        <w:tc>
          <w:tcPr>
            <w:tcW w:w="814" w:type="dxa"/>
          </w:tcPr>
          <w:p w14:paraId="77B55737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8250A14" wp14:editId="785CC4CE">
                      <wp:simplePos x="0" y="0"/>
                      <wp:positionH relativeFrom="column">
                        <wp:posOffset>-20666</wp:posOffset>
                      </wp:positionH>
                      <wp:positionV relativeFrom="paragraph">
                        <wp:posOffset>132229</wp:posOffset>
                      </wp:positionV>
                      <wp:extent cx="602428" cy="10757"/>
                      <wp:effectExtent l="38100" t="76200" r="83820" b="8509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428" cy="1075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118CCAB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-1.65pt;margin-top:10.4pt;width:47.45pt;height: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CE437F">
        <w:trPr>
          <w:trHeight w:val="33"/>
        </w:trPr>
        <w:tc>
          <w:tcPr>
            <w:tcW w:w="4573" w:type="dxa"/>
          </w:tcPr>
          <w:p w14:paraId="719FCE43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2. ศึกษาและรวบรวมข้อมูลเกี่ยวกับภาษาที่ใช้ในการเขียนโปรแกรมและเครื่องมือที่ใช้</w:t>
            </w:r>
          </w:p>
        </w:tc>
        <w:tc>
          <w:tcPr>
            <w:tcW w:w="814" w:type="dxa"/>
          </w:tcPr>
          <w:p w14:paraId="1AB8C918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E074ECC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5E4E2C5">
                      <wp:simplePos x="0" y="0"/>
                      <wp:positionH relativeFrom="column">
                        <wp:posOffset>-325565</wp:posOffset>
                      </wp:positionH>
                      <wp:positionV relativeFrom="paragraph">
                        <wp:posOffset>269941</wp:posOffset>
                      </wp:positionV>
                      <wp:extent cx="704850" cy="0"/>
                      <wp:effectExtent l="38100" t="76200" r="19050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09A7A3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25.65pt;margin-top:21.25pt;width:55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CE437F">
        <w:trPr>
          <w:trHeight w:val="33"/>
        </w:trPr>
        <w:tc>
          <w:tcPr>
            <w:tcW w:w="4573" w:type="dxa"/>
          </w:tcPr>
          <w:p w14:paraId="511DCAB6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3. วิเคราะห์และออกแบบระบบ</w:t>
            </w:r>
          </w:p>
        </w:tc>
        <w:tc>
          <w:tcPr>
            <w:tcW w:w="814" w:type="dxa"/>
          </w:tcPr>
          <w:p w14:paraId="7EF67B49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35E25E49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2EAF7E1" wp14:editId="4C0A5912">
                      <wp:simplePos x="0" y="0"/>
                      <wp:positionH relativeFrom="column">
                        <wp:posOffset>23751</wp:posOffset>
                      </wp:positionH>
                      <wp:positionV relativeFrom="paragraph">
                        <wp:posOffset>134719</wp:posOffset>
                      </wp:positionV>
                      <wp:extent cx="946638" cy="5862"/>
                      <wp:effectExtent l="38100" t="76200" r="25400" b="89535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6638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641CA57" id="Straight Arrow Connector 3" o:spid="_x0000_s1026" type="#_x0000_t32" style="position:absolute;margin-left:1.85pt;margin-top:10.6pt;width:74.55pt;height:.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CE437F">
        <w:trPr>
          <w:trHeight w:val="33"/>
        </w:trPr>
        <w:tc>
          <w:tcPr>
            <w:tcW w:w="4573" w:type="dxa"/>
          </w:tcPr>
          <w:p w14:paraId="50473E5A" w14:textId="7B6DB2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</w:rPr>
              <w:t>4</w:t>
            </w:r>
            <w:r w:rsidRPr="00CE437F">
              <w:rPr>
                <w:color w:val="000000" w:themeColor="text1"/>
                <w:cs/>
              </w:rPr>
              <w:t xml:space="preserve">. ออกแบบ </w:t>
            </w:r>
            <w:r w:rsidRPr="00CE437F">
              <w:rPr>
                <w:color w:val="000000" w:themeColor="text1"/>
              </w:rPr>
              <w:t>Workflow Diagram</w:t>
            </w:r>
          </w:p>
        </w:tc>
        <w:tc>
          <w:tcPr>
            <w:tcW w:w="814" w:type="dxa"/>
          </w:tcPr>
          <w:p w14:paraId="582FD2CB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B0A3B53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0AF13A8" w14:textId="0292DBD6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3309023" wp14:editId="3BCB57E7">
                      <wp:simplePos x="0" y="0"/>
                      <wp:positionH relativeFrom="column">
                        <wp:posOffset>-457374</wp:posOffset>
                      </wp:positionH>
                      <wp:positionV relativeFrom="paragraph">
                        <wp:posOffset>144557</wp:posOffset>
                      </wp:positionV>
                      <wp:extent cx="781297" cy="0"/>
                      <wp:effectExtent l="38100" t="76200" r="19050" b="95250"/>
                      <wp:wrapNone/>
                      <wp:docPr id="7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8129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F1F9C6C" id="Straight Arrow Connector 3" o:spid="_x0000_s1026" type="#_x0000_t32" style="position:absolute;margin-left:-36pt;margin-top:11.4pt;width:61.5pt;height: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CE437F">
        <w:trPr>
          <w:trHeight w:val="33"/>
        </w:trPr>
        <w:tc>
          <w:tcPr>
            <w:tcW w:w="4573" w:type="dxa"/>
          </w:tcPr>
          <w:p w14:paraId="066F327A" w14:textId="1DE77D85" w:rsidR="00BE13D8" w:rsidRPr="00CE437F" w:rsidRDefault="00BE13D8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 xml:space="preserve">5. </w:t>
            </w:r>
            <w:r w:rsidRPr="00BE13D8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814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5323EFC4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FAB2412" w14:textId="24B20959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32520D35">
                      <wp:simplePos x="0" y="0"/>
                      <wp:positionH relativeFrom="column">
                        <wp:posOffset>-290764</wp:posOffset>
                      </wp:positionH>
                      <wp:positionV relativeFrom="paragraph">
                        <wp:posOffset>135444</wp:posOffset>
                      </wp:positionV>
                      <wp:extent cx="647206" cy="0"/>
                      <wp:effectExtent l="38100" t="76200" r="19685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206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404AD24" id="ลูกศรเชื่อมต่อแบบตรง 34" o:spid="_x0000_s1026" type="#_x0000_t32" style="position:absolute;margin-left:-22.9pt;margin-top:10.65pt;width:50.95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0D5A8027" w14:textId="248E8573" w:rsidTr="00BE13D8">
        <w:trPr>
          <w:trHeight w:val="831"/>
        </w:trPr>
        <w:tc>
          <w:tcPr>
            <w:tcW w:w="4573" w:type="dxa"/>
          </w:tcPr>
          <w:p w14:paraId="7136A0AA" w14:textId="5FB26F27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6</w:t>
            </w:r>
            <w:r w:rsidR="00BE13D8">
              <w:rPr>
                <w:color w:val="000000" w:themeColor="text1"/>
              </w:rPr>
              <w:t xml:space="preserve">. </w:t>
            </w:r>
            <w:r w:rsidR="00BE13D8" w:rsidRPr="00BE13D8">
              <w:rPr>
                <w:rFonts w:hint="cs"/>
                <w:color w:val="000000" w:themeColor="text1"/>
                <w:cs/>
              </w:rPr>
              <w:t xml:space="preserve">พัฒนาปรับปรุงตัวต้นแบบหุ่นยนต์แขนกลป้อนอาหารโดยใช้ </w:t>
            </w:r>
            <w:r w:rsidR="00BE13D8" w:rsidRPr="00BE13D8">
              <w:rPr>
                <w:color w:val="000000" w:themeColor="text1"/>
              </w:rPr>
              <w:t>AI</w:t>
            </w:r>
          </w:p>
        </w:tc>
        <w:tc>
          <w:tcPr>
            <w:tcW w:w="814" w:type="dxa"/>
          </w:tcPr>
          <w:p w14:paraId="57BE90BE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44C3B3F2" w14:textId="1077C7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2DB2C79" w14:textId="5E1E9473" w:rsidR="00EC5D59" w:rsidRPr="00A00081" w:rsidRDefault="0043035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A0B402A" wp14:editId="50945AB9">
                      <wp:simplePos x="0" y="0"/>
                      <wp:positionH relativeFrom="column">
                        <wp:posOffset>-260820</wp:posOffset>
                      </wp:positionH>
                      <wp:positionV relativeFrom="paragraph">
                        <wp:posOffset>262956</wp:posOffset>
                      </wp:positionV>
                      <wp:extent cx="1122218" cy="0"/>
                      <wp:effectExtent l="38100" t="76200" r="20955" b="95250"/>
                      <wp:wrapNone/>
                      <wp:docPr id="64" name="ลูกศรเชื่อมต่อแบบตรง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21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D66EA49" id="ลูกศรเชื่อมต่อแบบตรง 64" o:spid="_x0000_s1026" type="#_x0000_t32" style="position:absolute;margin-left:-20.55pt;margin-top:20.7pt;width:88.3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4D45E477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AA262F3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CE437F">
        <w:trPr>
          <w:trHeight w:val="33"/>
        </w:trPr>
        <w:tc>
          <w:tcPr>
            <w:tcW w:w="4573" w:type="dxa"/>
          </w:tcPr>
          <w:p w14:paraId="178B630C" w14:textId="69219A72" w:rsidR="00BE13D8" w:rsidRPr="00BE13D8" w:rsidRDefault="00430359" w:rsidP="00BE13D8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7</w:t>
            </w:r>
            <w:r w:rsidR="00BE13D8" w:rsidRPr="00430359">
              <w:rPr>
                <w:color w:val="000000" w:themeColor="text1"/>
              </w:rPr>
              <w:t>.</w:t>
            </w:r>
            <w:r w:rsidRPr="00430359">
              <w:rPr>
                <w:color w:val="000000" w:themeColor="text1"/>
              </w:rPr>
              <w:t xml:space="preserve"> </w:t>
            </w:r>
            <w:r w:rsidRPr="00430359">
              <w:rPr>
                <w:rFonts w:hint="cs"/>
                <w:color w:val="000000" w:themeColor="text1"/>
                <w:cs/>
              </w:rPr>
              <w:t>เขียนโปรแกรมในแต่ละส่วนของการทำงาน</w:t>
            </w:r>
          </w:p>
        </w:tc>
        <w:tc>
          <w:tcPr>
            <w:tcW w:w="814" w:type="dxa"/>
          </w:tcPr>
          <w:p w14:paraId="59638FA3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727641B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05DC2B5" w14:textId="51C80013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3F948090">
                      <wp:simplePos x="0" y="0"/>
                      <wp:positionH relativeFrom="column">
                        <wp:posOffset>172852</wp:posOffset>
                      </wp:positionH>
                      <wp:positionV relativeFrom="paragraph">
                        <wp:posOffset>137267</wp:posOffset>
                      </wp:positionV>
                      <wp:extent cx="736270" cy="0"/>
                      <wp:effectExtent l="38100" t="76200" r="26035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27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9F5FA65" id="ลูกศรเชื่อมต่อแบบตรง 72" o:spid="_x0000_s1026" type="#_x0000_t32" style="position:absolute;margin-left:13.6pt;margin-top:10.8pt;width:57.9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CE437F">
        <w:trPr>
          <w:trHeight w:val="33"/>
        </w:trPr>
        <w:tc>
          <w:tcPr>
            <w:tcW w:w="4573" w:type="dxa"/>
          </w:tcPr>
          <w:p w14:paraId="63F30041" w14:textId="29E2A57D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  <w:r w:rsidR="00EC5D59" w:rsidRPr="00CE437F">
              <w:rPr>
                <w:color w:val="000000" w:themeColor="text1"/>
                <w:cs/>
              </w:rPr>
              <w:t>. ทดสอบโปรแกรมและแก้ไข โปรแกรมให้เสร็จสมบูรณ์</w:t>
            </w:r>
          </w:p>
        </w:tc>
        <w:tc>
          <w:tcPr>
            <w:tcW w:w="814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260FFC9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133330" w14:textId="4E5974CF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70EB4B3" wp14:editId="4D9BD703">
                      <wp:simplePos x="0" y="0"/>
                      <wp:positionH relativeFrom="column">
                        <wp:posOffset>-440113</wp:posOffset>
                      </wp:positionH>
                      <wp:positionV relativeFrom="paragraph">
                        <wp:posOffset>276926</wp:posOffset>
                      </wp:positionV>
                      <wp:extent cx="1201517" cy="11723"/>
                      <wp:effectExtent l="19050" t="76200" r="74930" b="10287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1517" cy="1172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4052AD1C" id="Straight Arrow Connector 8" o:spid="_x0000_s1026" type="#_x0000_t32" style="position:absolute;margin-left:-34.65pt;margin-top:21.8pt;width:94.6pt;height: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CE437F">
        <w:trPr>
          <w:trHeight w:val="33"/>
        </w:trPr>
        <w:tc>
          <w:tcPr>
            <w:tcW w:w="4573" w:type="dxa"/>
          </w:tcPr>
          <w:p w14:paraId="5FB87415" w14:textId="6157BE76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9</w:t>
            </w:r>
            <w:r w:rsidR="00EC5D59" w:rsidRPr="00CE437F">
              <w:rPr>
                <w:color w:val="000000" w:themeColor="text1"/>
                <w:cs/>
              </w:rPr>
              <w:t xml:space="preserve">. การจัดทำเอกสาร  </w:t>
            </w:r>
          </w:p>
        </w:tc>
        <w:tc>
          <w:tcPr>
            <w:tcW w:w="814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7218A70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42A6E9C" w14:textId="36CBA73B" w:rsidR="00EC5D59" w:rsidRPr="00A00081" w:rsidRDefault="00430359" w:rsidP="00D8385B">
            <w:pPr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C6C9362" wp14:editId="32861F17">
                      <wp:simplePos x="0" y="0"/>
                      <wp:positionH relativeFrom="column">
                        <wp:posOffset>-1061143</wp:posOffset>
                      </wp:positionH>
                      <wp:positionV relativeFrom="paragraph">
                        <wp:posOffset>102870</wp:posOffset>
                      </wp:positionV>
                      <wp:extent cx="1345223" cy="5862"/>
                      <wp:effectExtent l="38100" t="76200" r="64770" b="8953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5223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908ADAF" id="Straight Arrow Connector 10" o:spid="_x0000_s1026" type="#_x0000_t32" style="position:absolute;margin-left:-83.55pt;margin-top:8.1pt;width:105.9pt;height: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C5D59" w:rsidRPr="00A00081" w14:paraId="777BC5F3" w14:textId="7AE22EDC" w:rsidTr="00CE437F">
        <w:trPr>
          <w:trHeight w:val="33"/>
        </w:trPr>
        <w:tc>
          <w:tcPr>
            <w:tcW w:w="4573" w:type="dxa"/>
          </w:tcPr>
          <w:p w14:paraId="3F144748" w14:textId="7784E5CC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EC5D59" w:rsidRPr="00CE437F">
              <w:rPr>
                <w:color w:val="000000" w:themeColor="text1"/>
                <w:cs/>
              </w:rPr>
              <w:t>. นำเสนอโครงงาน</w:t>
            </w:r>
          </w:p>
        </w:tc>
        <w:tc>
          <w:tcPr>
            <w:tcW w:w="814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0FE5507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6B4B97DA" w:rsidR="00EC5D59" w:rsidRPr="00A00081" w:rsidRDefault="00430359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55E55056">
                      <wp:simplePos x="0" y="0"/>
                      <wp:positionH relativeFrom="column">
                        <wp:posOffset>-402416</wp:posOffset>
                      </wp:positionH>
                      <wp:positionV relativeFrom="paragraph">
                        <wp:posOffset>118745</wp:posOffset>
                      </wp:positionV>
                      <wp:extent cx="704850" cy="0"/>
                      <wp:effectExtent l="38100" t="76200" r="19050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DDBCEDE" id="Straight Arrow Connector 11" o:spid="_x0000_s1026" type="#_x0000_t32" style="position:absolute;margin-left:-31.7pt;margin-top:9.35pt;width:55.5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6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6"/>
    </w:p>
    <w:p w14:paraId="4C54C0D1" w14:textId="38C4BA37" w:rsidR="006977FE" w:rsidRDefault="00544262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นำไปใช้สะสมแต้ม</w:t>
      </w:r>
      <w:r w:rsidR="00773E7F">
        <w:rPr>
          <w:rFonts w:hint="cs"/>
          <w:color w:val="000000" w:themeColor="text1"/>
          <w:cs/>
        </w:rPr>
        <w:t>ในรูปแบบต่าง ๆ</w:t>
      </w:r>
    </w:p>
    <w:p w14:paraId="48969568" w14:textId="1914805B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7328EA4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ผู้ประการสามารถจัดโปรโมชันได้หลากหลาย</w:t>
      </w:r>
    </w:p>
    <w:p w14:paraId="0C73D78B" w14:textId="6E3A11D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สมาชิกมีความสะดวกสะบายในการสะสมแต้ม</w:t>
      </w:r>
    </w:p>
    <w:p w14:paraId="71861746" w14:textId="54A4E3B0" w:rsidR="00044E7E" w:rsidRPr="008270BD" w:rsidRDefault="00430359" w:rsidP="008270BD">
      <w:pPr>
        <w:pStyle w:val="ListParagraph"/>
        <w:numPr>
          <w:ilvl w:val="0"/>
          <w:numId w:val="2"/>
        </w:numPr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lastRenderedPageBreak/>
        <w:t xml:space="preserve">เพื่อนำเทคโนโลยี </w:t>
      </w:r>
      <w:r>
        <w:rPr>
          <w:color w:val="000000" w:themeColor="text1"/>
        </w:rPr>
        <w:t xml:space="preserve">AI </w:t>
      </w:r>
      <w:r>
        <w:rPr>
          <w:rFonts w:hint="cs"/>
          <w:color w:val="000000" w:themeColor="text1"/>
          <w:cs/>
        </w:rPr>
        <w:t>มาประยุกต์ใช้ในการ</w:t>
      </w:r>
      <w:r w:rsidR="008270BD">
        <w:rPr>
          <w:rFonts w:hint="cs"/>
          <w:color w:val="000000" w:themeColor="text1"/>
          <w:cs/>
        </w:rPr>
        <w:t>พัฒนาคุณภาพชีวิตของผู้ที่พิการทางร่างกาย หรือ ผู้สูงอายุให้ดีขึ้น</w:t>
      </w:r>
    </w:p>
    <w:p w14:paraId="4037DCE7" w14:textId="77777777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7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8" w:name="_Toc480443052"/>
      <w:bookmarkStart w:id="29" w:name="_Toc480752371"/>
      <w:bookmarkStart w:id="30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7"/>
      <w:bookmarkEnd w:id="28"/>
      <w:bookmarkEnd w:id="29"/>
      <w:bookmarkEnd w:id="30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4267BE90" w14:textId="3DF4C8EF" w:rsidR="002D1E9C" w:rsidRDefault="005E35B1" w:rsidP="002D1E9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1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1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72CD5864" w14:textId="267FCDE3" w:rsidR="00C0754C" w:rsidRDefault="00C0754C" w:rsidP="00C0754C"/>
    <w:p w14:paraId="100A55A9" w14:textId="4D250372" w:rsidR="00C0754C" w:rsidRDefault="00C0754C" w:rsidP="00C0754C">
      <w:pPr>
        <w:rPr>
          <w:color w:val="FF0000"/>
        </w:rPr>
      </w:pPr>
      <w:r>
        <w:rPr>
          <w:color w:val="FF0000"/>
        </w:rPr>
        <w:t xml:space="preserve">UX UI Design, </w:t>
      </w:r>
    </w:p>
    <w:p w14:paraId="20021491" w14:textId="65E47393" w:rsidR="009D4755" w:rsidRPr="00C0754C" w:rsidRDefault="009D4755" w:rsidP="00C0754C">
      <w:pPr>
        <w:rPr>
          <w:color w:val="FF0000"/>
        </w:rPr>
      </w:pPr>
      <w:r>
        <w:rPr>
          <w:rFonts w:hint="cs"/>
          <w:color w:val="FF0000"/>
          <w:cs/>
        </w:rPr>
        <w:t>ส่วนผสมการตลาด 4</w:t>
      </w:r>
      <w:r>
        <w:rPr>
          <w:color w:val="FF0000"/>
        </w:rPr>
        <w:t>P</w:t>
      </w:r>
    </w:p>
    <w:p w14:paraId="7CA76B3E" w14:textId="77777777" w:rsidR="00C0754C" w:rsidRPr="00C0754C" w:rsidRDefault="00C0754C" w:rsidP="00C0754C"/>
    <w:p w14:paraId="0A949690" w14:textId="55BAF166" w:rsidR="008F05DE" w:rsidRPr="002D1E9C" w:rsidRDefault="002D1E9C" w:rsidP="00D77554">
      <w:pPr>
        <w:pStyle w:val="Heading3"/>
      </w:pPr>
      <w:bookmarkStart w:id="32" w:name="_Toc75876857"/>
      <w:r>
        <w:rPr>
          <w:rFonts w:hint="cs"/>
          <w:cs/>
        </w:rPr>
        <w:t xml:space="preserve">1. </w:t>
      </w:r>
      <w:r w:rsidR="001E731D" w:rsidRPr="002D1E9C">
        <w:rPr>
          <w:cs/>
        </w:rPr>
        <w:t xml:space="preserve">เทคโนโลยี </w:t>
      </w:r>
      <w:r w:rsidR="001E731D" w:rsidRPr="002D1E9C">
        <w:t>AI  (Artificial Intelligence: AI) [1]</w:t>
      </w:r>
      <w:bookmarkEnd w:id="32"/>
      <w:r w:rsidR="008F05DE" w:rsidRPr="002D1E9C">
        <w:rPr>
          <w:cs/>
        </w:rPr>
        <w:t xml:space="preserve"> </w:t>
      </w:r>
    </w:p>
    <w:p w14:paraId="2CE32AB3" w14:textId="49165F9C" w:rsidR="00AE46CE" w:rsidRDefault="008F05DE" w:rsidP="007A4DC7">
      <w:pPr>
        <w:ind w:firstLine="720"/>
        <w:rPr>
          <w:color w:val="000000" w:themeColor="text1"/>
        </w:rPr>
      </w:pPr>
      <w:r w:rsidRPr="008F05DE">
        <w:rPr>
          <w:rFonts w:hint="cs"/>
          <w:color w:val="000000" w:themeColor="text1"/>
          <w:cs/>
        </w:rPr>
        <w:t xml:space="preserve">เทคโนโลยี </w:t>
      </w:r>
      <w:r w:rsidRPr="008F05DE">
        <w:rPr>
          <w:color w:val="000000" w:themeColor="text1"/>
        </w:rPr>
        <w:t xml:space="preserve">AI (Artificial Intelligence: AI) </w:t>
      </w:r>
      <w:r w:rsidRPr="008F05DE">
        <w:rPr>
          <w:rFonts w:hint="cs"/>
          <w:color w:val="000000" w:themeColor="text1"/>
          <w:cs/>
        </w:rPr>
        <w:t xml:space="preserve">เทคโนโลยีที่สามารถแก้ปัญหาที่ซับซ้อนเกิน กว่าที่มนุษย์จะสามารถรับมือได้ และ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 xml:space="preserve">เป็นเครื่องมือที่สามมรถทำงานแทนมนุษย์ได้อย่างดีเยี่ยม ช่วยให้สามารถมีเวลาโฟกัสงานที่สำคัญ และ สามารถสร้างมูลค่าได้มาก นอกจากนี้การประยุกต์ใช้ </w:t>
      </w:r>
      <w:r w:rsidRPr="008F05DE">
        <w:rPr>
          <w:color w:val="000000" w:themeColor="text1"/>
        </w:rPr>
        <w:t>AI</w:t>
      </w:r>
      <w:r w:rsidRPr="008F05DE">
        <w:rPr>
          <w:rFonts w:hint="cs"/>
          <w:color w:val="000000" w:themeColor="text1"/>
          <w:cs/>
        </w:rPr>
        <w:t xml:space="preserve"> ในระดับอุตสาหกรรม ยังช่วยลดต้นทุนและเพิ่มรายได้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>ถูกจำแนกเป็น 3 ระดับตามความสามารถหรือความฉลาดดังนี้</w:t>
      </w:r>
    </w:p>
    <w:p w14:paraId="0684C39A" w14:textId="408D4D30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ปัญญาประดิษฐ์เชิงแคบ </w:t>
      </w:r>
      <w:r w:rsidRPr="002D1E9C">
        <w:rPr>
          <w:color w:val="000000" w:themeColor="text1"/>
        </w:rPr>
        <w:t xml:space="preserve">(Narrow AI) </w:t>
      </w:r>
      <w:r w:rsidRPr="002D1E9C">
        <w:rPr>
          <w:rFonts w:hint="cs"/>
          <w:color w:val="000000" w:themeColor="text1"/>
          <w:cs/>
        </w:rPr>
        <w:t xml:space="preserve">หรือปัญญาประดิษฐ์แบบอ่อน </w:t>
      </w:r>
      <w:r w:rsidRPr="002D1E9C">
        <w:rPr>
          <w:color w:val="000000" w:themeColor="text1"/>
        </w:rPr>
        <w:t>(Weak AI)</w:t>
      </w:r>
    </w:p>
    <w:p w14:paraId="2C4B231E" w14:textId="06F9AD08" w:rsidR="008F05DE" w:rsidRPr="002D1E9C" w:rsidRDefault="008F05DE" w:rsidP="002D1E9C">
      <w:pPr>
        <w:ind w:left="1080" w:firstLine="360"/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คือ </w:t>
      </w:r>
      <w:r w:rsidRPr="002D1E9C">
        <w:rPr>
          <w:color w:val="000000" w:themeColor="text1"/>
        </w:rPr>
        <w:t xml:space="preserve">AI </w:t>
      </w:r>
      <w:r w:rsidRPr="002D1E9C">
        <w:rPr>
          <w:rFonts w:hint="cs"/>
          <w:color w:val="000000" w:themeColor="text1"/>
          <w:cs/>
        </w:rPr>
        <w:t>ที่มีความสามารถเฉพาะทางได้ดีกว่ามนุษย์</w:t>
      </w:r>
    </w:p>
    <w:p w14:paraId="336FC707" w14:textId="595BF085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ปัญญาประดิษฐ์ทั่วไป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(General AI)</w:t>
      </w:r>
      <w:r w:rsidRPr="002D1E9C">
        <w:rPr>
          <w:rFonts w:hint="cs"/>
          <w:color w:val="000000" w:themeColor="text1"/>
          <w:cs/>
        </w:rPr>
        <w:t xml:space="preserve"> คือ ที่มีความสามารถระดับเดียวกับมนุษย์ สามารถทำทุก ๆ อย่างที่มนุษย์ทำได้ และ ได้ประสิทธิภาพใกล้เคียงกับมนุษย์</w:t>
      </w:r>
    </w:p>
    <w:p w14:paraId="698FE668" w14:textId="12DBBF8E" w:rsidR="00AE1CCC" w:rsidRDefault="008F05DE" w:rsidP="005E35B1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ปัญญาประดิษฐ์แบบเข้ม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(Strong AI</w:t>
      </w:r>
      <w:r w:rsidR="00AE46CE" w:rsidRPr="002D1E9C">
        <w:rPr>
          <w:color w:val="000000" w:themeColor="text1"/>
        </w:rPr>
        <w:t xml:space="preserve">) </w:t>
      </w:r>
      <w:r w:rsidR="00AE46CE" w:rsidRPr="002D1E9C">
        <w:rPr>
          <w:rFonts w:hint="cs"/>
          <w:color w:val="000000" w:themeColor="text1"/>
          <w:cs/>
        </w:rPr>
        <w:t xml:space="preserve">คือ </w:t>
      </w:r>
      <w:r w:rsidR="00AE46CE" w:rsidRPr="002D1E9C">
        <w:rPr>
          <w:color w:val="000000" w:themeColor="text1"/>
        </w:rPr>
        <w:t>AI</w:t>
      </w:r>
      <w:r w:rsidR="00AE46CE" w:rsidRPr="002D1E9C">
        <w:rPr>
          <w:rFonts w:hint="cs"/>
          <w:color w:val="000000" w:themeColor="text1"/>
          <w:cs/>
        </w:rPr>
        <w:t xml:space="preserve"> ที่มีความสามารถเหนือกว่ามนุษย์ในหลาย ๆ ด้าน</w:t>
      </w:r>
    </w:p>
    <w:p w14:paraId="135072E5" w14:textId="77777777" w:rsidR="00FE2FA9" w:rsidRPr="00FE2FA9" w:rsidRDefault="00FE2FA9" w:rsidP="00FE2FA9">
      <w:pPr>
        <w:pStyle w:val="ListParagraph"/>
        <w:ind w:left="1440"/>
        <w:rPr>
          <w:color w:val="000000" w:themeColor="text1"/>
        </w:rPr>
      </w:pPr>
    </w:p>
    <w:p w14:paraId="028B8F72" w14:textId="3E648EC9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1E731D" w:rsidRPr="00D77554">
        <w:t>OpenCV (Open source Computer Vision: OpenCV) [</w:t>
      </w:r>
      <w:r>
        <w:t>2</w:t>
      </w:r>
      <w:r w:rsidR="001E731D" w:rsidRPr="00D77554">
        <w:t>]</w:t>
      </w:r>
      <w:r w:rsidR="00AE1CCC" w:rsidRPr="00D77554">
        <w:t xml:space="preserve"> </w:t>
      </w:r>
    </w:p>
    <w:p w14:paraId="62C497ED" w14:textId="4256446B" w:rsidR="00AE1CCC" w:rsidRPr="00AB364B" w:rsidRDefault="00AE1CCC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</w:rPr>
        <w:t xml:space="preserve">OpenCV </w:t>
      </w:r>
      <w:r w:rsidRPr="00AB364B">
        <w:rPr>
          <w:rFonts w:ascii="TH SarabunPSK" w:hAnsi="TH SarabunPSK" w:cs="TH SarabunPSK"/>
          <w:cs/>
        </w:rPr>
        <w:t>เป็นไลบรารีฟังก์ชันการเขียนโปรแกรม (</w:t>
      </w:r>
      <w:r w:rsidRPr="00AB364B">
        <w:rPr>
          <w:rFonts w:ascii="TH SarabunPSK" w:hAnsi="TH SarabunPSK" w:cs="TH SarabunPSK"/>
        </w:rPr>
        <w:t xml:space="preserve">Library of Programming Functions) </w:t>
      </w:r>
      <w:r w:rsidRPr="00AB364B">
        <w:rPr>
          <w:rFonts w:ascii="TH SarabunPSK" w:hAnsi="TH SarabunPSK" w:cs="TH SarabunPSK"/>
          <w:cs/>
        </w:rPr>
        <w:t>โดย</w:t>
      </w:r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ส่วนใหญ่จะเน้นไปที่การแสดงผลด้วยคอมพิวเตอร์แบบเรียลไทม์ (</w:t>
      </w:r>
      <w:r w:rsidRPr="00AB364B">
        <w:rPr>
          <w:rFonts w:ascii="TH SarabunPSK" w:hAnsi="TH SarabunPSK" w:cs="TH SarabunPSK"/>
        </w:rPr>
        <w:t xml:space="preserve">Real-Time Computer </w:t>
      </w:r>
      <w:r w:rsidRPr="00AB364B">
        <w:rPr>
          <w:rFonts w:ascii="TH SarabunPSK" w:hAnsi="TH SarabunPSK" w:cs="TH SarabunPSK"/>
        </w:rPr>
        <w:lastRenderedPageBreak/>
        <w:t xml:space="preserve">Vision) OpenCV </w:t>
      </w:r>
      <w:r w:rsidRPr="00AB364B">
        <w:rPr>
          <w:rFonts w:ascii="TH SarabunPSK" w:hAnsi="TH SarabunPSK" w:cs="TH SarabunPSK"/>
          <w:cs/>
        </w:rPr>
        <w:t>เป็นไลบรารีแบบข้ามแพลตฟอร์ม (</w:t>
      </w:r>
      <w:r w:rsidRPr="00AB364B">
        <w:rPr>
          <w:rFonts w:ascii="TH SarabunPSK" w:hAnsi="TH SarabunPSK" w:cs="TH SarabunPSK"/>
        </w:rPr>
        <w:t xml:space="preserve">Cross-Platform) </w:t>
      </w:r>
      <w:r w:rsidRPr="00AB364B">
        <w:rPr>
          <w:rFonts w:ascii="TH SarabunPSK" w:hAnsi="TH SarabunPSK" w:cs="TH SarabunPSK"/>
          <w:cs/>
        </w:rPr>
        <w:t>และใช้งานได้ฟรีภายใต้ลิขสิทธิ์ของ</w:t>
      </w:r>
      <w:r w:rsidRPr="00AB364B">
        <w:rPr>
          <w:rFonts w:ascii="TH SarabunPSK" w:hAnsi="TH SarabunPSK" w:cs="TH SarabunPSK"/>
        </w:rPr>
        <w:t xml:space="preserve"> BSD License (Berkeley Software Distribution: BSD License) </w:t>
      </w:r>
    </w:p>
    <w:p w14:paraId="2B0553FD" w14:textId="5E9BAB4D" w:rsidR="00AE1CCC" w:rsidRDefault="00D77554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57568" behindDoc="1" locked="0" layoutInCell="1" allowOverlap="1" wp14:anchorId="3A2138B4" wp14:editId="1DF109B3">
            <wp:simplePos x="0" y="0"/>
            <wp:positionH relativeFrom="margin">
              <wp:align>center</wp:align>
            </wp:positionH>
            <wp:positionV relativeFrom="paragraph">
              <wp:posOffset>418688</wp:posOffset>
            </wp:positionV>
            <wp:extent cx="793929" cy="615295"/>
            <wp:effectExtent l="0" t="0" r="635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29" cy="61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CCC" w:rsidRPr="00AB364B">
        <w:rPr>
          <w:rFonts w:ascii="TH SarabunPSK" w:hAnsi="TH SarabunPSK" w:cs="TH SarabunPSK"/>
        </w:rPr>
        <w:t xml:space="preserve">OpenCV </w:t>
      </w:r>
      <w:r w:rsidR="00AE1CCC" w:rsidRPr="00AB364B">
        <w:rPr>
          <w:rFonts w:ascii="TH SarabunPSK" w:hAnsi="TH SarabunPSK" w:cs="TH SarabunPSK"/>
          <w:cs/>
        </w:rPr>
        <w:t>ยังสนับสนุนเฟรมเวิร์กการเรียนรู้เชิงลึก (</w:t>
      </w:r>
      <w:r w:rsidR="00AE1CCC" w:rsidRPr="00AB364B">
        <w:rPr>
          <w:rFonts w:ascii="TH SarabunPSK" w:hAnsi="TH SarabunPSK" w:cs="TH SarabunPSK"/>
        </w:rPr>
        <w:t xml:space="preserve">Deep Learning Frameworks) </w:t>
      </w:r>
      <w:r w:rsidR="00AE1CCC" w:rsidRPr="00AB364B">
        <w:rPr>
          <w:rFonts w:ascii="TH SarabunPSK" w:hAnsi="TH SarabunPSK" w:cs="TH SarabunPSK"/>
          <w:cs/>
        </w:rPr>
        <w:t>ได้แก่</w:t>
      </w:r>
      <w:r w:rsidR="00AE1CCC" w:rsidRPr="00AB364B">
        <w:rPr>
          <w:rFonts w:ascii="TH SarabunPSK" w:hAnsi="TH SarabunPSK" w:cs="TH SarabunPSK"/>
        </w:rPr>
        <w:t xml:space="preserve"> TensorFlow, Torch/PyTorch </w:t>
      </w:r>
      <w:r w:rsidR="00AE1CCC" w:rsidRPr="00AB364B">
        <w:rPr>
          <w:rFonts w:ascii="TH SarabunPSK" w:hAnsi="TH SarabunPSK" w:cs="TH SarabunPSK"/>
          <w:cs/>
        </w:rPr>
        <w:t xml:space="preserve">และ </w:t>
      </w:r>
      <w:r w:rsidR="00AE1CCC" w:rsidRPr="00AB364B">
        <w:rPr>
          <w:rFonts w:ascii="TH SarabunPSK" w:hAnsi="TH SarabunPSK" w:cs="TH SarabunPSK"/>
        </w:rPr>
        <w:t>Caffe</w:t>
      </w:r>
    </w:p>
    <w:p w14:paraId="25BAC1AE" w14:textId="3899B761" w:rsidR="00AE1CCC" w:rsidRPr="00AB364B" w:rsidRDefault="00AE1CCC" w:rsidP="00AE1CCC">
      <w:pPr>
        <w:ind w:firstLine="720"/>
        <w:rPr>
          <w:rFonts w:ascii="TH SarabunPSK" w:hAnsi="TH SarabunPSK" w:cs="TH SarabunPSK"/>
          <w:cs/>
        </w:rPr>
      </w:pPr>
    </w:p>
    <w:p w14:paraId="449638DE" w14:textId="15079DCA" w:rsidR="00D77554" w:rsidRDefault="00FE2FA9" w:rsidP="00D77554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56D08C9" wp14:editId="3FDC8663">
                <wp:simplePos x="0" y="0"/>
                <wp:positionH relativeFrom="margin">
                  <wp:align>center</wp:align>
                </wp:positionH>
                <wp:positionV relativeFrom="paragraph">
                  <wp:posOffset>273396</wp:posOffset>
                </wp:positionV>
                <wp:extent cx="1080655" cy="285007"/>
                <wp:effectExtent l="0" t="0" r="5715" b="12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5" cy="2850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1D545" w14:textId="3E6C61C2" w:rsidR="00551D71" w:rsidRPr="00C10E0B" w:rsidRDefault="00551D71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AB364B">
                              <w:rPr>
                                <w:rFonts w:ascii="TH SarabunPSK" w:hAnsi="TH SarabunPSK" w:cs="TH SarabunPSK"/>
                              </w:rPr>
                              <w:t>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D08C9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0;margin-top:21.55pt;width:85.1pt;height:22.45pt;z-index:-25150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" stroked="f">
                <v:textbox inset="0,0,0,0">
                  <w:txbxContent>
                    <w:p w14:paraId="1091D545" w14:textId="3E6C61C2" w:rsidR="00551D71" w:rsidRPr="00C10E0B" w:rsidRDefault="00551D71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AB364B">
                        <w:rPr>
                          <w:rFonts w:ascii="TH SarabunPSK" w:hAnsi="TH SarabunPSK" w:cs="TH SarabunPSK"/>
                        </w:rPr>
                        <w:t>OpenCV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568B7" w14:textId="23A26B81" w:rsidR="00AE1CCC" w:rsidRDefault="00D77554" w:rsidP="00D77554">
      <w:pPr>
        <w:pStyle w:val="Heading3"/>
      </w:pPr>
      <w:r>
        <w:rPr>
          <w:rFonts w:hint="cs"/>
          <w:cs/>
        </w:rPr>
        <w:t xml:space="preserve">3. </w:t>
      </w:r>
      <w:r w:rsidR="00AE1CCC">
        <w:t>Dlib Library [</w:t>
      </w:r>
      <w:r>
        <w:t>3</w:t>
      </w:r>
      <w:r w:rsidR="00AE1CCC">
        <w:t>]</w:t>
      </w:r>
    </w:p>
    <w:p w14:paraId="0566126B" w14:textId="0BD955BF" w:rsidR="003F740C" w:rsidRDefault="003F740C" w:rsidP="003F740C">
      <w:pPr>
        <w:ind w:firstLine="360"/>
      </w:pPr>
      <w:r>
        <w:t xml:space="preserve">Dlib </w:t>
      </w:r>
      <w:r>
        <w:rPr>
          <w:rFonts w:hint="cs"/>
          <w:cs/>
        </w:rPr>
        <w:t xml:space="preserve">คือ </w:t>
      </w:r>
      <w:r>
        <w:t>C++ library</w:t>
      </w:r>
      <w:r>
        <w:rPr>
          <w:rFonts w:hint="cs"/>
          <w:cs/>
        </w:rPr>
        <w:t xml:space="preserve"> ซึ่งมี </w:t>
      </w:r>
      <w:r>
        <w:t xml:space="preserve">Machine learning algorithms </w:t>
      </w:r>
      <w:r>
        <w:rPr>
          <w:rFonts w:hint="cs"/>
          <w:cs/>
        </w:rPr>
        <w:t>และ เครื่องมือต่าง ๆ ในการสร้าง โปรแกรมที่ซับซ้อน อย่างระบบการจดจำใบหน้าที่มีโมดูลไว้ให้ใช้เช่นเดียวกัน</w:t>
      </w:r>
    </w:p>
    <w:p w14:paraId="3A3F3564" w14:textId="56E22295" w:rsidR="003F740C" w:rsidRDefault="003F740C" w:rsidP="003F740C">
      <w:pPr>
        <w:ind w:firstLine="360"/>
        <w:rPr>
          <w:rFonts w:ascii="TH SarabunPSK" w:hAnsi="TH SarabunPSK" w:cs="TH SarabunPSK"/>
        </w:rPr>
      </w:pPr>
      <w:r>
        <w:t xml:space="preserve">Dlib </w:t>
      </w:r>
      <w:r>
        <w:rPr>
          <w:rFonts w:hint="cs"/>
          <w:cs/>
        </w:rPr>
        <w:t xml:space="preserve">เป็น </w:t>
      </w:r>
      <w:r w:rsidRPr="00AE1CCC">
        <w:rPr>
          <w:rFonts w:ascii="TH SarabunPSK" w:hAnsi="TH SarabunPSK" w:cs="TH SarabunPSK"/>
        </w:rPr>
        <w:t xml:space="preserve">Library </w:t>
      </w:r>
      <w:r w:rsidRPr="00AE1CCC">
        <w:rPr>
          <w:rFonts w:ascii="TH SarabunPSK" w:hAnsi="TH SarabunPSK" w:cs="TH SarabunPSK"/>
          <w:cs/>
        </w:rPr>
        <w:t>ที่เปิดให้ผู้พัฒนาโปรแกรมได้ใช้โดยไม่เสียค่าใช้จ่าย (</w:t>
      </w:r>
      <w:r w:rsidRPr="00AE1CCC">
        <w:rPr>
          <w:rFonts w:ascii="TH SarabunPSK" w:hAnsi="TH SarabunPSK" w:cs="TH SarabunPSK"/>
        </w:rPr>
        <w:t>Open-Source Licensing)</w:t>
      </w:r>
    </w:p>
    <w:p w14:paraId="2D12DAA8" w14:textId="175359CA" w:rsidR="00FE2FA9" w:rsidRDefault="00FE2FA9" w:rsidP="003F740C"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61664" behindDoc="1" locked="0" layoutInCell="1" allowOverlap="1" wp14:anchorId="0014C490" wp14:editId="1DD91EE7">
            <wp:simplePos x="0" y="0"/>
            <wp:positionH relativeFrom="margin">
              <wp:align>center</wp:align>
            </wp:positionH>
            <wp:positionV relativeFrom="paragraph">
              <wp:posOffset>31527</wp:posOffset>
            </wp:positionV>
            <wp:extent cx="1080655" cy="747577"/>
            <wp:effectExtent l="0" t="0" r="571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55" cy="7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CDF90" w14:textId="32250AF0" w:rsidR="00FE2FA9" w:rsidRDefault="00FE2FA9" w:rsidP="00AE1CCC">
      <w:pPr>
        <w:ind w:left="360" w:firstLine="360"/>
      </w:pPr>
    </w:p>
    <w:p w14:paraId="5A912D02" w14:textId="12CEC892" w:rsidR="00FE2FA9" w:rsidRDefault="00FE2FA9" w:rsidP="00AE1CCC">
      <w:pPr>
        <w:ind w:left="360" w:firstLine="360"/>
      </w:pPr>
    </w:p>
    <w:p w14:paraId="0FDC7123" w14:textId="60709B12" w:rsidR="00FE2FA9" w:rsidRDefault="00FE2FA9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013964E2" wp14:editId="5E7B61C2">
                <wp:simplePos x="0" y="0"/>
                <wp:positionH relativeFrom="margin">
                  <wp:align>center</wp:align>
                </wp:positionH>
                <wp:positionV relativeFrom="paragraph">
                  <wp:posOffset>20765</wp:posOffset>
                </wp:positionV>
                <wp:extent cx="1216660" cy="635"/>
                <wp:effectExtent l="0" t="0" r="254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159AA" w14:textId="0DEE9D7C" w:rsidR="00551D71" w:rsidRPr="00FE2FA9" w:rsidRDefault="00551D71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</w:t>
                              </w:r>
                            </w:fldSimple>
                            <w:r>
                              <w:t xml:space="preserve"> Dlib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964E2" id="Text Box 74" o:spid="_x0000_s1027" type="#_x0000_t202" style="position:absolute;left:0;text-align:left;margin-left:0;margin-top:1.65pt;width:95.8pt;height:.05pt;z-index:-251502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OUbLQIAAGYEAAAOAAAAZHJzL2Uyb0RvYy54bWysVMFu2zAMvQ/YPwi6L06yLS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" stroked="f">
                <v:textbox style="mso-fit-shape-to-text:t" inset="0,0,0,0">
                  <w:txbxContent>
                    <w:p w14:paraId="59E159AA" w14:textId="0DEE9D7C" w:rsidR="00551D71" w:rsidRPr="00FE2FA9" w:rsidRDefault="00551D71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</w:t>
                        </w:r>
                      </w:fldSimple>
                      <w:r>
                        <w:t xml:space="preserve"> Dlib Library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E4CA6" w14:textId="169D4416" w:rsidR="00FE2FA9" w:rsidRDefault="00FE2FA9" w:rsidP="00FE2FA9"/>
    <w:p w14:paraId="44857883" w14:textId="650DAC3B" w:rsidR="00FE2FA9" w:rsidRDefault="00FE2FA9" w:rsidP="00FE2FA9">
      <w:pPr>
        <w:pStyle w:val="Heading3"/>
      </w:pPr>
      <w:r>
        <w:t>4. Adafruit PCA9685 [4]</w:t>
      </w:r>
    </w:p>
    <w:p w14:paraId="6C6CF438" w14:textId="7475B819" w:rsidR="00FE2FA9" w:rsidRDefault="00FE2FA9" w:rsidP="003F740C">
      <w:pPr>
        <w:ind w:firstLine="720"/>
      </w:pPr>
      <w:r>
        <w:t xml:space="preserve">Adafruit PCA9685 </w:t>
      </w:r>
      <w:r>
        <w:rPr>
          <w:rFonts w:hint="cs"/>
          <w:cs/>
        </w:rPr>
        <w:t xml:space="preserve">เป็นไลบรารีฟังก์ชันการเขียนโปรแรกม </w:t>
      </w:r>
      <w:r>
        <w:rPr>
          <w:cs/>
        </w:rPr>
        <w:t>(</w:t>
      </w:r>
      <w:r>
        <w:t>Library of Programming Functions</w:t>
      </w:r>
      <w:r>
        <w:rPr>
          <w:cs/>
        </w:rPr>
        <w:t>)</w:t>
      </w:r>
      <w:r>
        <w:rPr>
          <w:rFonts w:hint="cs"/>
          <w:cs/>
        </w:rPr>
        <w:t xml:space="preserve"> โดย ใช้ควบคุมการทำงานของ </w:t>
      </w:r>
      <w:r>
        <w:t xml:space="preserve">Servo Motor </w:t>
      </w:r>
      <w:r>
        <w:rPr>
          <w:rFonts w:hint="cs"/>
          <w:cs/>
        </w:rPr>
        <w:t>พร้อมกันหลายตัว โดยที่</w:t>
      </w:r>
      <w:r w:rsidR="003F740C">
        <w:rPr>
          <w:rFonts w:hint="cs"/>
          <w:cs/>
        </w:rPr>
        <w:t xml:space="preserve">ใช้ร่วมกับอุปกรณ์ </w:t>
      </w:r>
      <w:r w:rsidR="003F740C">
        <w:t xml:space="preserve">PCA9685 </w:t>
      </w:r>
      <w:r w:rsidR="003F740C">
        <w:rPr>
          <w:rFonts w:hint="cs"/>
          <w:cs/>
        </w:rPr>
        <w:t xml:space="preserve">จะมีช่องสำหรับการต่อ </w:t>
      </w:r>
      <w:r w:rsidR="003F740C">
        <w:t xml:space="preserve">Servo Motor </w:t>
      </w:r>
      <w:r w:rsidR="003F740C">
        <w:rPr>
          <w:rFonts w:hint="cs"/>
          <w:cs/>
        </w:rPr>
        <w:t xml:space="preserve">ได้ถึง 16 ช่องในการควบคุมการทำงาน </w:t>
      </w:r>
    </w:p>
    <w:p w14:paraId="49C0CB1E" w14:textId="5E1E7092" w:rsidR="003F740C" w:rsidRDefault="00CC67A2" w:rsidP="00FE2FA9">
      <w:r w:rsidRPr="003F740C">
        <w:rPr>
          <w:noProof/>
        </w:rPr>
        <w:drawing>
          <wp:anchor distT="0" distB="0" distL="114300" distR="114300" simplePos="0" relativeHeight="251814912" behindDoc="0" locked="0" layoutInCell="1" allowOverlap="1" wp14:anchorId="7C1C7D76" wp14:editId="1108DCDB">
            <wp:simplePos x="0" y="0"/>
            <wp:positionH relativeFrom="margin">
              <wp:align>center</wp:align>
            </wp:positionH>
            <wp:positionV relativeFrom="paragraph">
              <wp:posOffset>45399</wp:posOffset>
            </wp:positionV>
            <wp:extent cx="1121699" cy="888501"/>
            <wp:effectExtent l="0" t="0" r="2540" b="6985"/>
            <wp:wrapNone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99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5239" w14:textId="7B488585" w:rsidR="003F740C" w:rsidRDefault="003F740C" w:rsidP="00FE2FA9"/>
    <w:p w14:paraId="25F851AE" w14:textId="42ADB5CA" w:rsidR="003F740C" w:rsidRDefault="003F740C" w:rsidP="00FE2FA9"/>
    <w:p w14:paraId="5098C83E" w14:textId="2A0DD310" w:rsidR="003F740C" w:rsidRDefault="00CC67A2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C604EE" wp14:editId="0467BB9F">
                <wp:simplePos x="0" y="0"/>
                <wp:positionH relativeFrom="column">
                  <wp:posOffset>2093595</wp:posOffset>
                </wp:positionH>
                <wp:positionV relativeFrom="paragraph">
                  <wp:posOffset>168143</wp:posOffset>
                </wp:positionV>
                <wp:extent cx="112141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5DE5E" w14:textId="00B94CF9" w:rsidR="00551D71" w:rsidRPr="008A367C" w:rsidRDefault="00551D71" w:rsidP="003F740C">
                            <w:pPr>
                              <w:pStyle w:val="Caption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3</w:t>
                              </w:r>
                            </w:fldSimple>
                            <w:r>
                              <w:t xml:space="preserve"> PCA9685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04EE" id="Text Box 77" o:spid="_x0000_s1028" type="#_x0000_t202" style="position:absolute;left:0;text-align:left;margin-left:164.85pt;margin-top:13.25pt;width:88.3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" stroked="f">
                <v:textbox style="mso-fit-shape-to-text:t" inset="0,0,0,0">
                  <w:txbxContent>
                    <w:p w14:paraId="1BD5DE5E" w14:textId="00B94CF9" w:rsidR="00551D71" w:rsidRPr="008A367C" w:rsidRDefault="00551D71" w:rsidP="003F740C">
                      <w:pPr>
                        <w:pStyle w:val="Caption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3</w:t>
                        </w:r>
                      </w:fldSimple>
                      <w:r>
                        <w:t xml:space="preserve"> PCA9685</w:t>
                      </w:r>
                    </w:p>
                  </w:txbxContent>
                </v:textbox>
              </v:shape>
            </w:pict>
          </mc:Fallback>
        </mc:AlternateContent>
      </w:r>
    </w:p>
    <w:p w14:paraId="55A4D79C" w14:textId="2FF06193" w:rsidR="004D5F0D" w:rsidRDefault="00CC67A2" w:rsidP="004D5F0D">
      <w:pPr>
        <w:pStyle w:val="Heading3"/>
      </w:pPr>
      <w:r>
        <w:t xml:space="preserve">5. </w:t>
      </w:r>
      <w:r>
        <w:rPr>
          <w:rFonts w:hint="cs"/>
          <w:cs/>
        </w:rPr>
        <w:t xml:space="preserve">ทฤษฎีคลื่นเสียง </w:t>
      </w:r>
      <w:r>
        <w:t>[5]</w:t>
      </w:r>
    </w:p>
    <w:p w14:paraId="576C8034" w14:textId="27FDD6F4" w:rsidR="00CC67A2" w:rsidRPr="00CC67A2" w:rsidRDefault="004D5F0D" w:rsidP="00CC67A2">
      <w:pPr>
        <w:rPr>
          <w:cs/>
        </w:rPr>
      </w:pPr>
      <w:r w:rsidRPr="004D5F0D">
        <w:rPr>
          <w:noProof/>
        </w:rPr>
        <w:drawing>
          <wp:anchor distT="0" distB="0" distL="114300" distR="114300" simplePos="0" relativeHeight="251817984" behindDoc="1" locked="0" layoutInCell="1" allowOverlap="1" wp14:anchorId="2711CE56" wp14:editId="01953848">
            <wp:simplePos x="0" y="0"/>
            <wp:positionH relativeFrom="margin">
              <wp:align>center</wp:align>
            </wp:positionH>
            <wp:positionV relativeFrom="paragraph">
              <wp:posOffset>1015365</wp:posOffset>
            </wp:positionV>
            <wp:extent cx="925195" cy="694690"/>
            <wp:effectExtent l="0" t="0" r="8255" b="0"/>
            <wp:wrapTight wrapText="bothSides">
              <wp:wrapPolygon edited="0">
                <wp:start x="0" y="0"/>
                <wp:lineTo x="0" y="20731"/>
                <wp:lineTo x="21348" y="20731"/>
                <wp:lineTo x="21348" y="0"/>
                <wp:lineTo x="0" y="0"/>
              </wp:wrapPolygon>
            </wp:wrapTight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2" b="13321"/>
                    <a:stretch/>
                  </pic:blipFill>
                  <pic:spPr bwMode="auto">
                    <a:xfrm>
                      <a:off x="0" y="0"/>
                      <a:ext cx="925195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7A2">
        <w:tab/>
      </w:r>
      <w:r w:rsidR="00CC67A2">
        <w:rPr>
          <w:rFonts w:hint="cs"/>
          <w:cs/>
        </w:rPr>
        <w:t xml:space="preserve">การนำหลักทฤษฎีทางวิทยาศาสตร์ คลื่นเสียง มาประยุกต์ใช้งานกับอุปกรณ์ </w:t>
      </w:r>
      <w:bookmarkStart w:id="33" w:name="_Hlk75963577"/>
      <w:r w:rsidR="00CC67A2">
        <w:t xml:space="preserve">Ultrasonic Sensor </w:t>
      </w:r>
      <w:bookmarkEnd w:id="33"/>
      <w:r w:rsidR="00CC67A2">
        <w:rPr>
          <w:rFonts w:hint="cs"/>
          <w:cs/>
        </w:rPr>
        <w:t>การทำงานโดย ส่งคลื่นความถี่</w:t>
      </w:r>
      <w:r w:rsidR="00CC67A2" w:rsidRPr="00CC67A2">
        <w:rPr>
          <w:cs/>
        </w:rPr>
        <w:t>เสียง</w:t>
      </w:r>
      <w:r w:rsidR="00CC67A2" w:rsidRPr="00CC67A2">
        <w:rPr>
          <w:color w:val="202124"/>
          <w:shd w:val="clear" w:color="auto" w:fill="FFFFFF"/>
          <w:cs/>
        </w:rPr>
        <w:t>ย่าน</w:t>
      </w:r>
      <w:r w:rsidRPr="004D5F0D">
        <w:rPr>
          <w:color w:val="202124"/>
          <w:shd w:val="clear" w:color="auto" w:fill="FFFFFF"/>
          <w:cs/>
        </w:rPr>
        <w:t>อัลตร้าโซนิค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โดยส่งคลื่นออกมากระทบกับวัตถุ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หรือ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ชิ้นงานที่ตรวจจับ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แล้ว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สะท้อนคลื่นเสียงกลับมาที่ตัวเซนเซอร์ ทำให้สามารถเช็คระยะตรวจจับ</w:t>
      </w:r>
      <w:r>
        <w:rPr>
          <w:rFonts w:hint="cs"/>
          <w:color w:val="202124"/>
          <w:shd w:val="clear" w:color="auto" w:fill="FFFFFF"/>
          <w:cs/>
        </w:rPr>
        <w:t>ของระยะห่าง</w:t>
      </w:r>
      <w:r w:rsidR="00CC67A2" w:rsidRPr="00CC67A2">
        <w:rPr>
          <w:color w:val="202124"/>
          <w:shd w:val="clear" w:color="auto" w:fill="FFFFFF"/>
          <w:cs/>
        </w:rPr>
        <w:t xml:space="preserve"> </w:t>
      </w:r>
    </w:p>
    <w:p w14:paraId="1251CE6C" w14:textId="33E91735" w:rsidR="003F740C" w:rsidRDefault="003F740C" w:rsidP="00FE2FA9"/>
    <w:p w14:paraId="3AB34B10" w14:textId="132C2BD8" w:rsidR="003F740C" w:rsidRPr="00FE2FA9" w:rsidRDefault="003F740C" w:rsidP="00FE2FA9"/>
    <w:p w14:paraId="7B9E930C" w14:textId="5B5184B0" w:rsidR="003F740C" w:rsidRDefault="004D5F0D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3EF2AD4" wp14:editId="4DD40F08">
                <wp:simplePos x="0" y="0"/>
                <wp:positionH relativeFrom="margin">
                  <wp:align>center</wp:align>
                </wp:positionH>
                <wp:positionV relativeFrom="paragraph">
                  <wp:posOffset>76291</wp:posOffset>
                </wp:positionV>
                <wp:extent cx="1733550" cy="367665"/>
                <wp:effectExtent l="0" t="0" r="0" b="0"/>
                <wp:wrapTight wrapText="bothSides">
                  <wp:wrapPolygon edited="0">
                    <wp:start x="0" y="0"/>
                    <wp:lineTo x="0" y="20145"/>
                    <wp:lineTo x="21363" y="20145"/>
                    <wp:lineTo x="21363" y="0"/>
                    <wp:lineTo x="0" y="0"/>
                  </wp:wrapPolygon>
                </wp:wrapTight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67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1E002" w14:textId="50A6847B" w:rsidR="00551D71" w:rsidRPr="00616636" w:rsidRDefault="00551D71" w:rsidP="004D5F0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4D5F0D"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2AD4" id="Text Box 80" o:spid="_x0000_s1029" type="#_x0000_t202" style="position:absolute;margin-left:0;margin-top:6pt;width:136.5pt;height:28.95pt;z-index:-251496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" stroked="f">
                <v:textbox inset="0,0,0,0">
                  <w:txbxContent>
                    <w:p w14:paraId="42B1E002" w14:textId="50A6847B" w:rsidR="00551D71" w:rsidRPr="00616636" w:rsidRDefault="00551D71" w:rsidP="004D5F0D">
                      <w:pPr>
                        <w:pStyle w:val="Caption"/>
                        <w:jc w:val="center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4D5F0D">
                        <w:t>Ultrasonic Sensor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E1CCC">
        <w:br w:type="page"/>
      </w:r>
    </w:p>
    <w:p w14:paraId="4AF3DCC8" w14:textId="7C6B3188" w:rsidR="00123565" w:rsidRPr="00A00081" w:rsidRDefault="00123565" w:rsidP="00D47054">
      <w:pPr>
        <w:pStyle w:val="Heading2"/>
        <w:rPr>
          <w:rFonts w:ascii="TH Sarabun New" w:hAnsi="TH Sarabun New" w:cs="TH Sarabun New"/>
          <w:cs/>
        </w:rPr>
      </w:pPr>
      <w:bookmarkStart w:id="34" w:name="_Toc75876859"/>
      <w:r w:rsidRPr="00A00081">
        <w:rPr>
          <w:rFonts w:ascii="TH Sarabun New" w:hAnsi="TH Sarabun New" w:cs="TH Sarabun New"/>
        </w:rPr>
        <w:lastRenderedPageBreak/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4"/>
    </w:p>
    <w:p w14:paraId="6E40AB48" w14:textId="5311CEFF" w:rsidR="008E2BDC" w:rsidRDefault="005E35B1" w:rsidP="00157BF6">
      <w:r>
        <w:rPr>
          <w:cs/>
        </w:rPr>
        <w:tab/>
      </w:r>
      <w:r w:rsidR="00157BF6">
        <w:rPr>
          <w:rFonts w:hint="cs"/>
          <w:cs/>
        </w:rPr>
        <w:t xml:space="preserve">1. จากการศึกษาวิจัย </w:t>
      </w:r>
      <w:r w:rsidR="00157BF6">
        <w:t>Self-feeding apparatus [</w:t>
      </w:r>
      <w:r w:rsidR="009F41AE">
        <w:rPr>
          <w:rFonts w:hint="cs"/>
          <w:cs/>
        </w:rPr>
        <w:t>6</w:t>
      </w:r>
      <w:r w:rsidR="00157BF6">
        <w:t xml:space="preserve">] </w:t>
      </w:r>
      <w:r w:rsidR="00157BF6">
        <w:rPr>
          <w:rFonts w:hint="cs"/>
          <w:cs/>
        </w:rPr>
        <w:t>เป็นอุปกรณ์ให้อาหารด้วยตนเอง สำหรับผู้พิการ และผู้สูงอายุซึ่งประกอบด้วย</w:t>
      </w:r>
      <w:r w:rsidR="008E2BDC">
        <w:rPr>
          <w:rFonts w:hint="cs"/>
          <w:cs/>
        </w:rPr>
        <w:t xml:space="preserve">ตัวฐานที่ยึดสำหรับภาชนะบรรจุอาหารและเชื่อมต่อกับ ฐานแบบ </w:t>
      </w:r>
      <w:r w:rsidR="008E2BDC">
        <w:t xml:space="preserve">Pivotally </w:t>
      </w:r>
      <w:r w:rsidR="008E2BDC">
        <w:rPr>
          <w:rFonts w:hint="cs"/>
          <w:cs/>
        </w:rPr>
        <w:t>การดักอาหารจากภาชนะใช้ระบบสำหรับเคลื่อนย้ายสิ่งของที่ตักออกจาก ตำแหน่งที่ตักอาหารจากภาชนะและตำแหน่งการป้อนอาหารที่ความสูงที่เลือกจากฐานที่สอดคล้องกับ ปากของผู้ใช้ ระบบนี้รวมถึงส่วนแขนแรกที่ยื่นออกมาจากฐาน และ แขนที่สองโดยจัดให้อยู่ในตำแหน่ง อุปกรณ์นี้มีระบบการเขียนโปรแรกม และ การควบคุมที่มีการทำงานด้วยบอร์ดไมโครคอนโทรลเลอร์</w:t>
      </w:r>
    </w:p>
    <w:p w14:paraId="6D3EDF0E" w14:textId="77777777" w:rsidR="009F41AE" w:rsidRDefault="009F41AE" w:rsidP="00157BF6"/>
    <w:p w14:paraId="5F2D7B41" w14:textId="5B5A1721" w:rsidR="008E2BDC" w:rsidRDefault="008E2BDC" w:rsidP="00157BF6">
      <w:r>
        <w:rPr>
          <w:cs/>
        </w:rPr>
        <w:tab/>
      </w:r>
      <w:r>
        <w:rPr>
          <w:rFonts w:hint="cs"/>
          <w:cs/>
        </w:rPr>
        <w:t>ข้อดีและข้อเสีย</w:t>
      </w:r>
    </w:p>
    <w:p w14:paraId="2A364121" w14:textId="4487C332" w:rsidR="008E2BDC" w:rsidRDefault="008E2BDC" w:rsidP="00157BF6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ข้อดี</w:t>
      </w:r>
    </w:p>
    <w:p w14:paraId="275833CD" w14:textId="3602E8A2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อุปกรณ์สำหรับป้อนอาหารด้วยตนเองถูกออกแบบมาให้ใช้จาน และ  ช้อนส้อมได้ทุกแบบ</w:t>
      </w:r>
    </w:p>
    <w:p w14:paraId="7FEB7467" w14:textId="15D86D33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โปรแกรมการเคลื่อนไหวแบบอัตโนมัติหรือแบบ</w:t>
      </w:r>
      <w:r>
        <w:t xml:space="preserve"> servo </w:t>
      </w:r>
      <w:r>
        <w:rPr>
          <w:rFonts w:hint="cs"/>
          <w:cs/>
        </w:rPr>
        <w:t>เขียนโปรแกรมมาไว้แล้ว</w:t>
      </w:r>
    </w:p>
    <w:p w14:paraId="06893D5F" w14:textId="77777777" w:rsidR="00AE1CCC" w:rsidRDefault="00AE1CCC" w:rsidP="00AE1CCC">
      <w:pPr>
        <w:pStyle w:val="ListParagraph"/>
        <w:ind w:left="2340"/>
      </w:pPr>
    </w:p>
    <w:p w14:paraId="488344E8" w14:textId="77777777" w:rsidR="008E2BDC" w:rsidRDefault="008E2BDC" w:rsidP="008E2BDC">
      <w:pPr>
        <w:ind w:left="720" w:firstLine="720"/>
      </w:pPr>
      <w:r>
        <w:rPr>
          <w:rFonts w:hint="cs"/>
          <w:cs/>
        </w:rPr>
        <w:t>ข้อเสีย</w:t>
      </w:r>
    </w:p>
    <w:p w14:paraId="577C9E7B" w14:textId="61B3F9A5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การใช้งานตัวเครื่องดื่มยังไม่เหมาะสมกับการใช้งาน</w:t>
      </w:r>
    </w:p>
    <w:p w14:paraId="1E1AF3A5" w14:textId="0A875516" w:rsidR="008E2BDC" w:rsidRDefault="00C3082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ตัวเครื่องยังไม่สามารถขยับแขนไปหาผู้ใช้งานได้พอดี</w:t>
      </w:r>
    </w:p>
    <w:p w14:paraId="23B60D6F" w14:textId="76925E27" w:rsidR="00AE1CCC" w:rsidRDefault="00AE1CCC" w:rsidP="00AE1CCC">
      <w:pPr>
        <w:spacing w:after="160" w:line="259" w:lineRule="auto"/>
        <w:jc w:val="left"/>
      </w:pPr>
      <w:r>
        <w:rPr>
          <w:cs/>
        </w:rPr>
        <w:br w:type="page"/>
      </w:r>
    </w:p>
    <w:p w14:paraId="76CF0206" w14:textId="132612BA" w:rsidR="00C3082C" w:rsidRDefault="00C3082C" w:rsidP="0022485B">
      <w:pPr>
        <w:spacing w:after="160" w:line="259" w:lineRule="auto"/>
        <w:ind w:firstLine="720"/>
      </w:pPr>
      <w:r>
        <w:rPr>
          <w:rFonts w:hint="cs"/>
          <w:cs/>
        </w:rPr>
        <w:lastRenderedPageBreak/>
        <w:t xml:space="preserve">2.จากศึกษาโครงงาน หุ่นยนต์แขนกลป้อนอาหารอัตโนมัติโดยใช้ </w:t>
      </w:r>
      <w:r>
        <w:t>Artificial Intelligence (iFeedingBot)</w:t>
      </w:r>
      <w:r w:rsidR="0022485B">
        <w:t xml:space="preserve"> [7]</w:t>
      </w:r>
      <w:r>
        <w:rPr>
          <w:rFonts w:hint="cs"/>
          <w:cs/>
        </w:rPr>
        <w:t xml:space="preserve"> ที่นำมาต่อยอดนั้น หุ่นยนต์แขนกลป้อนอาหาร สามารถ</w:t>
      </w:r>
      <w:r w:rsidR="0022485B">
        <w:rPr>
          <w:rFonts w:hint="cs"/>
          <w:cs/>
        </w:rPr>
        <w:t>ตรวจจับ</w:t>
      </w:r>
      <w:r>
        <w:rPr>
          <w:rFonts w:hint="cs"/>
          <w:cs/>
        </w:rPr>
        <w:t>รับรู้</w:t>
      </w:r>
      <w:r w:rsidR="0022485B">
        <w:rPr>
          <w:rFonts w:hint="cs"/>
          <w:cs/>
        </w:rPr>
        <w:t xml:space="preserve"> </w:t>
      </w:r>
      <w:r>
        <w:rPr>
          <w:rFonts w:hint="cs"/>
          <w:cs/>
        </w:rPr>
        <w:t>ผู้ใช้งานมีความต้องการรับประทานอาหาร โดยการนำกล้องมาใช้ในการจับใบหน้</w:t>
      </w:r>
      <w:r w:rsidR="0022485B">
        <w:rPr>
          <w:rFonts w:hint="cs"/>
          <w:cs/>
        </w:rPr>
        <w:t>า</w:t>
      </w:r>
      <w:r>
        <w:rPr>
          <w:rFonts w:hint="cs"/>
          <w:cs/>
        </w:rPr>
        <w:t>การอ้าปาก เมื่อระยะของ</w:t>
      </w:r>
      <w:r w:rsidRPr="00C3082C">
        <w:rPr>
          <w:cs/>
        </w:rPr>
        <w:t>ริมฝีปาก</w:t>
      </w:r>
      <w:r>
        <w:rPr>
          <w:rFonts w:hint="cs"/>
          <w:cs/>
        </w:rPr>
        <w:t>บน กับ</w:t>
      </w:r>
      <w:r w:rsidR="0022485B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  <w:r>
        <w:rPr>
          <w:rFonts w:hint="cs"/>
          <w:cs/>
        </w:rPr>
        <w:t>ล่างห่าง</w:t>
      </w:r>
      <w:r w:rsidR="00FE74F7">
        <w:rPr>
          <w:rFonts w:hint="cs"/>
          <w:cs/>
        </w:rPr>
        <w:t>กัน ถึงระยะ</w:t>
      </w:r>
      <w:r>
        <w:rPr>
          <w:rFonts w:hint="cs"/>
          <w:cs/>
        </w:rPr>
        <w:t>ที่กำหนด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</w:t>
      </w:r>
      <w:r w:rsidR="0022485B">
        <w:rPr>
          <w:rFonts w:hint="cs"/>
          <w:cs/>
        </w:rPr>
        <w:t>จึง</w:t>
      </w:r>
      <w:r w:rsidR="00FE74F7">
        <w:rPr>
          <w:rFonts w:hint="cs"/>
          <w:cs/>
        </w:rPr>
        <w:t>ทำงานตักอาหาร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ให้กับผู้ใช้</w:t>
      </w:r>
      <w:r w:rsidR="0022485B">
        <w:rPr>
          <w:rFonts w:hint="cs"/>
          <w:cs/>
        </w:rPr>
        <w:t xml:space="preserve">งาน </w:t>
      </w:r>
      <w:r w:rsidR="00FE74F7">
        <w:rPr>
          <w:rFonts w:hint="cs"/>
          <w:cs/>
        </w:rPr>
        <w:t>ส่วนโปรแกรมที่ควบคุมข้อต่อ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แขนกลป้อมอาหาร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เป็นรูปแบบกำหนดองศาที่ตายตัวไว้ ซึ่งยังไม่สามารถควบคุมมุมของแขนกลให้สัมพันธ์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กับ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ระยะห่างของ</w:t>
      </w:r>
      <w:r w:rsidR="00AB2DB4">
        <w:rPr>
          <w:rFonts w:hint="cs"/>
          <w:cs/>
        </w:rPr>
        <w:t xml:space="preserve"> </w:t>
      </w:r>
      <w:r w:rsidR="00FE74F7">
        <w:rPr>
          <w:rFonts w:hint="cs"/>
          <w:cs/>
        </w:rPr>
        <w:t>ผู้ใช้</w:t>
      </w:r>
      <w:r w:rsidR="00AB2DB4">
        <w:rPr>
          <w:rFonts w:hint="cs"/>
          <w:cs/>
        </w:rPr>
        <w:t>งาน</w:t>
      </w:r>
      <w:r w:rsidR="00FE74F7">
        <w:rPr>
          <w:rFonts w:hint="cs"/>
          <w:cs/>
        </w:rPr>
        <w:t>ได้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ไม่ดีเท่า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ที่ควร</w:t>
      </w:r>
    </w:p>
    <w:p w14:paraId="29684B75" w14:textId="77777777" w:rsidR="00FE74F7" w:rsidRDefault="00FE74F7" w:rsidP="00C3082C">
      <w:pPr>
        <w:ind w:firstLine="720"/>
      </w:pPr>
    </w:p>
    <w:p w14:paraId="4436A646" w14:textId="77777777" w:rsidR="00FE74F7" w:rsidRDefault="00FE74F7" w:rsidP="00FE74F7">
      <w:pPr>
        <w:ind w:firstLine="720"/>
      </w:pPr>
      <w:r>
        <w:rPr>
          <w:rFonts w:hint="cs"/>
          <w:cs/>
        </w:rPr>
        <w:t>ข้อดีและข้อเสีย</w:t>
      </w:r>
    </w:p>
    <w:p w14:paraId="7326F5F5" w14:textId="77C26FE8" w:rsidR="00FE74F7" w:rsidRDefault="00FE74F7" w:rsidP="00FE74F7">
      <w:pPr>
        <w:ind w:left="720" w:firstLine="720"/>
      </w:pPr>
      <w:r>
        <w:rPr>
          <w:rFonts w:hint="cs"/>
          <w:cs/>
        </w:rPr>
        <w:t>ข้อดี</w:t>
      </w:r>
    </w:p>
    <w:p w14:paraId="794C00DA" w14:textId="518E3BA0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อุปกรณ์มีกล้องเข้ามาช่วยในการทำงาน</w:t>
      </w:r>
      <w:r w:rsidR="00AB2DB4">
        <w:t xml:space="preserve"> </w:t>
      </w:r>
      <w:r w:rsidR="00AB2DB4">
        <w:rPr>
          <w:rFonts w:hint="cs"/>
          <w:cs/>
        </w:rPr>
        <w:t>ตรวจ</w:t>
      </w:r>
      <w:r>
        <w:rPr>
          <w:rFonts w:hint="cs"/>
          <w:cs/>
        </w:rPr>
        <w:t>จับภาพ</w:t>
      </w:r>
      <w:r w:rsidR="00AB2DB4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</w:p>
    <w:p w14:paraId="7755066F" w14:textId="50F5CD41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</w:t>
      </w:r>
      <w:r w:rsidR="00AB2DB4">
        <w:rPr>
          <w:rFonts w:hint="cs"/>
          <w:cs/>
        </w:rPr>
        <w:t xml:space="preserve">สามารถตรวจจับรับรู้ </w:t>
      </w:r>
      <w:r>
        <w:rPr>
          <w:rFonts w:hint="cs"/>
          <w:cs/>
        </w:rPr>
        <w:t>ระยะการอ้าปาก เพื่อ</w:t>
      </w:r>
      <w:r w:rsidR="00AB2DB4">
        <w:rPr>
          <w:rFonts w:hint="cs"/>
          <w:cs/>
        </w:rPr>
        <w:t>เริ่ม</w:t>
      </w:r>
      <w:r>
        <w:rPr>
          <w:rFonts w:hint="cs"/>
          <w:cs/>
        </w:rPr>
        <w:t>ทำงาน</w:t>
      </w:r>
      <w:r w:rsidR="00AB2DB4">
        <w:rPr>
          <w:rFonts w:hint="cs"/>
          <w:cs/>
        </w:rPr>
        <w:t>ของหุ่นยนต์แขนกล ทำงาน</w:t>
      </w:r>
      <w:r>
        <w:rPr>
          <w:rFonts w:hint="cs"/>
          <w:cs/>
        </w:rPr>
        <w:t>ตักอาหาร</w:t>
      </w:r>
    </w:p>
    <w:p w14:paraId="66C91F47" w14:textId="77777777" w:rsidR="00FE74F7" w:rsidRDefault="00FE74F7" w:rsidP="00FE74F7">
      <w:pPr>
        <w:ind w:left="1440"/>
      </w:pPr>
    </w:p>
    <w:p w14:paraId="30237FF3" w14:textId="4CC1DA08" w:rsidR="00FE74F7" w:rsidRDefault="00FE74F7" w:rsidP="00FE74F7">
      <w:pPr>
        <w:ind w:left="1440"/>
      </w:pPr>
      <w:r>
        <w:rPr>
          <w:rFonts w:hint="cs"/>
          <w:cs/>
        </w:rPr>
        <w:t>ข้อเสีย</w:t>
      </w:r>
    </w:p>
    <w:p w14:paraId="55928251" w14:textId="4C505CD9" w:rsidR="007D0095" w:rsidRDefault="00FE74F7" w:rsidP="00AB2DB4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โปรแกรมควบคุมข้อต่อ</w:t>
      </w:r>
      <w:r w:rsidR="00AB2DB4">
        <w:rPr>
          <w:rFonts w:hint="cs"/>
          <w:cs/>
        </w:rPr>
        <w:t xml:space="preserve"> หุ่นยนต์</w:t>
      </w:r>
      <w:r>
        <w:rPr>
          <w:rFonts w:hint="cs"/>
          <w:cs/>
        </w:rPr>
        <w:t>แขนกลป้อมอาหาร ยังเป็นรูปแบบกำหนดองศาที่ตายตัว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ซึ่งไม่สามารถควบคุมมุมของแขนกลให้สัมพันธ์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กับระยะห่างของผู้ใช้</w:t>
      </w:r>
      <w:r w:rsidR="00AB2DB4">
        <w:rPr>
          <w:rFonts w:hint="cs"/>
          <w:cs/>
        </w:rPr>
        <w:t>งาน</w:t>
      </w:r>
      <w:r>
        <w:rPr>
          <w:rFonts w:hint="cs"/>
          <w:cs/>
        </w:rPr>
        <w:t>ได้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ไม่ดีเท่า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ที่ควร</w:t>
      </w:r>
    </w:p>
    <w:p w14:paraId="00DD7BD4" w14:textId="60408E54" w:rsidR="007D0095" w:rsidRDefault="00AB2DB4" w:rsidP="00AB2DB4">
      <w:pPr>
        <w:pStyle w:val="ListParagraph"/>
        <w:numPr>
          <w:ilvl w:val="2"/>
          <w:numId w:val="11"/>
        </w:numPr>
      </w:pPr>
      <w:r>
        <w:t>S</w:t>
      </w:r>
      <w:r w:rsidR="007D0095">
        <w:t xml:space="preserve">ervo </w:t>
      </w:r>
      <w:r>
        <w:t>M</w:t>
      </w:r>
      <w:r w:rsidR="007D0095">
        <w:t xml:space="preserve">otor </w:t>
      </w:r>
      <w:r w:rsidR="007D0095">
        <w:rPr>
          <w:rFonts w:hint="cs"/>
          <w:cs/>
        </w:rPr>
        <w:t>ของแขนกลมีความเร็วในการทำงานที่ค่อนข้างช้า ทำให้ใช้เวลานานในการตักอาหาร</w:t>
      </w:r>
      <w:r>
        <w:rPr>
          <w:rFonts w:hint="cs"/>
          <w:cs/>
        </w:rPr>
        <w:t xml:space="preserve"> มาให้ผู้ใช้งาน</w:t>
      </w:r>
    </w:p>
    <w:p w14:paraId="302378E8" w14:textId="77777777" w:rsidR="007D0095" w:rsidRDefault="00367E79" w:rsidP="007D0095">
      <w:pPr>
        <w:jc w:val="left"/>
        <w:rPr>
          <w:color w:val="000000" w:themeColor="text1"/>
        </w:rPr>
      </w:pPr>
      <w:r w:rsidRPr="007D0095">
        <w:rPr>
          <w:color w:val="000000" w:themeColor="text1"/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5" w:name="_Toc75876860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5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วิเคราะห์และออกแบบแบบจำลอง</w:t>
      </w:r>
    </w:p>
    <w:p w14:paraId="20A86861" w14:textId="7FFD865A" w:rsidR="00C059D8" w:rsidRDefault="002D181B" w:rsidP="002C7581">
      <w:pPr>
        <w:pStyle w:val="ListParagraph"/>
        <w:numPr>
          <w:ilvl w:val="1"/>
          <w:numId w:val="1"/>
        </w:numPr>
      </w:pPr>
      <w:r w:rsidRPr="00A00081">
        <w:rPr>
          <w:cs/>
        </w:rPr>
        <w:t>การออกแบบเว็บไซด์และการใช้งาน</w:t>
      </w:r>
    </w:p>
    <w:p w14:paraId="3C181911" w14:textId="4303B919" w:rsidR="002E6FF9" w:rsidRPr="00A00081" w:rsidRDefault="002E6FF9" w:rsidP="002C75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หลักการวัดระยะห่างและทำมุมองศาของแขนกล</w:t>
      </w:r>
    </w:p>
    <w:p w14:paraId="77B91ABD" w14:textId="77777777" w:rsidR="00C54453" w:rsidRPr="00A00081" w:rsidRDefault="00C54453" w:rsidP="00867B87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36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36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7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37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38" w:name="_Toc75876863"/>
      <w:r w:rsidRPr="00A00081">
        <w:rPr>
          <w:rFonts w:ascii="TH Sarabun New" w:hAnsi="TH Sarabun New" w:cs="TH Sarabun New"/>
          <w:cs/>
        </w:rPr>
        <w:lastRenderedPageBreak/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38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775D1936" w:rsidR="0080164F" w:rsidRPr="0080164F" w:rsidRDefault="00C205E4" w:rsidP="00C205E4">
      <w:pPr>
        <w:pStyle w:val="Caption"/>
        <w:jc w:val="center"/>
      </w:pPr>
      <w:bookmarkStart w:id="39" w:name="_Toc73661390"/>
      <w:r>
        <w:rPr>
          <w:cs/>
        </w:rPr>
        <w:t xml:space="preserve">ภาพที่ </w:t>
      </w:r>
      <w:fldSimple w:instr=" SEQ ภาพที่ \* ARABIC ">
        <w:r w:rsidR="004D5F0D">
          <w:rPr>
            <w:noProof/>
            <w:cs/>
          </w:rPr>
          <w:t>5</w:t>
        </w:r>
      </w:fldSimple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39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40" w:name="_Toc75876864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40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1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741FE022" w:rsidR="00551D71" w:rsidRDefault="00551D71" w:rsidP="00C205E4">
                            <w:pPr>
                              <w:pStyle w:val="Caption"/>
                              <w:jc w:val="center"/>
                            </w:pPr>
                            <w:bookmarkStart w:id="42" w:name="_Toc7366139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6</w:t>
                              </w:r>
                            </w:fldSimple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42"/>
                          </w:p>
                          <w:p w14:paraId="520CAA7B" w14:textId="742C5A22" w:rsidR="00551D71" w:rsidRPr="00C205E4" w:rsidRDefault="00551D71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24DC" id="Text Box 41" o:spid="_x0000_s1030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" stroked="f">
                <v:textbox style="mso-fit-shape-to-text:t" inset="0,0,0,0">
                  <w:txbxContent>
                    <w:p w14:paraId="6C04187D" w14:textId="741FE022" w:rsidR="00551D71" w:rsidRDefault="00551D71" w:rsidP="00C205E4">
                      <w:pPr>
                        <w:pStyle w:val="Caption"/>
                        <w:jc w:val="center"/>
                      </w:pPr>
                      <w:bookmarkStart w:id="43" w:name="_Toc7366139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6</w:t>
                        </w:r>
                      </w:fldSimple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43"/>
                    </w:p>
                    <w:p w14:paraId="520CAA7B" w14:textId="742C5A22" w:rsidR="00551D71" w:rsidRPr="00C205E4" w:rsidRDefault="00551D71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1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44" w:name="_Toc75876865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44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45" w:name="_Toc34779382"/>
      <w:bookmarkStart w:id="46" w:name="_Toc73051504"/>
      <w:r>
        <w:rPr>
          <w:rFonts w:hint="cs"/>
          <w:cs/>
        </w:rPr>
        <w:t xml:space="preserve"> </w:t>
      </w:r>
      <w:bookmarkStart w:id="47" w:name="_Toc73051787"/>
      <w:bookmarkStart w:id="48" w:name="_Toc73661415"/>
      <w:r w:rsidR="00581149"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2</w:t>
        </w:r>
      </w:fldSimple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5"/>
      <w:r w:rsidR="00CE4443">
        <w:rPr>
          <w:rFonts w:hint="cs"/>
          <w:cs/>
        </w:rPr>
        <w:t>เริ่มการทำงาน</w:t>
      </w:r>
      <w:bookmarkEnd w:id="46"/>
      <w:bookmarkEnd w:id="47"/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49" w:name="_Toc34779383"/>
      <w:bookmarkStart w:id="50" w:name="_Toc73051505"/>
      <w:r>
        <w:rPr>
          <w:rFonts w:hint="cs"/>
          <w:cs/>
        </w:rPr>
        <w:lastRenderedPageBreak/>
        <w:t xml:space="preserve"> </w:t>
      </w:r>
      <w:bookmarkStart w:id="51" w:name="_Toc73051788"/>
      <w:bookmarkStart w:id="52" w:name="_Toc73661416"/>
      <w:r w:rsidR="00581149"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3</w:t>
        </w:r>
      </w:fldSimple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9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50"/>
      <w:bookmarkEnd w:id="51"/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53" w:name="_Toc73051789"/>
      <w:bookmarkStart w:id="54" w:name="_Toc73661417"/>
      <w:r>
        <w:rPr>
          <w:cs/>
        </w:rPr>
        <w:lastRenderedPageBreak/>
        <w:t xml:space="preserve">ตารางที่ </w:t>
      </w:r>
      <w:fldSimple w:instr=" SEQ ตารางที่ \* ARABIC ">
        <w:r w:rsidR="00281F97">
          <w:rPr>
            <w:noProof/>
          </w:rPr>
          <w:t>4</w:t>
        </w:r>
      </w:fldSimple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53"/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55" w:name="_Toc75876866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55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29ED88F1" w:rsidR="008A40FC" w:rsidRDefault="00837553" w:rsidP="008A40FC">
      <w:pPr>
        <w:pStyle w:val="Caption"/>
        <w:jc w:val="center"/>
      </w:pPr>
      <w:bookmarkStart w:id="56" w:name="_Toc34779346"/>
      <w:bookmarkStart w:id="57" w:name="_Toc73661392"/>
      <w:r>
        <w:rPr>
          <w:cs/>
        </w:rPr>
        <w:t xml:space="preserve">ภาพที่ </w:t>
      </w:r>
      <w:fldSimple w:instr=" SEQ ภาพที่ \* ARABIC ">
        <w:r w:rsidR="004D5F0D">
          <w:rPr>
            <w:noProof/>
          </w:rPr>
          <w:t>7</w:t>
        </w:r>
      </w:fldSimple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56"/>
      <w:r w:rsidR="008A40FC">
        <w:rPr>
          <w:rFonts w:hint="cs"/>
          <w:cs/>
        </w:rPr>
        <w:t>ระบบหุ่นยนต์ป้อนอาหาร</w:t>
      </w:r>
      <w:bookmarkEnd w:id="57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657FA038" w:rsidR="00551D71" w:rsidRPr="00944C5D" w:rsidRDefault="00551D71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8" w:name="_Toc7366139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31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" stroked="f">
                <v:textbox style="mso-fit-shape-to-text:t" inset="0,0,0,0">
                  <w:txbxContent>
                    <w:p w14:paraId="122954AF" w14:textId="657FA038" w:rsidR="00551D71" w:rsidRPr="00944C5D" w:rsidRDefault="00551D71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9" w:name="_Toc7366139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lastRenderedPageBreak/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28601161" w:rsidR="00551D71" w:rsidRPr="00AE1CCC" w:rsidRDefault="00551D71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60" w:name="_Toc7366139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32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2TGLwIAAGY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x7dkx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28601161" w:rsidR="00551D71" w:rsidRPr="00AE1CCC" w:rsidRDefault="00551D71" w:rsidP="00AE1CCC">
                      <w:pPr>
                        <w:spacing w:after="160" w:line="259" w:lineRule="auto"/>
                        <w:jc w:val="center"/>
                      </w:pPr>
                      <w:bookmarkStart w:id="61" w:name="_Toc73661394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7BE61395" w:rsidR="00551D71" w:rsidRPr="007631CC" w:rsidRDefault="00551D71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62" w:name="_Toc7366139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33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xwZgq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7BE61395" w:rsidR="00551D71" w:rsidRPr="007631CC" w:rsidRDefault="00551D71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63" w:name="_Toc73661395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lastRenderedPageBreak/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38191277" w:rsidR="00551D71" w:rsidRPr="000C6163" w:rsidRDefault="00551D71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7366139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11</w:t>
                              </w:r>
                            </w:fldSimple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4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weRyij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38191277" w:rsidR="00551D71" w:rsidRPr="000C6163" w:rsidRDefault="00551D71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73661396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11</w:t>
                        </w:r>
                      </w:fldSimple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6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lastRenderedPageBreak/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r w:rsidR="007631CC" w:rsidRPr="007A4DC7">
        <w:rPr>
          <w:color w:val="000000" w:themeColor="text1"/>
        </w:rPr>
        <w:t>Adafruit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49642437" w:rsidR="00551D71" w:rsidRPr="00C772C1" w:rsidRDefault="00551D71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7366139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r w:rsidRPr="007A4DC7">
                              <w:rPr>
                                <w:color w:val="000000" w:themeColor="text1"/>
                              </w:rPr>
                              <w:t>Adafruit PCA9685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5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PxMwIAAGkEAAAOAAAAZHJzL2Uyb0RvYy54bWysVFGPGiEQfm/S/0B4r6vWGs+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vBtOP4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WnoD8T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49642437" w:rsidR="00551D71" w:rsidRPr="00C772C1" w:rsidRDefault="00551D71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73661397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r w:rsidRPr="007A4DC7">
                        <w:rPr>
                          <w:color w:val="000000" w:themeColor="text1"/>
                        </w:rPr>
                        <w:t>Adafruit PCA9685</w:t>
                      </w:r>
                      <w:bookmarkEnd w:id="6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lastRenderedPageBreak/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>= int(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r>
        <w:t>degree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r w:rsidR="006E7999">
        <w:t>int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68" w:name="_Toc7587686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69" w:name="_Toc480752402"/>
      <w:bookmarkStart w:id="70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68"/>
      <w:bookmarkEnd w:id="69"/>
      <w:bookmarkEnd w:id="70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1" w:name="_Toc75876868"/>
      <w:r>
        <w:rPr>
          <w:rFonts w:hint="cs"/>
          <w:cs/>
        </w:rPr>
        <w:t>4.1 การพัฒนาระบบ</w:t>
      </w:r>
      <w:bookmarkEnd w:id="71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0162858C" w:rsidR="00551D71" w:rsidRPr="00A31C51" w:rsidRDefault="00551D71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7366139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13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6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" stroked="f">
                <v:textbox style="mso-fit-shape-to-text:t" inset="0,0,0,0">
                  <w:txbxContent>
                    <w:p w14:paraId="360F1330" w14:textId="0162858C" w:rsidR="00551D71" w:rsidRPr="00A31C51" w:rsidRDefault="00551D71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73661398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13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5F7D6DFD" w:rsidR="00551D71" w:rsidRPr="00A409B9" w:rsidRDefault="00551D7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4" w:name="_Toc7366139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7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CpfQRQvAgAAZw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5F7D6DFD" w:rsidR="00551D71" w:rsidRPr="00A409B9" w:rsidRDefault="00551D71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5" w:name="_Toc73661399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7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lastRenderedPageBreak/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5383DA14" w:rsidR="00551D71" w:rsidRPr="00AC1A32" w:rsidRDefault="00551D7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76" w:name="_Toc7366140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15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8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" stroked="f">
                <v:textbox style="mso-fit-shape-to-text:t" inset="0,0,0,0">
                  <w:txbxContent>
                    <w:p w14:paraId="5A43762D" w14:textId="5383DA14" w:rsidR="00551D71" w:rsidRPr="00AC1A32" w:rsidRDefault="00551D71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77" w:name="_Toc73661400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15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7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262FFD6F" w:rsidR="00551D71" w:rsidRPr="00EE7B1E" w:rsidRDefault="00551D7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8" w:name="_Toc7366140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9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" stroked="f">
                <v:textbox style="mso-fit-shape-to-text:t" inset="0,0,0,0">
                  <w:txbxContent>
                    <w:p w14:paraId="14A30AF7" w14:textId="262FFD6F" w:rsidR="00551D71" w:rsidRPr="00EE7B1E" w:rsidRDefault="00551D71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9" w:name="_Toc7366140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7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80" w:name="_Toc75876869"/>
      <w:r>
        <w:rPr>
          <w:rFonts w:hint="cs"/>
          <w:cs/>
        </w:rPr>
        <w:lastRenderedPageBreak/>
        <w:t>4.2 การทดสอบและเปรียบเทียบ</w:t>
      </w:r>
      <w:bookmarkEnd w:id="80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1" w:name="_Toc73051790"/>
      <w:bookmarkStart w:id="82" w:name="_Toc73661418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5</w:t>
        </w:r>
      </w:fldSimple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1"/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83" w:name="_Toc73051791"/>
      <w:bookmarkStart w:id="84" w:name="_Toc73661419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6</w:t>
        </w:r>
      </w:fldSimple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83"/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85" w:name="_Toc75876870"/>
      <w:r w:rsidRPr="00A00081">
        <w:rPr>
          <w:color w:val="000000" w:themeColor="text1"/>
          <w:cs/>
        </w:rPr>
        <w:lastRenderedPageBreak/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86" w:name="_Toc480752403"/>
      <w:bookmarkStart w:id="87" w:name="_Toc481062402"/>
      <w:r w:rsidRPr="00A00081">
        <w:rPr>
          <w:cs/>
        </w:rPr>
        <w:t>สรุปผลการดำเนินโครงงาน</w:t>
      </w:r>
      <w:bookmarkEnd w:id="85"/>
      <w:bookmarkEnd w:id="86"/>
      <w:bookmarkEnd w:id="87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88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88"/>
    </w:p>
    <w:p w14:paraId="1068A34E" w14:textId="377F5A1B" w:rsidR="00843728" w:rsidRDefault="00600621" w:rsidP="00353E4E">
      <w:pPr>
        <w:ind w:firstLine="720"/>
      </w:pPr>
      <w:r>
        <w:rPr>
          <w:rFonts w:hint="cs"/>
          <w:cs/>
        </w:rPr>
        <w:t>ตัวแขนกลนั้นสามารถขยับและป้อนอาหารให้แก่ผู้ที่พิการทางแขนได้ ผู้ที่พิการทางแขนสามารถรับประทานอาหารเองได้โดยไม่จำเป็นต้องขยับแขนของตนเอง แขนกลนั้นสามารถตักอาหารในภาชนะ สามารถวัดระยะห่างกับผู้พิการทางแขนกับแขนกลได้ และทำการป้อมอาหาร โดยที่แขนกลทำมุมไปให้ผู้ใช้ได้อย่างแม่นยำ ซ้อนไม่เข้าไปในปากผู้พิการทางแขนมากหรือน้อยเกินไป</w:t>
      </w:r>
    </w:p>
    <w:p w14:paraId="2BB07E53" w14:textId="7C8745CD" w:rsidR="004E4040" w:rsidRDefault="004E4040" w:rsidP="004E4040"/>
    <w:p w14:paraId="6C8DC5C7" w14:textId="7A5076EB" w:rsidR="004E4040" w:rsidRPr="00A00081" w:rsidRDefault="004E4040" w:rsidP="004E4040">
      <w:pPr>
        <w:pStyle w:val="Heading2"/>
      </w:pPr>
      <w:bookmarkStart w:id="89" w:name="_Toc75876872"/>
      <w:r>
        <w:rPr>
          <w:rFonts w:hint="cs"/>
          <w:cs/>
        </w:rPr>
        <w:t>5.2 ปัญหา อุปสรรค และ ข้อจำกัด</w:t>
      </w:r>
      <w:bookmarkEnd w:id="89"/>
    </w:p>
    <w:p w14:paraId="5028F8D0" w14:textId="52EA56B8" w:rsidR="00353E4E" w:rsidRDefault="00600621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โครงสร้างแขนกล</w:t>
      </w:r>
      <w:r w:rsidR="00FD3722">
        <w:rPr>
          <w:rFonts w:hint="cs"/>
          <w:cs/>
        </w:rPr>
        <w:t>นั้นมี</w:t>
      </w:r>
      <w:r>
        <w:rPr>
          <w:rFonts w:hint="cs"/>
          <w:cs/>
        </w:rPr>
        <w:t>น้ำหนัก</w:t>
      </w:r>
      <w:r w:rsidR="00FD3722">
        <w:rPr>
          <w:rFonts w:hint="cs"/>
          <w:cs/>
        </w:rPr>
        <w:t xml:space="preserve"> และร่วมไปถึงของส่วน</w:t>
      </w:r>
      <w:r>
        <w:rPr>
          <w:rFonts w:hint="cs"/>
          <w:cs/>
        </w:rPr>
        <w:t xml:space="preserve"> </w:t>
      </w:r>
      <w:r>
        <w:t xml:space="preserve">Servo Motor </w:t>
      </w:r>
      <w:r w:rsidR="00FD3722">
        <w:rPr>
          <w:rFonts w:hint="cs"/>
          <w:cs/>
        </w:rPr>
        <w:t>ที่</w:t>
      </w:r>
      <w:r>
        <w:rPr>
          <w:rFonts w:hint="cs"/>
          <w:cs/>
        </w:rPr>
        <w:t>มากไปจึงทำให้องศาของมุม ไม่ตรงเท่าที่ควร</w:t>
      </w:r>
    </w:p>
    <w:p w14:paraId="3A5A3706" w14:textId="59305261" w:rsidR="00220498" w:rsidRDefault="00220498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ตัวแขนยังมีปัญหาการสั่น ซึ่งส่วนนึงมาจากโครงสร้างที่มีน้ำหนักทำให้ </w:t>
      </w:r>
      <w:r>
        <w:t xml:space="preserve">servo motor </w:t>
      </w:r>
      <w:r>
        <w:rPr>
          <w:rFonts w:hint="cs"/>
          <w:cs/>
        </w:rPr>
        <w:t>ทำงานหนัก</w:t>
      </w:r>
    </w:p>
    <w:p w14:paraId="636CFC0F" w14:textId="708BE258" w:rsidR="00FD3722" w:rsidRDefault="00FD3722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การทำงานของโปรแกรมในส่วนของกล้องจับใบหน้า มีกระบวนการประมวลผล เยอะ ทำให้บอร์ดมีการประมวลผลมาก ส่งผลให้กล้องที่จับใบหน้านั้นเกิดการแสดง </w:t>
      </w:r>
      <w:r>
        <w:t xml:space="preserve">Frame rate </w:t>
      </w:r>
      <w:r>
        <w:rPr>
          <w:rFonts w:hint="cs"/>
          <w:cs/>
        </w:rPr>
        <w:t>ที่ต่ำ ทำให้เกิดภาพค้าง หรือ ภาพกระตุก</w:t>
      </w:r>
    </w:p>
    <w:p w14:paraId="4B16ADA9" w14:textId="607E5EF6" w:rsidR="006671FA" w:rsidRDefault="006671FA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การจ่ายไฟยังไม่คงที่พอ เนื่องจาก</w:t>
      </w:r>
      <w:r w:rsidR="007D0095">
        <w:rPr>
          <w:rFonts w:hint="cs"/>
          <w:cs/>
        </w:rPr>
        <w:t>สายไฟหลวมบางจุด</w:t>
      </w:r>
      <w:r w:rsidR="00220498">
        <w:rPr>
          <w:rFonts w:hint="cs"/>
          <w:cs/>
        </w:rPr>
        <w:t xml:space="preserve"> ซึ่งทำให้</w:t>
      </w:r>
      <w:r>
        <w:rPr>
          <w:rFonts w:hint="cs"/>
          <w:cs/>
        </w:rPr>
        <w:t xml:space="preserve">ตัวแขนกลมี เกิดอาการผิดปกติ เช่น </w:t>
      </w:r>
      <w:r w:rsidR="00220498">
        <w:rPr>
          <w:rFonts w:hint="cs"/>
          <w:cs/>
        </w:rPr>
        <w:t xml:space="preserve">การทำงานของ </w:t>
      </w:r>
      <w:r w:rsidR="00220498">
        <w:t xml:space="preserve">servo motor </w:t>
      </w:r>
      <w:r w:rsidR="00220498">
        <w:rPr>
          <w:rFonts w:hint="cs"/>
          <w:cs/>
        </w:rPr>
        <w:t xml:space="preserve">ผิดเพี้ยน </w:t>
      </w:r>
      <w:r w:rsidR="00220498" w:rsidRPr="00220498">
        <w:t>ultrasonic</w:t>
      </w:r>
      <w:r w:rsidR="00220498">
        <w:t xml:space="preserve"> sonic </w:t>
      </w:r>
      <w:r w:rsidR="00220498">
        <w:rPr>
          <w:rFonts w:hint="cs"/>
          <w:cs/>
        </w:rPr>
        <w:t>ไม่ทำงาน หรือ ค่าที่ได้ ระยะห่าง ไม่ตรงเท่าที่ควร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90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90"/>
    </w:p>
    <w:p w14:paraId="6F65A64D" w14:textId="77777777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การพัฒนาระบบแขนกลให้มีประสิทธิภาพเพิ่มขึ้น</w:t>
      </w:r>
    </w:p>
    <w:p w14:paraId="77F1203D" w14:textId="77777777" w:rsidR="005A0292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พัฒนาโครงสร้างของแขนกลให้แข็งแรง และ มีน้ำหนักโครงสร้างเบาลง</w:t>
      </w:r>
    </w:p>
    <w:p w14:paraId="41E5881A" w14:textId="24442396" w:rsidR="00130903" w:rsidRPr="00130903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พัฒนามือจับเพื่อให้สามารถไปประยุกต์ใช้กับงานด้านอื่นได้</w:t>
      </w:r>
    </w:p>
    <w:p w14:paraId="4967AD8D" w14:textId="77777777" w:rsidR="00C22697" w:rsidRDefault="00C22697">
      <w:pPr>
        <w:rPr>
          <w:color w:val="000000" w:themeColor="text1"/>
        </w:rPr>
      </w:pPr>
    </w:p>
    <w:p w14:paraId="2979CBD2" w14:textId="77777777" w:rsidR="00C22697" w:rsidRDefault="00C22697">
      <w:pPr>
        <w:rPr>
          <w:color w:val="000000" w:themeColor="text1"/>
        </w:rPr>
      </w:pPr>
    </w:p>
    <w:p w14:paraId="408D09B6" w14:textId="77777777" w:rsidR="00C22697" w:rsidRDefault="00C22697">
      <w:pPr>
        <w:rPr>
          <w:color w:val="000000" w:themeColor="text1"/>
        </w:rPr>
      </w:pP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1" w:name="_Toc75876874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บรรณานุกรม</w:t>
      </w:r>
      <w:bookmarkEnd w:id="91"/>
    </w:p>
    <w:tbl>
      <w:tblPr>
        <w:tblStyle w:val="TableGrid"/>
        <w:tblW w:w="15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451"/>
        <w:gridCol w:w="7451"/>
      </w:tblGrid>
      <w:tr w:rsidR="00374784" w14:paraId="1AFAE079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32005552" w14:textId="77777777" w:rsidR="00374784" w:rsidRDefault="00374784" w:rsidP="00374784">
            <w:pPr>
              <w:jc w:val="center"/>
            </w:pPr>
            <w:r>
              <w:t>[1]</w:t>
            </w:r>
          </w:p>
        </w:tc>
        <w:tc>
          <w:tcPr>
            <w:tcW w:w="7451" w:type="dxa"/>
          </w:tcPr>
          <w:p w14:paraId="51D607ED" w14:textId="368BF187" w:rsidR="00374784" w:rsidRDefault="00EF7D22" w:rsidP="00D25D6D">
            <w:r w:rsidRPr="00EF7D22">
              <w:t>nessessence</w:t>
            </w:r>
            <w:r w:rsidR="00DC5261" w:rsidRPr="00EF7D22">
              <w:t>, “</w:t>
            </w:r>
            <w:r w:rsidRPr="00EF7D22">
              <w:rPr>
                <w:cs/>
              </w:rPr>
              <w:t>ปัญญาประดิษฐ์</w:t>
            </w:r>
            <w:r>
              <w:rPr>
                <w:rFonts w:hint="cs"/>
                <w:cs/>
              </w:rPr>
              <w:t xml:space="preserve"> </w:t>
            </w:r>
            <w:r w:rsidRPr="00EF7D22">
              <w:rPr>
                <w:cs/>
              </w:rPr>
              <w:t>(</w:t>
            </w:r>
            <w:r w:rsidRPr="00EF7D22">
              <w:t xml:space="preserve">AI : Artificial Intelligence) </w:t>
            </w:r>
            <w:r w:rsidRPr="00EF7D22">
              <w:rPr>
                <w:cs/>
              </w:rPr>
              <w:t xml:space="preserve">คืออะไร </w:t>
            </w:r>
            <w:r w:rsidRPr="00EF7D22">
              <w:t>???</w:t>
            </w:r>
            <w:r w:rsidR="00DC5261">
              <w:t>”</w:t>
            </w:r>
            <w:r w:rsidR="00374784">
              <w:rPr>
                <w:rFonts w:hint="cs"/>
                <w:cs/>
              </w:rPr>
              <w:t xml:space="preserve"> </w:t>
            </w:r>
            <w:r w:rsidR="00374784">
              <w:t>[</w:t>
            </w:r>
            <w:r w:rsidR="00374784">
              <w:rPr>
                <w:rFonts w:hint="cs"/>
                <w:cs/>
              </w:rPr>
              <w:t>ออนไลน์</w:t>
            </w:r>
            <w:r w:rsidR="00374784">
              <w:t>]</w:t>
            </w:r>
            <w:r w:rsidR="00374784">
              <w:rPr>
                <w:rFonts w:hint="cs"/>
                <w:cs/>
              </w:rPr>
              <w:t xml:space="preserve"> เข้าถึงจาก </w:t>
            </w:r>
            <w:r w:rsidRPr="00EF7D22">
              <w:t>https://www.thaiprogrammer.org/2018/12/whatisai</w:t>
            </w:r>
            <w:r w:rsidR="00D25D6D">
              <w:rPr>
                <w:rFonts w:hint="cs"/>
                <w:cs/>
              </w:rPr>
              <w:t>/</w:t>
            </w:r>
            <w:r w:rsidRPr="00EF7D22">
              <w:t xml:space="preserve"> </w:t>
            </w:r>
            <w:r w:rsidR="00374784" w:rsidRPr="00A00081">
              <w:rPr>
                <w:cs/>
              </w:rPr>
              <w:t xml:space="preserve">สืบค้นเมื่อ </w:t>
            </w:r>
            <w:r>
              <w:rPr>
                <w:rFonts w:hint="cs"/>
                <w:cs/>
              </w:rPr>
              <w:t>30</w:t>
            </w:r>
            <w:r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="00374784" w:rsidRPr="00A00081">
              <w:rPr>
                <w:cs/>
              </w:rPr>
              <w:t xml:space="preserve"> </w:t>
            </w:r>
            <w:r w:rsidR="00374784">
              <w:t>256</w:t>
            </w:r>
            <w:r>
              <w:rPr>
                <w:rFonts w:hint="cs"/>
                <w:cs/>
              </w:rPr>
              <w:t>3</w:t>
            </w:r>
          </w:p>
        </w:tc>
      </w:tr>
      <w:tr w:rsidR="00FE2FA9" w14:paraId="46FFD474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2792995" w14:textId="5402DEF5" w:rsidR="00FE2FA9" w:rsidRDefault="00FE2FA9" w:rsidP="00D25D6D">
            <w:pPr>
              <w:jc w:val="center"/>
            </w:pPr>
            <w:r>
              <w:t>[2]</w:t>
            </w:r>
          </w:p>
        </w:tc>
        <w:tc>
          <w:tcPr>
            <w:tcW w:w="7451" w:type="dxa"/>
          </w:tcPr>
          <w:p w14:paraId="1D3CF7EC" w14:textId="73B26A82" w:rsidR="00FE2FA9" w:rsidRPr="00D25D6D" w:rsidRDefault="00FE2FA9" w:rsidP="00D25D6D">
            <w:pPr>
              <w:rPr>
                <w:rFonts w:ascii="TH SarabunPSK" w:hAnsi="TH SarabunPSK" w:cs="TH SarabunPSK"/>
              </w:rPr>
            </w:pPr>
            <w:r>
              <w:t>Nuttakan Chuntra</w:t>
            </w:r>
            <w:r w:rsidRPr="00C0299C">
              <w:t>, “</w:t>
            </w:r>
            <w:r>
              <w:t xml:space="preserve">OpenCV </w:t>
            </w:r>
            <w:r>
              <w:rPr>
                <w:rFonts w:hint="cs"/>
                <w:cs/>
              </w:rPr>
              <w:t>คืออะไร</w:t>
            </w:r>
            <w:r>
              <w:t>?</w:t>
            </w:r>
            <w:r w:rsidRPr="00C0299C">
              <w:t>” [</w:t>
            </w:r>
            <w:r w:rsidRPr="00C0299C">
              <w:rPr>
                <w:cs/>
              </w:rPr>
              <w:t>ออนไลน์] เข้าถึง</w:t>
            </w:r>
            <w:r>
              <w:rPr>
                <w:rFonts w:hint="cs"/>
                <w:cs/>
              </w:rPr>
              <w:t>จาก</w:t>
            </w:r>
            <w:r w:rsidRPr="00D25D6D">
              <w:t>https://medium.com/@nut.ch</w:t>
            </w:r>
            <w:r w:rsidRPr="00D25D6D">
              <w:rPr>
                <w:cs/>
              </w:rPr>
              <w:t>40/</w:t>
            </w:r>
            <w:r w:rsidRPr="00D25D6D">
              <w:t>opencv</w:t>
            </w:r>
            <w:r>
              <w:rPr>
                <w:rFonts w:hint="cs"/>
                <w:cs/>
              </w:rPr>
              <w:t>-คืออะไร-8771</w:t>
            </w:r>
            <w:r>
              <w:t>e2a4c414</w:t>
            </w:r>
            <w:r>
              <w:rPr>
                <w:rFonts w:hint="cs"/>
                <w:cs/>
              </w:rPr>
              <w:t xml:space="preserve"> </w:t>
            </w:r>
            <w:r w:rsidRPr="00C0299C">
              <w:rPr>
                <w:cs/>
              </w:rPr>
              <w:t xml:space="preserve">สืบค้นเมื่อ </w:t>
            </w:r>
            <w:r>
              <w:t>12</w:t>
            </w:r>
            <w:r w:rsidRPr="00C0299C"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Pr="00C0299C">
              <w:rPr>
                <w:cs/>
              </w:rPr>
              <w:t xml:space="preserve"> </w:t>
            </w:r>
            <w:r w:rsidRPr="00C0299C">
              <w:t>2563</w:t>
            </w:r>
          </w:p>
        </w:tc>
      </w:tr>
      <w:tr w:rsidR="00FE2FA9" w14:paraId="31310A76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78EB715" w14:textId="6CD7956B" w:rsidR="00FE2FA9" w:rsidRDefault="00FE2FA9" w:rsidP="00D25D6D">
            <w:pPr>
              <w:jc w:val="center"/>
            </w:pPr>
            <w:r>
              <w:t>[3]</w:t>
            </w:r>
          </w:p>
        </w:tc>
        <w:tc>
          <w:tcPr>
            <w:tcW w:w="7451" w:type="dxa"/>
          </w:tcPr>
          <w:p w14:paraId="59126171" w14:textId="5C83396B" w:rsidR="00FE2FA9" w:rsidRDefault="00FE2FA9" w:rsidP="00D25D6D">
            <w:r>
              <w:rPr>
                <w:rFonts w:ascii="TH SarabunPSK" w:hAnsi="TH SarabunPSK" w:cs="TH SarabunPSK"/>
              </w:rPr>
              <w:t>Adrian Rosebrock</w:t>
            </w:r>
            <w:r w:rsidRPr="00C0299C">
              <w:rPr>
                <w:rFonts w:ascii="TH SarabunPSK" w:hAnsi="TH SarabunPSK" w:cs="TH SarabunPSK"/>
              </w:rPr>
              <w:t>, “</w:t>
            </w:r>
            <w:r>
              <w:rPr>
                <w:rFonts w:ascii="TH SarabunPSK" w:hAnsi="TH SarabunPSK" w:cs="TH SarabunPSK"/>
              </w:rPr>
              <w:t>Facial landmarks with dlib, OpenCV, and Python</w:t>
            </w:r>
            <w:r w:rsidRPr="00C0299C">
              <w:rPr>
                <w:rFonts w:ascii="TH SarabunPSK" w:hAnsi="TH SarabunPSK" w:cs="TH SarabunPSK"/>
              </w:rPr>
              <w:t>” [</w:t>
            </w:r>
            <w:r w:rsidRPr="00C0299C">
              <w:rPr>
                <w:rFonts w:ascii="TH SarabunPSK" w:hAnsi="TH SarabunPSK" w:cs="TH SarabunPSK"/>
                <w:cs/>
              </w:rPr>
              <w:t>ออนไลน์] เข้าถึง</w:t>
            </w:r>
            <w:r>
              <w:rPr>
                <w:rFonts w:ascii="TH SarabunPSK" w:hAnsi="TH SarabunPSK" w:cs="TH SarabunPSK" w:hint="cs"/>
                <w:cs/>
              </w:rPr>
              <w:t xml:space="preserve">จาก </w:t>
            </w:r>
            <w:hyperlink r:id="rId59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https://www.pyimagesearch.com/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2017/04/03/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facial-landmarks-dlib-opencv-python/</w:t>
              </w:r>
            </w:hyperlink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C2FE16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5823F7A" w14:textId="53420E71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4</w:t>
            </w:r>
            <w:r>
              <w:t>]</w:t>
            </w:r>
          </w:p>
        </w:tc>
        <w:tc>
          <w:tcPr>
            <w:tcW w:w="7451" w:type="dxa"/>
          </w:tcPr>
          <w:p w14:paraId="10C9E3AB" w14:textId="40AC6A95" w:rsidR="00D25D6D" w:rsidRPr="00D25D6D" w:rsidRDefault="00D25D6D" w:rsidP="00D25D6D">
            <w:pPr>
              <w:rPr>
                <w:rFonts w:ascii="TH SarabunPSK" w:hAnsi="TH SarabunPSK" w:cs="TH SarabunPSK"/>
              </w:rPr>
            </w:pPr>
            <w:r w:rsidRPr="00D25D6D">
              <w:rPr>
                <w:rFonts w:ascii="TH SarabunPSK" w:hAnsi="TH SarabunPSK" w:cs="TH SarabunPSK" w:hint="cs"/>
              </w:rPr>
              <w:t>Maker Tutor, “Easy way!! Control Multiple Servo with Raspberry Pi” [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ออนไลน์] เข้าถึงจาก </w:t>
            </w:r>
            <w:hyperlink r:id="rId60" w:history="1">
              <w:r w:rsidRPr="00D25D6D">
                <w:rPr>
                  <w:rStyle w:val="Hyperlink"/>
                  <w:rFonts w:ascii="TH SarabunPSK" w:hAnsi="TH SarabunPSK" w:cs="TH SarabunPSK" w:hint="cs"/>
                </w:rPr>
                <w:t>https://www.youtube.com/watch?v=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9</w:t>
              </w:r>
              <w:r w:rsidRPr="00D25D6D">
                <w:rPr>
                  <w:rStyle w:val="Hyperlink"/>
                  <w:rFonts w:ascii="TH SarabunPSK" w:hAnsi="TH SarabunPSK" w:cs="TH SarabunPSK" w:hint="cs"/>
                </w:rPr>
                <w:t>jcEwn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7</w:t>
              </w:r>
              <w:r w:rsidRPr="00D25D6D">
                <w:rPr>
                  <w:rStyle w:val="Hyperlink"/>
                  <w:rFonts w:ascii="TH SarabunPSK" w:hAnsi="TH SarabunPSK" w:cs="TH SarabunPSK" w:hint="cs"/>
                </w:rPr>
                <w:t>GzNs</w:t>
              </w:r>
            </w:hyperlink>
            <w:r w:rsidRPr="00D25D6D">
              <w:rPr>
                <w:rFonts w:ascii="TH SarabunPSK" w:hAnsi="TH SarabunPSK" w:cs="TH SarabunPSK" w:hint="cs"/>
              </w:rPr>
              <w:t xml:space="preserve">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สืบค้นเมื่อ </w:t>
            </w:r>
            <w:r w:rsidRPr="00D25D6D">
              <w:rPr>
                <w:rFonts w:ascii="TH SarabunPSK" w:hAnsi="TH SarabunPSK" w:cs="TH SarabunPSK" w:hint="cs"/>
              </w:rPr>
              <w:t xml:space="preserve">12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ธันวาคม </w:t>
            </w:r>
            <w:r w:rsidRPr="00D25D6D">
              <w:rPr>
                <w:rFonts w:ascii="TH SarabunPSK" w:hAnsi="TH SarabunPSK" w:cs="TH SarabunPSK" w:hint="cs"/>
              </w:rPr>
              <w:t>2563</w:t>
            </w:r>
          </w:p>
        </w:tc>
      </w:tr>
      <w:tr w:rsidR="00D25D6D" w14:paraId="1C1DF63B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E5F9F0" w14:textId="747F3289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5</w:t>
            </w:r>
            <w:r>
              <w:t>]</w:t>
            </w:r>
          </w:p>
        </w:tc>
        <w:tc>
          <w:tcPr>
            <w:tcW w:w="7451" w:type="dxa"/>
          </w:tcPr>
          <w:p w14:paraId="68B252C3" w14:textId="579892E1" w:rsidR="00D25D6D" w:rsidRDefault="00D25D6D" w:rsidP="00D25D6D">
            <w:pPr>
              <w:rPr>
                <w:cs/>
              </w:rPr>
            </w:pPr>
            <w:r w:rsidRPr="00C0299C">
              <w:rPr>
                <w:rFonts w:ascii="TH SarabunPSK" w:hAnsi="TH SarabunPSK" w:cs="TH SarabunPSK"/>
              </w:rPr>
              <w:t>Gaven MacDonald, “Ultrasonic Sensor with the Raspberry Pi” [</w:t>
            </w:r>
            <w:r w:rsidRPr="00C0299C">
              <w:rPr>
                <w:rFonts w:ascii="TH SarabunPSK" w:hAnsi="TH SarabunPSK" w:cs="TH SarabunPSK"/>
                <w:cs/>
              </w:rPr>
              <w:t xml:space="preserve">ออนไลน์] เข้าถึงจาก </w:t>
            </w:r>
            <w:hyperlink r:id="rId61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https://www.youtube.com/watch?v=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9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jcEwn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7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GzNs</w:t>
              </w:r>
            </w:hyperlink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73B5025" w14:textId="13456604" w:rsidTr="00D25D6D">
        <w:tc>
          <w:tcPr>
            <w:tcW w:w="846" w:type="dxa"/>
          </w:tcPr>
          <w:p w14:paraId="447C04C8" w14:textId="584601D2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6</w:t>
            </w:r>
            <w:r>
              <w:t>]</w:t>
            </w:r>
          </w:p>
        </w:tc>
        <w:tc>
          <w:tcPr>
            <w:tcW w:w="7451" w:type="dxa"/>
          </w:tcPr>
          <w:p w14:paraId="37B5C665" w14:textId="323C1A66" w:rsidR="004D5F0D" w:rsidRDefault="009F41AE" w:rsidP="009F41AE">
            <w:r>
              <w:t>GUGLIELMELLI, Eugenio, et al, “Self-feeding apparatus” [</w:t>
            </w:r>
            <w:r>
              <w:rPr>
                <w:rFonts w:hint="cs"/>
                <w:cs/>
              </w:rPr>
              <w:t>ออนไลน์</w:t>
            </w:r>
            <w:r>
              <w:t xml:space="preserve">] </w:t>
            </w:r>
            <w:r>
              <w:rPr>
                <w:rFonts w:hint="cs"/>
                <w:cs/>
              </w:rPr>
              <w:t>เข้าถึงจาก</w:t>
            </w:r>
          </w:p>
          <w:p w14:paraId="64D05435" w14:textId="09420A88" w:rsidR="00D25D6D" w:rsidRDefault="00551D71" w:rsidP="009F41AE">
            <w:hyperlink r:id="rId62" w:history="1">
              <w:r w:rsidR="004D5F0D" w:rsidRPr="00CC5762">
                <w:rPr>
                  <w:rStyle w:val="Hyperlink"/>
                </w:rPr>
                <w:t>https://patents.google.com/patent/US</w:t>
              </w:r>
              <w:r w:rsidR="004D5F0D" w:rsidRPr="00CC5762">
                <w:rPr>
                  <w:rStyle w:val="Hyperlink"/>
                  <w:cs/>
                </w:rPr>
                <w:t>8240967</w:t>
              </w:r>
              <w:r w:rsidR="004D5F0D" w:rsidRPr="00CC5762">
                <w:rPr>
                  <w:rStyle w:val="Hyperlink"/>
                </w:rPr>
                <w:t>B</w:t>
              </w:r>
              <w:r w:rsidR="004D5F0D" w:rsidRPr="00CC5762">
                <w:rPr>
                  <w:rStyle w:val="Hyperlink"/>
                  <w:cs/>
                </w:rPr>
                <w:t>2/</w:t>
              </w:r>
              <w:r w:rsidR="004D5F0D" w:rsidRPr="00CC5762">
                <w:rPr>
                  <w:rStyle w:val="Hyperlink"/>
                </w:rPr>
                <w:t>en</w:t>
              </w:r>
            </w:hyperlink>
            <w:r w:rsidR="004D5F0D">
              <w:rPr>
                <w:rFonts w:hint="cs"/>
                <w:cs/>
              </w:rPr>
              <w:t xml:space="preserve"> สบค้นเมื่อ 2 มกราคม 2563</w:t>
            </w:r>
          </w:p>
        </w:tc>
        <w:tc>
          <w:tcPr>
            <w:tcW w:w="7451" w:type="dxa"/>
          </w:tcPr>
          <w:p w14:paraId="283D1E67" w14:textId="77777777" w:rsidR="00D25D6D" w:rsidRDefault="00D25D6D" w:rsidP="00D25D6D">
            <w:pPr>
              <w:jc w:val="left"/>
            </w:pPr>
          </w:p>
          <w:p w14:paraId="68676411" w14:textId="77777777" w:rsidR="00D25D6D" w:rsidRDefault="00D25D6D" w:rsidP="00D25D6D">
            <w:pPr>
              <w:spacing w:after="160" w:line="259" w:lineRule="auto"/>
              <w:jc w:val="left"/>
            </w:pPr>
          </w:p>
        </w:tc>
      </w:tr>
      <w:tr w:rsidR="00D25D6D" w14:paraId="6F14E9E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97E5B95" w14:textId="3E2AA190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7</w:t>
            </w:r>
            <w:r>
              <w:t>]</w:t>
            </w:r>
          </w:p>
        </w:tc>
        <w:tc>
          <w:tcPr>
            <w:tcW w:w="7451" w:type="dxa"/>
          </w:tcPr>
          <w:p w14:paraId="6F8C292F" w14:textId="3667AD0F" w:rsidR="00D25D6D" w:rsidRDefault="009F41AE" w:rsidP="00D25D6D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เศรษฐพงศ์ ผาละพรม.</w:t>
            </w:r>
            <w:r>
              <w:t xml:space="preserve"> (2562).</w:t>
            </w:r>
            <w:r>
              <w:rPr>
                <w:rFonts w:hint="cs"/>
                <w:cs/>
              </w:rPr>
              <w:t xml:space="preserve"> หุ่นยนต์แขนกลป้อนอาหารอัตโนมัติโดยใช้ </w:t>
            </w:r>
            <w:r>
              <w:t>Artificial Intelligence (iFeedingBot) (</w:t>
            </w:r>
            <w:r w:rsidR="0022485B">
              <w:rPr>
                <w:rFonts w:hint="cs"/>
                <w:cs/>
              </w:rPr>
              <w:t>วิทยานิพนธ์ปริญญาบัณฑิต</w:t>
            </w:r>
            <w:r>
              <w:t>)</w:t>
            </w:r>
            <w:r w:rsidR="0022485B">
              <w:rPr>
                <w:rFonts w:hint="cs"/>
                <w:cs/>
              </w:rPr>
              <w:t>. ชลบุรี</w:t>
            </w:r>
            <w:r w:rsidR="0022485B">
              <w:t xml:space="preserve">: </w:t>
            </w:r>
            <w:r w:rsidR="0022485B">
              <w:rPr>
                <w:rFonts w:hint="cs"/>
                <w:cs/>
              </w:rPr>
              <w:t>มหาวิทยาลัยบูรพา</w:t>
            </w:r>
          </w:p>
        </w:tc>
      </w:tr>
      <w:tr w:rsidR="00D25D6D" w14:paraId="000B776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05E509C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0D4736BC" w14:textId="77777777" w:rsidR="00D25D6D" w:rsidRDefault="00D25D6D" w:rsidP="00D25D6D">
            <w:pPr>
              <w:jc w:val="left"/>
            </w:pPr>
          </w:p>
        </w:tc>
      </w:tr>
      <w:tr w:rsidR="00D25D6D" w14:paraId="2A84CCDF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52F09198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20E52A1" w14:textId="77777777" w:rsidR="00D25D6D" w:rsidRDefault="00D25D6D" w:rsidP="00D25D6D">
            <w:pPr>
              <w:jc w:val="left"/>
            </w:pPr>
          </w:p>
        </w:tc>
      </w:tr>
      <w:tr w:rsidR="00D25D6D" w14:paraId="0BA4D24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B44D85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70EBE3B" w14:textId="77777777" w:rsidR="00D25D6D" w:rsidRDefault="00D25D6D" w:rsidP="00D25D6D">
            <w:pPr>
              <w:jc w:val="left"/>
            </w:pPr>
          </w:p>
        </w:tc>
      </w:tr>
    </w:tbl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4973F67F" w14:textId="77777777" w:rsidR="00F46B8D" w:rsidRPr="00A00081" w:rsidRDefault="002C1259" w:rsidP="003734BC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2" w:name="_Toc75876875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ภาคผนวก</w:t>
      </w:r>
      <w:bookmarkEnd w:id="92"/>
    </w:p>
    <w:p w14:paraId="00C44899" w14:textId="12020B10" w:rsidR="002C1259" w:rsidRPr="005A0292" w:rsidRDefault="002C1259" w:rsidP="006F5122">
      <w:pPr>
        <w:spacing w:after="160" w:line="259" w:lineRule="auto"/>
        <w:jc w:val="both"/>
        <w:rPr>
          <w:b/>
          <w:bCs/>
          <w:color w:val="FF0000"/>
          <w:sz w:val="40"/>
          <w:szCs w:val="40"/>
          <w:cs/>
        </w:rPr>
      </w:pPr>
      <w:r w:rsidRPr="00A00081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233843C6" w14:textId="2C8E3B4F" w:rsidR="006A2A03" w:rsidRPr="00B71E08" w:rsidRDefault="004C3AF3" w:rsidP="00B71E08">
      <w:pPr>
        <w:pStyle w:val="Heading2"/>
        <w:rPr>
          <w:rFonts w:ascii="TH Sarabun New" w:hAnsi="TH Sarabun New" w:cs="TH Sarabun New"/>
          <w:color w:val="auto"/>
        </w:rPr>
      </w:pPr>
      <w:bookmarkStart w:id="93" w:name="_Toc75876876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ก </w:t>
      </w:r>
      <w:r w:rsidR="005A0292" w:rsidRPr="00B71E08">
        <w:rPr>
          <w:rFonts w:ascii="TH Sarabun New" w:hAnsi="TH Sarabun New" w:cs="TH Sarabun New" w:hint="cs"/>
          <w:color w:val="auto"/>
          <w:cs/>
        </w:rPr>
        <w:t>การ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หมุนของ </w:t>
      </w:r>
      <w:r w:rsidR="00B71E08" w:rsidRPr="00B71E08">
        <w:rPr>
          <w:rFonts w:ascii="TH Sarabun New" w:hAnsi="TH Sarabun New" w:cs="TH Sarabun New"/>
          <w:color w:val="auto"/>
        </w:rPr>
        <w:t>Servo Motor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 แต่ละส่วน</w:t>
      </w:r>
      <w:bookmarkEnd w:id="93"/>
      <w:r w:rsidR="00B71E08" w:rsidRPr="00B71E08">
        <w:rPr>
          <w:rFonts w:ascii="TH Sarabun New" w:hAnsi="TH Sarabun New" w:cs="TH Sarabun New"/>
          <w:color w:val="auto"/>
        </w:rPr>
        <w:t xml:space="preserve"> </w:t>
      </w:r>
    </w:p>
    <w:p w14:paraId="62F4EACB" w14:textId="7F250E4D" w:rsidR="006F5122" w:rsidRPr="00B71E08" w:rsidRDefault="007762BB" w:rsidP="00B71E08">
      <w:pPr>
        <w:spacing w:after="160" w:line="259" w:lineRule="auto"/>
        <w:ind w:firstLine="720"/>
        <w:rPr>
          <w:noProof/>
        </w:rPr>
      </w:pPr>
      <w:r w:rsidRPr="005A0292">
        <w:rPr>
          <w:rFonts w:hint="cs"/>
          <w:noProof/>
          <w:color w:val="FF0000"/>
          <w:cs/>
        </w:rPr>
        <w:drawing>
          <wp:anchor distT="0" distB="0" distL="114300" distR="114300" simplePos="0" relativeHeight="251725824" behindDoc="1" locked="0" layoutInCell="1" allowOverlap="1" wp14:anchorId="66C32AB7" wp14:editId="2502CB91">
            <wp:simplePos x="0" y="0"/>
            <wp:positionH relativeFrom="margin">
              <wp:posOffset>1246505</wp:posOffset>
            </wp:positionH>
            <wp:positionV relativeFrom="paragraph">
              <wp:posOffset>538405</wp:posOffset>
            </wp:positionV>
            <wp:extent cx="2570480" cy="1437005"/>
            <wp:effectExtent l="0" t="0" r="1270" b="0"/>
            <wp:wrapTight wrapText="bothSides">
              <wp:wrapPolygon edited="0">
                <wp:start x="0" y="0"/>
                <wp:lineTo x="0" y="21190"/>
                <wp:lineTo x="21451" y="21190"/>
                <wp:lineTo x="21451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82" r="1756" b="2002"/>
                    <a:stretch/>
                  </pic:blipFill>
                  <pic:spPr bwMode="auto">
                    <a:xfrm>
                      <a:off x="0" y="0"/>
                      <a:ext cx="2570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B71E08">
        <w:rPr>
          <w:noProof/>
        </w:rPr>
        <w:t xml:space="preserve">Servo Motor </w:t>
      </w:r>
      <w:r w:rsidR="009B2FCF" w:rsidRPr="00B71E08">
        <w:rPr>
          <w:rFonts w:hint="cs"/>
          <w:noProof/>
          <w:cs/>
        </w:rPr>
        <w:t xml:space="preserve">แต่ละส่วนจะมีการหมุนที่ไม่เหมือนกัน </w:t>
      </w:r>
      <w:r w:rsidR="006A2A03" w:rsidRPr="00B71E08">
        <w:rPr>
          <w:rFonts w:hint="cs"/>
          <w:noProof/>
          <w:cs/>
        </w:rPr>
        <w:t>หมายเลข</w:t>
      </w:r>
      <w:r w:rsidR="00BD1EE0" w:rsidRPr="00B71E08">
        <w:rPr>
          <w:rFonts w:hint="cs"/>
          <w:noProof/>
          <w:cs/>
        </w:rPr>
        <w:t xml:space="preserve">ของ </w:t>
      </w:r>
      <w:r w:rsidR="00CE437F">
        <w:rPr>
          <w:noProof/>
        </w:rPr>
        <w:t>S</w:t>
      </w:r>
      <w:r w:rsidR="00BD1EE0" w:rsidRPr="00B71E08">
        <w:rPr>
          <w:noProof/>
        </w:rPr>
        <w:t xml:space="preserve">ervo </w:t>
      </w:r>
      <w:r w:rsidR="00CE437F">
        <w:rPr>
          <w:noProof/>
        </w:rPr>
        <w:t>M</w:t>
      </w:r>
      <w:r w:rsidR="00BD1EE0" w:rsidRPr="00B71E08">
        <w:rPr>
          <w:noProof/>
        </w:rPr>
        <w:t xml:space="preserve">otor </w:t>
      </w:r>
      <w:r w:rsidR="009B2FCF" w:rsidRPr="00B71E08">
        <w:rPr>
          <w:rFonts w:hint="cs"/>
          <w:noProof/>
          <w:cs/>
        </w:rPr>
        <w:t>ที่กำหนด</w:t>
      </w:r>
      <w:r w:rsidR="00BD1EE0" w:rsidRPr="00B71E08">
        <w:rPr>
          <w:rFonts w:hint="cs"/>
          <w:noProof/>
          <w:cs/>
        </w:rPr>
        <w:t>ดังรูปต่อไปนี้</w:t>
      </w:r>
    </w:p>
    <w:p w14:paraId="68E0646E" w14:textId="07EBE10B" w:rsidR="006F5122" w:rsidRPr="005A0292" w:rsidRDefault="006F5122" w:rsidP="006F5122">
      <w:pPr>
        <w:spacing w:line="259" w:lineRule="auto"/>
        <w:jc w:val="both"/>
        <w:rPr>
          <w:noProof/>
          <w:color w:val="FF0000"/>
          <w:cs/>
        </w:rPr>
      </w:pPr>
    </w:p>
    <w:p w14:paraId="0379C561" w14:textId="6ADF0BD8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7195BF8D" w14:textId="743DE7A1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18E26F99" w14:textId="528D3838" w:rsidR="006F5122" w:rsidRPr="005A0292" w:rsidRDefault="007762BB" w:rsidP="006F5122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5A86E66" wp14:editId="730A8853">
                <wp:simplePos x="0" y="0"/>
                <wp:positionH relativeFrom="margin">
                  <wp:align>center</wp:align>
                </wp:positionH>
                <wp:positionV relativeFrom="paragraph">
                  <wp:posOffset>260721</wp:posOffset>
                </wp:positionV>
                <wp:extent cx="277876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72" y="20176"/>
                    <wp:lineTo x="21472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5EB7E" w14:textId="4AEA9DC1" w:rsidR="00551D71" w:rsidRPr="00F8540A" w:rsidRDefault="00551D71" w:rsidP="00C205E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bookmarkStart w:id="94" w:name="_Toc7366140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ตำแหน่งหมายเลขของ </w:t>
                            </w:r>
                            <w:r>
                              <w:t>Servo Motor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6E66" id="Text Box 39" o:spid="_x0000_s1040" type="#_x0000_t202" style="position:absolute;margin-left:0;margin-top:20.55pt;width:218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" stroked="f">
                <v:textbox style="mso-fit-shape-to-text:t" inset="0,0,0,0">
                  <w:txbxContent>
                    <w:p w14:paraId="33B5EB7E" w14:textId="4AEA9DC1" w:rsidR="00551D71" w:rsidRPr="00F8540A" w:rsidRDefault="00551D71" w:rsidP="00C205E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bookmarkStart w:id="95" w:name="_Toc73661402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ตำแหน่งหมายเลขของ </w:t>
                      </w:r>
                      <w:r>
                        <w:t>Servo Motor</w:t>
                      </w:r>
                      <w:bookmarkEnd w:id="9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5B03B" w14:textId="7D839B73" w:rsidR="001D15C4" w:rsidRPr="007762BB" w:rsidRDefault="001D15C4" w:rsidP="007762BB">
      <w:pPr>
        <w:spacing w:after="160" w:line="259" w:lineRule="auto"/>
        <w:jc w:val="left"/>
        <w:rPr>
          <w:noProof/>
          <w:color w:val="FF0000"/>
        </w:rPr>
      </w:pPr>
    </w:p>
    <w:p w14:paraId="3C72702E" w14:textId="14C35CC5" w:rsidR="00BD1EE0" w:rsidRPr="00AC454E" w:rsidRDefault="007762BB" w:rsidP="009B2FCF">
      <w:pPr>
        <w:spacing w:after="160" w:line="259" w:lineRule="auto"/>
        <w:rPr>
          <w:noProof/>
          <w:cs/>
        </w:rPr>
      </w:pPr>
      <w:r w:rsidRPr="00AC454E">
        <w:rPr>
          <w:noProof/>
          <w:cs/>
        </w:rPr>
        <w:drawing>
          <wp:anchor distT="0" distB="0" distL="114300" distR="114300" simplePos="0" relativeHeight="251728896" behindDoc="1" locked="0" layoutInCell="1" allowOverlap="1" wp14:anchorId="147DDE86" wp14:editId="1A5A8F12">
            <wp:simplePos x="0" y="0"/>
            <wp:positionH relativeFrom="margin">
              <wp:align>center</wp:align>
            </wp:positionH>
            <wp:positionV relativeFrom="paragraph">
              <wp:posOffset>455501</wp:posOffset>
            </wp:positionV>
            <wp:extent cx="1204595" cy="611505"/>
            <wp:effectExtent l="0" t="0" r="0" b="0"/>
            <wp:wrapTight wrapText="bothSides">
              <wp:wrapPolygon edited="0">
                <wp:start x="0" y="0"/>
                <wp:lineTo x="0" y="20860"/>
                <wp:lineTo x="21179" y="20860"/>
                <wp:lineTo x="21179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0 </w:t>
      </w:r>
      <w:r w:rsidR="00AC454E">
        <w:rPr>
          <w:rFonts w:hint="cs"/>
          <w:noProof/>
          <w:cs/>
        </w:rPr>
        <w:t xml:space="preserve">กับ หมายเลข 4 </w:t>
      </w:r>
      <w:r w:rsidR="009B2FCF" w:rsidRPr="00AC454E">
        <w:rPr>
          <w:rFonts w:hint="cs"/>
          <w:noProof/>
          <w:cs/>
        </w:rPr>
        <w:t>จะหมุนจากทางซ้าย มุม 0 องศา ไปทางขวา สุดที่</w:t>
      </w:r>
      <w:r w:rsidR="00AC454E" w:rsidRPr="00AC454E">
        <w:rPr>
          <w:rFonts w:hint="cs"/>
          <w:noProof/>
          <w:cs/>
        </w:rPr>
        <w:t>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488BA485" w14:textId="58717B80" w:rsidR="009B2FCF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7ABD174" wp14:editId="4D38DF56">
                <wp:simplePos x="0" y="0"/>
                <wp:positionH relativeFrom="margin">
                  <wp:align>center</wp:align>
                </wp:positionH>
                <wp:positionV relativeFrom="paragraph">
                  <wp:posOffset>383945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99" y="20176"/>
                    <wp:lineTo x="21499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387CD" w14:textId="00F2E24C" w:rsidR="00551D71" w:rsidRPr="007C6134" w:rsidRDefault="00551D7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6" w:name="_Toc7366140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หมายเลข 0 กับ หมายเลข 4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BD174" id="Text Box 52" o:spid="_x0000_s1041" type="#_x0000_t202" style="position:absolute;margin-left:0;margin-top:30.25pt;width:343.6pt;height:.05pt;z-index:-251534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" stroked="f">
                <v:textbox style="mso-fit-shape-to-text:t" inset="0,0,0,0">
                  <w:txbxContent>
                    <w:p w14:paraId="655387CD" w14:textId="00F2E24C" w:rsidR="00551D71" w:rsidRPr="007C6134" w:rsidRDefault="00551D7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7" w:name="_Toc7366140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หมายเลข 0 กับ หมายเลข 4</w:t>
                      </w:r>
                      <w:bookmarkEnd w:id="9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30B8AF" w14:textId="19DCB1EC" w:rsidR="009B2FCF" w:rsidRDefault="009B2FCF" w:rsidP="006F5122">
      <w:pPr>
        <w:spacing w:after="160" w:line="259" w:lineRule="auto"/>
        <w:jc w:val="left"/>
        <w:rPr>
          <w:noProof/>
        </w:rPr>
      </w:pPr>
    </w:p>
    <w:p w14:paraId="42A26FBE" w14:textId="77777777" w:rsidR="007762BB" w:rsidRPr="00AC454E" w:rsidRDefault="007762BB" w:rsidP="006F5122">
      <w:pPr>
        <w:spacing w:after="160" w:line="259" w:lineRule="auto"/>
        <w:jc w:val="left"/>
        <w:rPr>
          <w:noProof/>
        </w:rPr>
      </w:pPr>
    </w:p>
    <w:p w14:paraId="354F7F8E" w14:textId="5132DFBF" w:rsidR="00AC454E" w:rsidRDefault="007762BB" w:rsidP="00AC454E">
      <w:pPr>
        <w:spacing w:after="160" w:line="259" w:lineRule="auto"/>
        <w:rPr>
          <w:noProof/>
        </w:rPr>
      </w:pPr>
      <w:r w:rsidRPr="00AC454E">
        <w:rPr>
          <w:noProof/>
          <w:cs/>
        </w:rPr>
        <w:drawing>
          <wp:anchor distT="0" distB="0" distL="114300" distR="114300" simplePos="0" relativeHeight="251730944" behindDoc="1" locked="0" layoutInCell="1" allowOverlap="1" wp14:anchorId="29FDD050" wp14:editId="12CDF32E">
            <wp:simplePos x="0" y="0"/>
            <wp:positionH relativeFrom="margin">
              <wp:posOffset>2052988</wp:posOffset>
            </wp:positionH>
            <wp:positionV relativeFrom="paragraph">
              <wp:posOffset>534843</wp:posOffset>
            </wp:positionV>
            <wp:extent cx="1204595" cy="611505"/>
            <wp:effectExtent l="0" t="0" r="0" b="0"/>
            <wp:wrapTight wrapText="bothSides">
              <wp:wrapPolygon edited="0">
                <wp:start x="21600" y="21600"/>
                <wp:lineTo x="21600" y="740"/>
                <wp:lineTo x="421" y="740"/>
                <wp:lineTo x="421" y="21600"/>
                <wp:lineTo x="21600" y="21600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 rot="10800000"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1 </w:t>
      </w:r>
      <w:r w:rsidR="00AC454E" w:rsidRPr="00AC454E">
        <w:rPr>
          <w:rFonts w:hint="cs"/>
          <w:noProof/>
          <w:cs/>
        </w:rPr>
        <w:t xml:space="preserve">กับ </w:t>
      </w:r>
      <w:r w:rsidR="00AC454E">
        <w:rPr>
          <w:rFonts w:hint="cs"/>
          <w:noProof/>
          <w:cs/>
        </w:rPr>
        <w:t xml:space="preserve">หมายเลข </w:t>
      </w:r>
      <w:r w:rsidR="00AC454E" w:rsidRPr="00AC454E">
        <w:rPr>
          <w:rFonts w:hint="cs"/>
          <w:noProof/>
          <w:cs/>
        </w:rPr>
        <w:t xml:space="preserve">2 </w:t>
      </w:r>
      <w:r w:rsidR="009B2FCF" w:rsidRPr="00AC454E">
        <w:rPr>
          <w:rFonts w:hint="cs"/>
          <w:noProof/>
          <w:cs/>
        </w:rPr>
        <w:t>จะหมุนจากทางขวา มุม 0 องศา ไปทางขวา สุดท</w:t>
      </w:r>
      <w:r w:rsidR="00AC454E" w:rsidRPr="00AC454E">
        <w:rPr>
          <w:rFonts w:hint="cs"/>
          <w:noProof/>
          <w:cs/>
        </w:rPr>
        <w:t>ี่มุม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27BE8465" w14:textId="77777777" w:rsidR="007762BB" w:rsidRPr="00AC454E" w:rsidRDefault="007762BB" w:rsidP="00AC454E">
      <w:pPr>
        <w:spacing w:after="160" w:line="259" w:lineRule="auto"/>
        <w:rPr>
          <w:noProof/>
          <w:cs/>
        </w:rPr>
      </w:pPr>
    </w:p>
    <w:p w14:paraId="66C68302" w14:textId="07F62AD2" w:rsidR="00BD1EE0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8D78AF1" wp14:editId="390C5079">
                <wp:simplePos x="0" y="0"/>
                <wp:positionH relativeFrom="margin">
                  <wp:align>center</wp:align>
                </wp:positionH>
                <wp:positionV relativeFrom="paragraph">
                  <wp:posOffset>130777</wp:posOffset>
                </wp:positionV>
                <wp:extent cx="457771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83" y="19824"/>
                    <wp:lineTo x="21483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1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B6FEB" w14:textId="2B6E0962" w:rsidR="00551D71" w:rsidRPr="007C6134" w:rsidRDefault="00551D7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8" w:name="_Toc7366140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19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1 กับ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>2</w:t>
                            </w:r>
                            <w:bookmarkEnd w:id="98"/>
                          </w:p>
                          <w:p w14:paraId="29F09C26" w14:textId="7011518D" w:rsidR="00551D71" w:rsidRPr="00553F2D" w:rsidRDefault="00551D71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8AF1" id="Text Box 53" o:spid="_x0000_s1042" type="#_x0000_t202" style="position:absolute;margin-left:0;margin-top:10.3pt;width:360.45pt;height:26.15pt;z-index:-251532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" stroked="f">
                <v:textbox inset="0,0,0,0">
                  <w:txbxContent>
                    <w:p w14:paraId="334B6FEB" w14:textId="2B6E0962" w:rsidR="00551D71" w:rsidRPr="007C6134" w:rsidRDefault="00551D7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9" w:name="_Toc73661404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19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1 กับ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>2</w:t>
                      </w:r>
                      <w:bookmarkEnd w:id="99"/>
                    </w:p>
                    <w:p w14:paraId="29F09C26" w14:textId="7011518D" w:rsidR="00551D71" w:rsidRPr="00553F2D" w:rsidRDefault="00551D71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1DA733" w14:textId="77777777" w:rsidR="007762BB" w:rsidRPr="00AC454E" w:rsidRDefault="007762BB" w:rsidP="00AC454E">
      <w:pPr>
        <w:spacing w:after="160" w:line="259" w:lineRule="auto"/>
        <w:rPr>
          <w:noProof/>
        </w:rPr>
      </w:pPr>
    </w:p>
    <w:p w14:paraId="17DEC699" w14:textId="2D55C54A" w:rsidR="00AC454E" w:rsidRPr="00AC454E" w:rsidRDefault="007762BB" w:rsidP="00AC454E">
      <w:pPr>
        <w:spacing w:after="160" w:line="259" w:lineRule="auto"/>
        <w:rPr>
          <w:noProof/>
          <w:cs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0AE7654C" wp14:editId="66C6D572">
            <wp:simplePos x="0" y="0"/>
            <wp:positionH relativeFrom="column">
              <wp:posOffset>2295525</wp:posOffset>
            </wp:positionH>
            <wp:positionV relativeFrom="paragraph">
              <wp:posOffset>323940</wp:posOffset>
            </wp:positionV>
            <wp:extent cx="859155" cy="977900"/>
            <wp:effectExtent l="0" t="0" r="0" b="0"/>
            <wp:wrapTight wrapText="bothSides">
              <wp:wrapPolygon edited="0">
                <wp:start x="0" y="0"/>
                <wp:lineTo x="0" y="21039"/>
                <wp:lineTo x="21073" y="21039"/>
                <wp:lineTo x="21073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t="11835" r="18329" b="17779"/>
                    <a:stretch/>
                  </pic:blipFill>
                  <pic:spPr bwMode="auto">
                    <a:xfrm>
                      <a:off x="0" y="0"/>
                      <a:ext cx="85915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4E" w:rsidRPr="00AC454E">
        <w:rPr>
          <w:noProof/>
        </w:rPr>
        <w:t xml:space="preserve">Servo Motor </w:t>
      </w:r>
      <w:r w:rsidR="00AC454E" w:rsidRPr="00AC454E">
        <w:rPr>
          <w:rFonts w:hint="cs"/>
          <w:noProof/>
          <w:cs/>
        </w:rPr>
        <w:t>หมายเลข 3 จุดหมุนเริ่มต้นจะอยู่ที่มุม 90 องศา หมุนลง</w:t>
      </w:r>
      <w:r w:rsidR="00AC454E">
        <w:rPr>
          <w:rFonts w:hint="cs"/>
          <w:noProof/>
          <w:cs/>
        </w:rPr>
        <w:t>มุมสุดที่ 180 องศา หมุนขึ้นมุมสุดที่ 0 องศา</w:t>
      </w:r>
    </w:p>
    <w:p w14:paraId="7F8B631A" w14:textId="3E18EEA8" w:rsidR="009B2FCF" w:rsidRDefault="009B2FCF" w:rsidP="006F5122">
      <w:pPr>
        <w:spacing w:after="160" w:line="259" w:lineRule="auto"/>
        <w:jc w:val="left"/>
        <w:rPr>
          <w:noProof/>
          <w:color w:val="FF0000"/>
        </w:rPr>
      </w:pPr>
    </w:p>
    <w:p w14:paraId="3305312A" w14:textId="74F76215" w:rsidR="00AC454E" w:rsidRPr="007762BB" w:rsidRDefault="007762BB" w:rsidP="007762BB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DDDA360" wp14:editId="4F53D3D0">
                <wp:simplePos x="0" y="0"/>
                <wp:positionH relativeFrom="margin">
                  <wp:posOffset>-138207</wp:posOffset>
                </wp:positionH>
                <wp:positionV relativeFrom="paragraph">
                  <wp:posOffset>303654</wp:posOffset>
                </wp:positionV>
                <wp:extent cx="5563235" cy="290830"/>
                <wp:effectExtent l="0" t="0" r="0" b="0"/>
                <wp:wrapTight wrapText="bothSides">
                  <wp:wrapPolygon edited="0">
                    <wp:start x="0" y="0"/>
                    <wp:lineTo x="0" y="19808"/>
                    <wp:lineTo x="21524" y="19808"/>
                    <wp:lineTo x="21524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7F5B" w14:textId="4529634A" w:rsidR="00551D71" w:rsidRPr="007C6134" w:rsidRDefault="00551D7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100" w:name="_Toc7366140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3</w:t>
                            </w:r>
                            <w:bookmarkEnd w:id="100"/>
                          </w:p>
                          <w:p w14:paraId="6BCDFCE6" w14:textId="4D9CAC2F" w:rsidR="00551D71" w:rsidRPr="001C0ADA" w:rsidRDefault="00551D71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360" id="Text Box 54" o:spid="_x0000_s1043" type="#_x0000_t202" style="position:absolute;margin-left:-10.9pt;margin-top:23.9pt;width:438.05pt;height:22.9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" stroked="f">
                <v:textbox inset="0,0,0,0">
                  <w:txbxContent>
                    <w:p w14:paraId="71C27F5B" w14:textId="4529634A" w:rsidR="00551D71" w:rsidRPr="007C6134" w:rsidRDefault="00551D7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1" w:name="_Toc73661405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3</w:t>
                      </w:r>
                      <w:bookmarkEnd w:id="101"/>
                    </w:p>
                    <w:p w14:paraId="6BCDFCE6" w14:textId="4D9CAC2F" w:rsidR="00551D71" w:rsidRPr="001C0ADA" w:rsidRDefault="00551D71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Bidi"/>
          <w:noProof/>
          <w:color w:val="FF0000"/>
          <w:cs/>
        </w:rPr>
        <w:br w:type="page"/>
      </w:r>
    </w:p>
    <w:p w14:paraId="1B1C54DB" w14:textId="6C80DE8A" w:rsidR="00B71E08" w:rsidRPr="00B71E08" w:rsidRDefault="00B71E08" w:rsidP="00B71E08">
      <w:pPr>
        <w:pStyle w:val="Heading2"/>
        <w:rPr>
          <w:rFonts w:ascii="TH Sarabun New" w:hAnsi="TH Sarabun New" w:cs="TH Sarabun New"/>
          <w:color w:val="auto"/>
          <w:sz w:val="40"/>
          <w:szCs w:val="40"/>
        </w:rPr>
      </w:pPr>
      <w:bookmarkStart w:id="102" w:name="_Toc75876877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ข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102"/>
    </w:p>
    <w:p w14:paraId="4224B809" w14:textId="407C218C" w:rsidR="00AC454E" w:rsidRDefault="00821AE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82C35CC" wp14:editId="33E42411">
            <wp:simplePos x="0" y="0"/>
            <wp:positionH relativeFrom="margin">
              <wp:posOffset>1685925</wp:posOffset>
            </wp:positionH>
            <wp:positionV relativeFrom="paragraph">
              <wp:posOffset>862965</wp:posOffset>
            </wp:positionV>
            <wp:extent cx="1921510" cy="2011045"/>
            <wp:effectExtent l="0" t="0" r="2540" b="8255"/>
            <wp:wrapTight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7" t="5806" r="4171" b="6607"/>
                    <a:stretch/>
                  </pic:blipFill>
                  <pic:spPr bwMode="auto">
                    <a:xfrm>
                      <a:off x="0" y="0"/>
                      <a:ext cx="19215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08">
        <w:rPr>
          <w:rFonts w:hint="cs"/>
          <w:noProof/>
          <w:cs/>
        </w:rPr>
        <w:t>เมื่อรันโปรแกรม โปรแกรมก็จะเริ่มทำงานในส่วนของกล้องเพื่อจับจุดริมฝีปากบน กับริมฝีปากล่าง ตรวจระยะการ</w:t>
      </w:r>
      <w:r w:rsidR="00B71E08" w:rsidRPr="00821AE8">
        <w:rPr>
          <w:rFonts w:hint="cs"/>
          <w:color w:val="000000" w:themeColor="text1"/>
          <w:cs/>
        </w:rPr>
        <w:t>อ้าปาก</w:t>
      </w:r>
      <w:r w:rsidR="00B71E08">
        <w:rPr>
          <w:rFonts w:hint="cs"/>
          <w:noProof/>
          <w:cs/>
        </w:rPr>
        <w:t>ว่าถึงระยะที่กำหนดหรือยัง เมื่อถึงจุดที่กำหนดระบบก็</w:t>
      </w:r>
      <w:r w:rsidR="002A5725">
        <w:rPr>
          <w:rFonts w:hint="cs"/>
          <w:noProof/>
          <w:cs/>
        </w:rPr>
        <w:t>จะเริ่ม</w:t>
      </w:r>
      <w:r w:rsidR="00B71E08">
        <w:rPr>
          <w:rFonts w:hint="cs"/>
          <w:noProof/>
          <w:cs/>
        </w:rPr>
        <w:t>ทำงานส่วน แขนกลเพื่อตักอาหาร</w:t>
      </w:r>
    </w:p>
    <w:p w14:paraId="43210C74" w14:textId="1FF63F38" w:rsidR="00821AE8" w:rsidRDefault="00821AE8" w:rsidP="00821AE8">
      <w:pPr>
        <w:spacing w:after="160" w:line="259" w:lineRule="auto"/>
        <w:rPr>
          <w:noProof/>
        </w:rPr>
      </w:pPr>
    </w:p>
    <w:p w14:paraId="21D87F67" w14:textId="099C6092" w:rsidR="00821AE8" w:rsidRDefault="00821AE8" w:rsidP="00821AE8">
      <w:pPr>
        <w:spacing w:after="160" w:line="259" w:lineRule="auto"/>
        <w:rPr>
          <w:noProof/>
        </w:rPr>
      </w:pPr>
    </w:p>
    <w:p w14:paraId="4F3185D3" w14:textId="0BD31B80" w:rsidR="00821AE8" w:rsidRDefault="00821AE8" w:rsidP="00821AE8">
      <w:pPr>
        <w:spacing w:after="160" w:line="259" w:lineRule="auto"/>
        <w:rPr>
          <w:noProof/>
        </w:rPr>
      </w:pPr>
    </w:p>
    <w:p w14:paraId="0AB40943" w14:textId="37D40105" w:rsidR="00821AE8" w:rsidRDefault="00821AE8" w:rsidP="00821AE8">
      <w:pPr>
        <w:spacing w:after="160" w:line="259" w:lineRule="auto"/>
        <w:rPr>
          <w:noProof/>
        </w:rPr>
      </w:pPr>
    </w:p>
    <w:p w14:paraId="5B37E0B3" w14:textId="00AF1EA3" w:rsidR="00821AE8" w:rsidRDefault="00821AE8" w:rsidP="00821AE8">
      <w:pPr>
        <w:spacing w:after="160" w:line="259" w:lineRule="auto"/>
        <w:rPr>
          <w:noProof/>
        </w:rPr>
      </w:pPr>
    </w:p>
    <w:p w14:paraId="1953EC28" w14:textId="5936F814" w:rsidR="00821AE8" w:rsidRDefault="00B7191F" w:rsidP="00821AE8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69BCA85" wp14:editId="308384B6">
                <wp:simplePos x="0" y="0"/>
                <wp:positionH relativeFrom="margin">
                  <wp:posOffset>730250</wp:posOffset>
                </wp:positionH>
                <wp:positionV relativeFrom="paragraph">
                  <wp:posOffset>5080</wp:posOffset>
                </wp:positionV>
                <wp:extent cx="4370070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68" y="19824"/>
                    <wp:lineTo x="21468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E4CC0" w14:textId="5C559CE7" w:rsidR="00551D71" w:rsidRPr="00DE6ED2" w:rsidRDefault="00551D71" w:rsidP="001C62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03" w:name="_Toc7366140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อธิบายการทำงานของกล้องตรวจระยะอ้าปากเพื่อรับทานอาหาร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CA85" id="Text Box 45" o:spid="_x0000_s1044" type="#_x0000_t202" style="position:absolute;left:0;text-align:left;margin-left:57.5pt;margin-top:.4pt;width:344.1pt;height:26.1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" stroked="f">
                <v:textbox inset="0,0,0,0">
                  <w:txbxContent>
                    <w:p w14:paraId="30AE4CC0" w14:textId="5C559CE7" w:rsidR="00551D71" w:rsidRPr="00DE6ED2" w:rsidRDefault="00551D71" w:rsidP="001C6253">
                      <w:pPr>
                        <w:pStyle w:val="Caption"/>
                        <w:rPr>
                          <w:noProof/>
                        </w:rPr>
                      </w:pPr>
                      <w:bookmarkStart w:id="104" w:name="_Toc73661406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อธิบายการทำงานของกล้องตรวจระยะอ้าปากเพื่อรับทานอาหาร</w:t>
                      </w:r>
                      <w:bookmarkEnd w:id="10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1D26C5C4" w:rsidR="00551D71" w:rsidRPr="00534E4F" w:rsidRDefault="00551D71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05" w:name="_Toc7366140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45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" stroked="f">
                <v:textbox style="mso-fit-shape-to-text:t" inset="0,0,0,0">
                  <w:txbxContent>
                    <w:p w14:paraId="673170E4" w14:textId="1D26C5C4" w:rsidR="00551D71" w:rsidRPr="00534E4F" w:rsidRDefault="00551D71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06" w:name="_Toc73661407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10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lastRenderedPageBreak/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7" w:name="_Toc73661420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7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107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6CD47EFE" w:rsidR="00551D71" w:rsidRPr="00397618" w:rsidRDefault="00551D71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8" w:name="_Toc7366140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23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46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" stroked="f">
                <v:textbox style="mso-fit-shape-to-text:t" inset="0,0,0,0">
                  <w:txbxContent>
                    <w:p w14:paraId="5FA7CD26" w14:textId="6CD47EFE" w:rsidR="00551D71" w:rsidRPr="00397618" w:rsidRDefault="00551D71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9" w:name="_Toc73661408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23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10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10" w:name="_Toc73661421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8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0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lastRenderedPageBreak/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6977A42D" w:rsidR="00551D71" w:rsidRPr="0037573E" w:rsidRDefault="00551D71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1" w:name="_Toc7366140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47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CTAsyM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6977A42D" w:rsidR="00551D71" w:rsidRPr="0037573E" w:rsidRDefault="00551D71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2" w:name="_Toc73661409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13" w:name="_Toc73661422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9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3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26B3A0B0" w:rsidR="00551D71" w:rsidRPr="006E3DE9" w:rsidRDefault="00551D71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4" w:name="_Toc7366141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25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48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sDMAIAAGcEAAAOAAAAZHJzL2Uyb0RvYy54bWysVE1v2zAMvQ/YfxB0X5yPLS2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" stroked="f">
                <v:textbox style="mso-fit-shape-to-text:t" inset="0,0,0,0">
                  <w:txbxContent>
                    <w:p w14:paraId="2D0F6DEF" w14:textId="26B3A0B0" w:rsidR="00551D71" w:rsidRPr="006E3DE9" w:rsidRDefault="00551D71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5" w:name="_Toc73661410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25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1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lastRenderedPageBreak/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16" w:name="_Toc73661423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10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16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3F405C1E" w:rsidR="00551D71" w:rsidRPr="000A00C1" w:rsidRDefault="00551D71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7" w:name="_Toc7366141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9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7FMAIAAGcEAAAOAAAAZHJzL2Uyb0RvYy54bWysVE1v2zAMvQ/YfxB0X5yPLh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" stroked="f">
                <v:textbox style="mso-fit-shape-to-text:t" inset="0,0,0,0">
                  <w:txbxContent>
                    <w:p w14:paraId="043DB260" w14:textId="3F405C1E" w:rsidR="00551D71" w:rsidRPr="000A00C1" w:rsidRDefault="00551D71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8" w:name="_Toc7366141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19" w:name="_Toc73661424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11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19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746E2B1B" w:rsidR="00551D71" w:rsidRPr="00E24F71" w:rsidRDefault="00551D71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0" w:name="_Toc7366141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50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" stroked="f">
                <v:textbox style="mso-fit-shape-to-text:t" inset="0,0,0,0">
                  <w:txbxContent>
                    <w:p w14:paraId="4128CBDA" w14:textId="746E2B1B" w:rsidR="00551D71" w:rsidRPr="00E24F71" w:rsidRDefault="00551D71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1" w:name="_Toc73661412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2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6E65BDCD" w:rsidR="00551D71" w:rsidRPr="00EE2AFF" w:rsidRDefault="00551D71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22" w:name="_Toc7366141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28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51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QxMLwIAAGcEAAAOAAAAZHJzL2Uyb0RvYy54bWysVE2P2yAQvVfqf0DcG+dD2W6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" stroked="f">
                <v:textbox style="mso-fit-shape-to-text:t" inset="0,0,0,0">
                  <w:txbxContent>
                    <w:p w14:paraId="59C039A7" w14:textId="6E65BDCD" w:rsidR="00551D71" w:rsidRPr="00EE2AFF" w:rsidRDefault="00551D71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23" w:name="_Toc7366141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28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2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4" w:name="_Toc73661425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12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24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5" w:name="_Toc73661426"/>
      <w:r>
        <w:rPr>
          <w:cs/>
        </w:rPr>
        <w:lastRenderedPageBreak/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13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25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C7889BB" w14:textId="6C43404C" w:rsidR="0018383D" w:rsidRDefault="000B5003" w:rsidP="00135ACB">
      <w:pPr>
        <w:pStyle w:val="Caption"/>
        <w:ind w:firstLine="72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3E0BE4BC" w14:textId="3BD9B51F" w:rsidR="00A84F99" w:rsidRDefault="00A84F99" w:rsidP="00A84F99">
      <w:pPr>
        <w:pStyle w:val="Heading2"/>
        <w:rPr>
          <w:rFonts w:ascii="TH Sarabun New" w:hAnsi="TH Sarabun New" w:cs="TH Sarabun New"/>
          <w:color w:val="auto"/>
        </w:rPr>
      </w:pPr>
      <w:bookmarkStart w:id="126" w:name="_Toc75876878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</w:t>
      </w:r>
      <w:r>
        <w:rPr>
          <w:rFonts w:ascii="TH Sarabun New" w:hAnsi="TH Sarabun New" w:cs="TH Sarabun New" w:hint="cs"/>
          <w:color w:val="auto"/>
          <w:cs/>
        </w:rPr>
        <w:t>ค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โปรแกรม</w:t>
      </w:r>
      <w:bookmarkEnd w:id="126"/>
    </w:p>
    <w:p w14:paraId="2A0635B0" w14:textId="4C4E0E20" w:rsidR="00227004" w:rsidRDefault="0067535B" w:rsidP="00227004">
      <w:r>
        <w:rPr>
          <w:cs/>
        </w:rPr>
        <w:tab/>
      </w:r>
      <w:r>
        <w:rPr>
          <w:rFonts w:hint="cs"/>
          <w:cs/>
        </w:rPr>
        <w:t xml:space="preserve">การทำงานของโปรแกรมต่างละไฟล์ระเริ่มที่ไฟล์ </w:t>
      </w:r>
      <w:r>
        <w:t xml:space="preserve">Start.py </w:t>
      </w:r>
      <w:r>
        <w:rPr>
          <w:rFonts w:hint="cs"/>
          <w:cs/>
        </w:rPr>
        <w:t xml:space="preserve">เป็นไฟล์แรกที่จะทำงานก่อนแล้วจึงจะไปเรียกใช้ต่าง ๆ เช่น ไฟล์ </w:t>
      </w:r>
      <w:r>
        <w:t xml:space="preserve">Ultrasonict.py </w:t>
      </w:r>
      <w:r>
        <w:rPr>
          <w:rFonts w:hint="cs"/>
          <w:cs/>
        </w:rPr>
        <w:t xml:space="preserve">ทำหน้าที่คำนวณระยะห่างโดยใช้คลื่นเสียง  ส่วนไฟล์ </w:t>
      </w:r>
      <w:r>
        <w:t xml:space="preserve">Servo.py </w:t>
      </w:r>
      <w:r>
        <w:rPr>
          <w:rFonts w:hint="cs"/>
          <w:cs/>
        </w:rPr>
        <w:t xml:space="preserve"> ทำงานส่วนควบคุม </w:t>
      </w:r>
      <w:r>
        <w:t xml:space="preserve">Servo Motor </w:t>
      </w:r>
      <w:r>
        <w:rPr>
          <w:rFonts w:hint="cs"/>
          <w:cs/>
        </w:rPr>
        <w:t>แต่ละส่วนให้สัมพันธ์กัน</w:t>
      </w:r>
    </w:p>
    <w:p w14:paraId="0C2BF959" w14:textId="509DD8B3" w:rsidR="007A3220" w:rsidRPr="007A3220" w:rsidRDefault="007A3220" w:rsidP="007A3220">
      <w:pPr>
        <w:pStyle w:val="Caption"/>
        <w:spacing w:before="240"/>
      </w:pPr>
      <w:bookmarkStart w:id="127" w:name="_Toc73661427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14</w:t>
        </w:r>
      </w:fldSimple>
      <w:r>
        <w:rPr>
          <w:rFonts w:hint="cs"/>
          <w:cs/>
        </w:rPr>
        <w:t xml:space="preserve"> </w:t>
      </w:r>
      <w:r>
        <w:t>Start.py</w:t>
      </w:r>
      <w:bookmarkEnd w:id="127"/>
    </w:p>
    <w:tbl>
      <w:tblPr>
        <w:tblStyle w:val="TableGrid"/>
        <w:tblpPr w:leftFromText="180" w:rightFromText="180" w:vertAnchor="page" w:horzAnchor="margin" w:tblpY="5434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227004" w14:paraId="6C2C17E5" w14:textId="77777777" w:rsidTr="007A3220">
        <w:tc>
          <w:tcPr>
            <w:tcW w:w="8297" w:type="dxa"/>
          </w:tcPr>
          <w:p w14:paraId="7A2A0409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__future__ import division</w:t>
            </w:r>
          </w:p>
          <w:p w14:paraId="38E9CA67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threading import Thread</w:t>
            </w:r>
          </w:p>
          <w:p w14:paraId="7C069214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RPi.GPIO as GPIO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นำเข้าเพื่อใช้งาน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GPIO </w:t>
            </w:r>
          </w:p>
          <w:p w14:paraId="231F001B" w14:textId="5ACEB79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multiprocessing as mp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753C294" w14:textId="5E59E6B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Adafruit_PCA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9685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เรียกไลบรารีควบคุมการทำงาน </w:t>
            </w:r>
            <w:r w:rsid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>
              <w:rPr>
                <w:color w:val="000000" w:themeColor="text1"/>
              </w:rPr>
              <w:t xml:space="preserve"> </w:t>
            </w:r>
          </w:p>
          <w:p w14:paraId="635C9F8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cv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2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นำเข้าเพื่อการแสดงผลแบบเรียลไทม์</w:t>
            </w:r>
          </w:p>
          <w:p w14:paraId="735FD587" w14:textId="77777777" w:rsidR="007A3220" w:rsidRPr="00227004" w:rsidRDefault="007A3220" w:rsidP="007A3220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numpy as np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นำเข้าเพื่อใช้คำนวณทางคณิตศาสตร์ในการจัดการกับอาเรย์หลายมิติ</w:t>
            </w:r>
          </w:p>
          <w:p w14:paraId="3E8F88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dlib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นำเข้าเพื่อเรียกใช้การรู้จำตำแหน่งจุดของใบหน้า</w:t>
            </w:r>
          </w:p>
          <w:p w14:paraId="237BB077" w14:textId="47651AE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math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</w:t>
            </w:r>
          </w:p>
          <w:p w14:paraId="5B2D879E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time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7CB88F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os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Pr="00227004">
              <w:rPr>
                <w:color w:val="000000" w:themeColor="text1"/>
                <w:sz w:val="24"/>
                <w:szCs w:val="24"/>
              </w:rPr>
              <w:t>command line</w:t>
            </w:r>
          </w:p>
          <w:p w14:paraId="4F6D443A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print("Start Project ....")</w:t>
            </w:r>
          </w:p>
          <w:p w14:paraId="2DDF577D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Ultrasonict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</w:tc>
      </w:tr>
      <w:tr w:rsidR="007A3220" w:rsidRPr="00227004" w14:paraId="43B3AF1C" w14:textId="77777777" w:rsidTr="007A3220">
        <w:tc>
          <w:tcPr>
            <w:tcW w:w="8297" w:type="dxa"/>
          </w:tcPr>
          <w:p w14:paraId="729DA2F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 = cv2.VideoCapture(0)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หน้าต่างไว้แสดงผลแบบเรียลไทม์</w:t>
            </w:r>
          </w:p>
          <w:p w14:paraId="248140B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cap.set(3,320)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กำหนดขนาดเฟรมความกว้าง</w:t>
            </w:r>
          </w:p>
          <w:p w14:paraId="0D9D3A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cap.set(4,200)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กำหนดขนาดเฟรมควมาสูง</w:t>
            </w:r>
          </w:p>
          <w:p w14:paraId="63E951C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detector = dlib.get_frontal_face_detector()</w:t>
            </w:r>
          </w:p>
          <w:p w14:paraId="7D2CF3DE" w14:textId="327C2395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predictor = dlib.shape_predictor("shape_predictor_68_face_landmarks.dat")</w:t>
            </w:r>
          </w:p>
          <w:p w14:paraId="5F6DDB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1A566385" w14:textId="1499FF6B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isWorking = False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#Check status work armrobot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7F349A5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2012D2B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def WorkingArmRoBot():</w:t>
            </w:r>
          </w:p>
          <w:p w14:paraId="0D2A13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command = "python Servo.py"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เพื่อสั่งทำงานไฟล์ </w:t>
            </w:r>
            <w:r w:rsidRPr="00227004">
              <w:rPr>
                <w:color w:val="000000" w:themeColor="text1"/>
                <w:sz w:val="24"/>
                <w:szCs w:val="24"/>
              </w:rPr>
              <w:t>Servo.py</w:t>
            </w:r>
          </w:p>
          <w:p w14:paraId="222943B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os.system(command)</w:t>
            </w:r>
          </w:p>
          <w:p w14:paraId="2416CE1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print("Run file Servo.py ")</w:t>
            </w:r>
          </w:p>
          <w:p w14:paraId="19EC4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global isWorking </w:t>
            </w:r>
          </w:p>
          <w:p w14:paraId="18E67EA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isWorking = False</w:t>
            </w:r>
          </w:p>
          <w:p w14:paraId="5D96CD5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return </w:t>
            </w:r>
          </w:p>
          <w:p w14:paraId="1945220A" w14:textId="0C3796ED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1D95EAB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lastRenderedPageBreak/>
              <w:t>print ("Sound on")</w:t>
            </w:r>
          </w:p>
          <w:p w14:paraId="1B59DA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command = "aplay Sound_Power-on.wav"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เพื่อเปิดไฟล์เสียง</w:t>
            </w:r>
          </w:p>
          <w:p w14:paraId="610E0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os.system(command)</w:t>
            </w:r>
          </w:p>
          <w:p w14:paraId="7169003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print("Opening Camera ...")</w:t>
            </w:r>
          </w:p>
          <w:p w14:paraId="64398AB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while True:</w:t>
            </w:r>
          </w:p>
          <w:p w14:paraId="0E8BF87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_, frame = cap.read()</w:t>
            </w:r>
          </w:p>
          <w:p w14:paraId="2AC86AA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gray = cv2.cvtColor(frame, cv2.COLOR_BGR2GRAY)</w:t>
            </w:r>
          </w:p>
          <w:p w14:paraId="65AFD4E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faces = detector(gray)</w:t>
            </w:r>
          </w:p>
          <w:p w14:paraId="25871B5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for face in faces:</w:t>
            </w:r>
          </w:p>
          <w:p w14:paraId="4B30199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x1 = face.left()</w:t>
            </w:r>
          </w:p>
          <w:p w14:paraId="0F5298E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y1 = face.top()</w:t>
            </w:r>
          </w:p>
          <w:p w14:paraId="6EC1016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x2 = face.right()</w:t>
            </w:r>
          </w:p>
          <w:p w14:paraId="7D60A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y2 = face.bottom()</w:t>
            </w:r>
          </w:p>
          <w:p w14:paraId="0913B77C" w14:textId="498C7084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landmarks = predictor(gray, face)</w:t>
            </w:r>
          </w:p>
          <w:p w14:paraId="5472BA28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TOP_X = landmarks.part(62).x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สร้างตัวแปรเพื่อใช้กำหนดจุดที่ริมฝีปากบน กำหนดเป็นแกน </w:t>
            </w:r>
            <w:r w:rsidRPr="00227004">
              <w:rPr>
                <w:color w:val="000000" w:themeColor="text1"/>
                <w:sz w:val="24"/>
                <w:szCs w:val="24"/>
              </w:rPr>
              <w:t>x</w:t>
            </w:r>
          </w:p>
          <w:p w14:paraId="505C79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TOP_Y = landmarks.part(62).y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สร้างตัวแปรเพื่อใช้กำหนดจุดที่ริมฝีปากบน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069B86F1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BOTTOM_X = landmarks.part(66).x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x</w:t>
            </w:r>
          </w:p>
          <w:p w14:paraId="179482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BOTTOM_Y = landmarks.part(66).y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374CFC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cv2.circle(frame, (TOP_X, TOP_Y), 2, (255,0,0), -1) </w:t>
            </w:r>
          </w:p>
          <w:p w14:paraId="5A02B6D9" w14:textId="2003B6E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cv2.circle(frame, (BOTTOM_X, BOTTOM_Y), 2, (0,0,255), -1)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352D7B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p1 = [TOP_X,TOP_Y]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สร้างตัวแปรเพื่อเรียกใช้ตำแหน่งจุดริมฝีปากบน</w:t>
            </w:r>
          </w:p>
          <w:p w14:paraId="2CDB26B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p2 = [BOTTOM_X,BOTTOM_Y]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สร้างตัวแปรเพื่อเรียกใช้ตำแหน่งจุดริมฝีปากล่าง</w:t>
            </w:r>
          </w:p>
          <w:p w14:paraId="7944C6E7" w14:textId="06BC3B6E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distance = math.sqrt( ((p1[0]-p2[0])**2)+((p1[1]-p2[1])**2) )</w:t>
            </w:r>
          </w:p>
          <w:p w14:paraId="7E409D8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5E8F77B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if isWorking == False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40F1762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if distance &gt;= 12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ถ้าระยะห่างของริมฝีปากบน กับ ล่างห่างเกิน 12 </w:t>
            </w:r>
            <w:r>
              <w:rPr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0A4FD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333162F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isWorking = True</w:t>
            </w:r>
          </w:p>
          <w:p w14:paraId="08ADA8D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"Run servo armrobot"</w:t>
            </w:r>
          </w:p>
          <w:p w14:paraId="0933328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Thread(target=WorkingArmRoBot).start()</w:t>
            </w:r>
            <w:r>
              <w:rPr>
                <w:color w:val="000000" w:themeColor="text1"/>
                <w:sz w:val="24"/>
                <w:szCs w:val="24"/>
              </w:rPr>
              <w:t xml:space="preserve">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เรียกใช้ฟังก์ชัน แล้วสั่งไฟล์รันไฟล์ </w:t>
            </w:r>
            <w:r>
              <w:rPr>
                <w:color w:val="000000" w:themeColor="text1"/>
                <w:sz w:val="24"/>
                <w:szCs w:val="24"/>
              </w:rPr>
              <w:t>Servo.py</w:t>
            </w:r>
          </w:p>
          <w:p w14:paraId="0C2600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else:</w:t>
            </w:r>
          </w:p>
          <w:p w14:paraId="28E142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64AE8FD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else:</w:t>
            </w:r>
            <w:r>
              <w:rPr>
                <w:color w:val="000000" w:themeColor="text1"/>
                <w:sz w:val="24"/>
                <w:szCs w:val="24"/>
              </w:rPr>
              <w:t xml:space="preserve"> 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ถ้าสถานะ </w:t>
            </w:r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เป็น </w:t>
            </w:r>
            <w:r>
              <w:rPr>
                <w:color w:val="000000" w:themeColor="text1"/>
                <w:sz w:val="24"/>
                <w:szCs w:val="24"/>
              </w:rPr>
              <w:t xml:space="preserve">True 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>จะไม่แสดงอะไรเลย</w:t>
            </w:r>
          </w:p>
          <w:p w14:paraId="17D0CC4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</w:p>
          <w:p w14:paraId="768A352E" w14:textId="2FD12D1B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cv2.imshow("Frame", frame)</w:t>
            </w:r>
          </w:p>
          <w:p w14:paraId="47388B09" w14:textId="73D2BC2E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key = cv2.waitKey(1)</w:t>
            </w:r>
          </w:p>
          <w:p w14:paraId="5F3AB34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if key == 27:</w:t>
            </w:r>
          </w:p>
          <w:p w14:paraId="69FDABC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break</w:t>
            </w:r>
          </w:p>
        </w:tc>
      </w:tr>
    </w:tbl>
    <w:p w14:paraId="764A0ADD" w14:textId="75DD02AE" w:rsidR="007A3220" w:rsidRDefault="007A3220" w:rsidP="007A3220">
      <w:pPr>
        <w:pStyle w:val="Caption"/>
      </w:pPr>
      <w:bookmarkStart w:id="128" w:name="_Toc73661428"/>
      <w:r>
        <w:rPr>
          <w:cs/>
        </w:rPr>
        <w:lastRenderedPageBreak/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15</w:t>
        </w:r>
      </w:fldSimple>
      <w:r>
        <w:t xml:space="preserve"> Servo.py</w:t>
      </w:r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4B625D" w14:paraId="79F28A0C" w14:textId="77777777" w:rsidTr="007A3220">
        <w:tc>
          <w:tcPr>
            <w:tcW w:w="8297" w:type="dxa"/>
          </w:tcPr>
          <w:p w14:paraId="01BF7A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from __future__ import division</w:t>
            </w:r>
          </w:p>
          <w:p w14:paraId="29CDDF53" w14:textId="56340D7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time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59FD340B" w14:textId="11FB5AA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Adafruit_PCA9685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นำเข้าเพื่อเรียกไลบรารีควบคุมการทำงาน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61C26003" w14:textId="21ED0EE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multiprocessing as mp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8EA4102" w14:textId="27D1BB1E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Ultrasonict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Ultrasonict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  <w:p w14:paraId="3756045F" w14:textId="10A21E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os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command line</w:t>
            </w:r>
          </w:p>
        </w:tc>
      </w:tr>
      <w:tr w:rsidR="007A3220" w:rsidRPr="004B625D" w14:paraId="3B4A9E6B" w14:textId="77777777" w:rsidTr="007A3220">
        <w:tc>
          <w:tcPr>
            <w:tcW w:w="8297" w:type="dxa"/>
          </w:tcPr>
          <w:p w14:paraId="02369A95" w14:textId="5D13B8BC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pwm = Adafruit_PCA9685.PCA9685()</w:t>
            </w:r>
          </w:p>
          <w:p w14:paraId="03D4FA35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print("Run file Servo.py")</w:t>
            </w:r>
          </w:p>
          <w:p w14:paraId="1C8F7F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</w:p>
          <w:p w14:paraId="482C5CB1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def set_servo_pulse(channel, pulse):</w:t>
            </w:r>
          </w:p>
          <w:p w14:paraId="68ECD1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= 1000000    # 1,000,000 us per second</w:t>
            </w:r>
          </w:p>
          <w:p w14:paraId="6030B956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//= 60       # 60 Hz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842F6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period'.format(pulse_length))</w:t>
            </w:r>
          </w:p>
          <w:p w14:paraId="4BEEDA0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//= 4096     # 12 bits of resolution</w:t>
            </w:r>
          </w:p>
          <w:p w14:paraId="25304A3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bit'.format(pulse_length))</w:t>
            </w:r>
          </w:p>
          <w:p w14:paraId="489CE95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*= 1000</w:t>
            </w:r>
          </w:p>
          <w:p w14:paraId="46B1818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//= pulse_length</w:t>
            </w:r>
          </w:p>
          <w:p w14:paraId="22C22135" w14:textId="1F00667A" w:rsidR="007A3220" w:rsidRPr="004B625D" w:rsidRDefault="007A3220" w:rsidP="007A3220">
            <w:pPr>
              <w:rPr>
                <w:sz w:val="24"/>
                <w:szCs w:val="24"/>
                <w:cs/>
              </w:rPr>
            </w:pPr>
            <w:r w:rsidRPr="004B625D">
              <w:rPr>
                <w:sz w:val="24"/>
                <w:szCs w:val="24"/>
              </w:rPr>
              <w:t xml:space="preserve">    pwm.set_pwm(channel, 0, pulse)</w:t>
            </w:r>
            <w:r w:rsidR="004B625D">
              <w:rPr>
                <w:sz w:val="24"/>
                <w:szCs w:val="24"/>
              </w:rPr>
              <w:t xml:space="preserve"> 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หมายเลข 0 </w:t>
            </w:r>
          </w:p>
          <w:p w14:paraId="0C80C4F3" w14:textId="0B6390A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1,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31057D3" w14:textId="0E0891CA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2,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2</w:t>
            </w:r>
          </w:p>
          <w:p w14:paraId="6506004F" w14:textId="5FA04EC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3,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3</w:t>
            </w:r>
          </w:p>
          <w:p w14:paraId="5E95FCCB" w14:textId="629E39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4,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4</w:t>
            </w:r>
          </w:p>
          <w:p w14:paraId="6A0A8C1A" w14:textId="6ADAED7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pwm.set_pwm_freq(60)</w:t>
            </w:r>
          </w:p>
          <w:p w14:paraId="31ADA09B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''' convert pulse to degree </w:t>
            </w:r>
          </w:p>
          <w:p w14:paraId="6CF7280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a Is Channel</w:t>
            </w:r>
          </w:p>
          <w:p w14:paraId="60C6BC6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b To 0, don't need to pay attention</w:t>
            </w:r>
          </w:p>
          <w:p w14:paraId="44C62F7F" w14:textId="2C6F13C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c Is Degree</w:t>
            </w:r>
          </w:p>
          <w:p w14:paraId="0218E1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servo_min </w:t>
            </w:r>
            <w:r w:rsidRPr="004B625D">
              <w:rPr>
                <w:sz w:val="24"/>
                <w:szCs w:val="24"/>
              </w:rPr>
              <w:tab/>
              <w:t>= 100 Hz is 0   degree</w:t>
            </w:r>
          </w:p>
          <w:p w14:paraId="0FA0CD58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servo_Almostmax </w:t>
            </w:r>
            <w:r w:rsidRPr="004B625D">
              <w:rPr>
                <w:sz w:val="24"/>
                <w:szCs w:val="24"/>
              </w:rPr>
              <w:tab/>
              <w:t>= 600 Hz is 180 degree</w:t>
            </w:r>
          </w:p>
          <w:p w14:paraId="3C63D7FC" w14:textId="3C56BC45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servo_max </w:t>
            </w:r>
            <w:r w:rsidRPr="004B625D">
              <w:rPr>
                <w:sz w:val="24"/>
                <w:szCs w:val="24"/>
              </w:rPr>
              <w:tab/>
              <w:t>= 700 Hz is 252 degree</w:t>
            </w:r>
          </w:p>
          <w:p w14:paraId="5D61AD5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0 degree = 100 Hz</w:t>
            </w:r>
          </w:p>
          <w:p w14:paraId="0744F2A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15 degree = 142 Hz</w:t>
            </w:r>
          </w:p>
          <w:p w14:paraId="7B1D9BAC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30 degree = 183 Hz</w:t>
            </w:r>
          </w:p>
          <w:p w14:paraId="39EA1FB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45 degree = 225 Hz</w:t>
            </w:r>
          </w:p>
          <w:p w14:paraId="65D0015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90 degree = 350 Hz</w:t>
            </w:r>
          </w:p>
          <w:p w14:paraId="77D0D1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135 degree = 475 Hz</w:t>
            </w:r>
          </w:p>
          <w:p w14:paraId="3CCA05A5" w14:textId="2A7F25D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180 degree = 600 Hz</w:t>
            </w:r>
          </w:p>
          <w:p w14:paraId="2D4767E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 degree = 2.77 Hz</w:t>
            </w:r>
          </w:p>
          <w:p w14:paraId="1513F58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'''</w:t>
            </w:r>
          </w:p>
          <w:p w14:paraId="39D34C89" w14:textId="0D13BE6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>def calDeg(a,b,c):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เป็นฟังก์ชันเมื่อมีค่ามุมขององศา ส่งมาให้แปลงค่าเป็น </w:t>
            </w:r>
            <w:r w:rsidRPr="000D1CEB">
              <w:rPr>
                <w:sz w:val="24"/>
                <w:szCs w:val="24"/>
              </w:rPr>
              <w:t>Hz</w:t>
            </w:r>
          </w:p>
          <w:p w14:paraId="7A2BF9B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re_deg = c</w:t>
            </w:r>
          </w:p>
          <w:p w14:paraId="0417A2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r w:rsidRPr="000D1CEB">
              <w:rPr>
                <w:sz w:val="24"/>
                <w:szCs w:val="24"/>
                <w:cs/>
              </w:rPr>
              <w:t>2.77*</w:t>
            </w:r>
            <w:r w:rsidRPr="000D1CEB">
              <w:rPr>
                <w:sz w:val="24"/>
                <w:szCs w:val="24"/>
              </w:rPr>
              <w:t>c</w:t>
            </w:r>
          </w:p>
          <w:p w14:paraId="19B1563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degree+</w:t>
            </w:r>
            <w:r w:rsidRPr="000D1CEB">
              <w:rPr>
                <w:sz w:val="24"/>
                <w:szCs w:val="24"/>
                <w:cs/>
              </w:rPr>
              <w:t>100</w:t>
            </w:r>
          </w:p>
          <w:p w14:paraId="434484D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int(degree)</w:t>
            </w:r>
          </w:p>
          <w:p w14:paraId="36A933A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pwm.set_pwm(a,b,degree)</w:t>
            </w:r>
          </w:p>
          <w:p w14:paraId="7744332F" w14:textId="543C17C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return re_deg</w:t>
            </w:r>
          </w:p>
          <w:p w14:paraId="0E6C8505" w14:textId="0FA444C7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2BEF448F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3E98057A" w14:textId="60ACBB58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เซ็ตมุมแต่ละส่วนก่อนทำงานเพื่อป้องกันปัญหาข้อผิดพลาดก่อนหมุม</w:t>
            </w:r>
          </w:p>
          <w:p w14:paraId="18615AB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9E1EF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9BC38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7C4D1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5C364C0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933D519" w14:textId="20697C1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print("Function: Set Degree Servo Default")</w:t>
            </w:r>
          </w:p>
          <w:p w14:paraId="348317AB" w14:textId="1525F99E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6CE5E9CD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242FD111" w14:textId="04A40D3E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default_low():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หลัก</w:t>
            </w:r>
            <w:r w:rsidRPr="000D1CEB">
              <w:rPr>
                <w:rFonts w:hint="cs"/>
                <w:sz w:val="24"/>
                <w:szCs w:val="24"/>
                <w:cs/>
              </w:rPr>
              <w:t>เตรียม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พร้อมก่อนตักเริ่มตักอาหาร</w:t>
            </w:r>
          </w:p>
          <w:p w14:paraId="597439C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AD8DDB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CBE49D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B2466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3D1DAC3D" w14:textId="727E806F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6656FA9" w14:textId="2826876D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default_low_channel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1</w:t>
            </w:r>
          </w:p>
          <w:p w14:paraId="6C79758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A9E41F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0A91AFA7" w14:textId="11BA705F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875B964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20C3FF6" w14:textId="792CBCE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default_low_channel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2</w:t>
            </w:r>
          </w:p>
          <w:p w14:paraId="7AFE6CD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DA3A32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6FF7FBD4" w14:textId="5A47A8B6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 xml:space="preserve">0.01)   </w:t>
            </w:r>
          </w:p>
          <w:p w14:paraId="0A203C6A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784F69E" w14:textId="0CFA9436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2F5D5F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mp.Process(target=default_low_channel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6C8A3112" w14:textId="05BBC5E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mp.Process(target=default_low_channel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0C8974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044613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4F494908" w14:textId="3EFB5876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9838A8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4ED54956" w14:textId="0BE900D4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>def default_rice():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ฟังก์ชันควบคุมการหมุมการทำงานให้แขนกลตักอาหาร</w:t>
            </w:r>
          </w:p>
          <w:p w14:paraId="676B38D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771613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73AB0FC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6D0C3847" w14:textId="08D7E958" w:rsidR="000D1CEB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565648D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734A33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9654EC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4E8C79D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C3C50D8" w14:textId="3A93C87C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str(i))</w:t>
            </w:r>
          </w:p>
          <w:p w14:paraId="30F67A5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7AC0FA0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60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5845D4B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18E12AA1" w14:textId="683C4DC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112D2A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default rice")</w:t>
            </w:r>
          </w:p>
          <w:p w14:paraId="0CCF927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1232246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20)</w:t>
            </w:r>
          </w:p>
          <w:p w14:paraId="28ABB9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F037EE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60)</w:t>
            </w:r>
          </w:p>
          <w:p w14:paraId="60EE884E" w14:textId="75096F32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9EFFC4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2()</w:t>
            </w:r>
          </w:p>
          <w:p w14:paraId="46AE888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1()</w:t>
            </w:r>
          </w:p>
          <w:p w14:paraId="30B9C27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3()</w:t>
            </w:r>
          </w:p>
          <w:p w14:paraId="0A9AB341" w14:textId="0414866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A9DA366" w14:textId="0C926F8D" w:rsidR="00281F97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E58937E" w14:textId="74C3F9F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scoop_rice():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</w:p>
          <w:p w14:paraId="071F1EB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4FEA39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7AA20D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04BA462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920FCA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   </w:t>
            </w:r>
          </w:p>
          <w:p w14:paraId="018AB53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4156F1B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8317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1927D5E7" w14:textId="240DEF12" w:rsidR="00DE3909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4C09573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D6467E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4():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4</w:t>
            </w:r>
          </w:p>
          <w:p w14:paraId="2FF39B6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2F9CBF7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>, i)</w:t>
            </w:r>
          </w:p>
          <w:p w14:paraId="437D2D01" w14:textId="05FBC575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4346A4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rice")</w:t>
            </w:r>
          </w:p>
          <w:p w14:paraId="59DE54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14C49C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45)</w:t>
            </w:r>
          </w:p>
          <w:p w14:paraId="26B707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6B4DE4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3C050D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3E9218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1B88D38" w14:textId="0F0DBD4B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700E47E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3 = </w:t>
            </w:r>
            <w:r w:rsidRPr="000D1CEB">
              <w:rPr>
                <w:sz w:val="24"/>
                <w:szCs w:val="24"/>
              </w:rPr>
              <w:t>mp.Process(target=scoop_rice_channel</w:t>
            </w:r>
            <w:r w:rsidRPr="000D1CEB">
              <w:rPr>
                <w:sz w:val="24"/>
                <w:szCs w:val="24"/>
                <w:cs/>
              </w:rPr>
              <w:t>3)</w:t>
            </w:r>
          </w:p>
          <w:p w14:paraId="6EE949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mp.Process(target=scoop_rice_channel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06AFD2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3.</w:t>
            </w:r>
            <w:r w:rsidRPr="000D1CEB">
              <w:rPr>
                <w:sz w:val="24"/>
                <w:szCs w:val="24"/>
              </w:rPr>
              <w:t>start()</w:t>
            </w:r>
          </w:p>
          <w:p w14:paraId="6B4DF4FE" w14:textId="09A122C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28BC9FA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6745620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scoop_rice_channel</w:t>
            </w:r>
            <w:r w:rsidRPr="000D1CEB">
              <w:rPr>
                <w:sz w:val="24"/>
                <w:szCs w:val="24"/>
                <w:cs/>
              </w:rPr>
              <w:t>4()</w:t>
            </w:r>
          </w:p>
          <w:p w14:paraId="6DE24E26" w14:textId="68CE327C" w:rsidR="00DE3909" w:rsidRPr="000D1CEB" w:rsidRDefault="004B625D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1DDCFDBF" w14:textId="4973BD13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78296FAB" w14:textId="77777777" w:rsidR="00281F97" w:rsidRPr="000D1CEB" w:rsidRDefault="00281F97" w:rsidP="00DE3909">
            <w:pPr>
              <w:rPr>
                <w:sz w:val="24"/>
                <w:szCs w:val="24"/>
              </w:rPr>
            </w:pPr>
          </w:p>
          <w:p w14:paraId="41FF3844" w14:textId="4FEC78C0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scoop_up(): </w:t>
            </w:r>
            <w:r w:rsidR="00B80A0B" w:rsidRPr="000D1CEB">
              <w:rPr>
                <w:sz w:val="24"/>
                <w:szCs w:val="24"/>
              </w:rPr>
              <w:t>#</w:t>
            </w:r>
            <w:r w:rsidR="00B80A0B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  <w:r w:rsidR="005C4793">
              <w:rPr>
                <w:rFonts w:hint="cs"/>
                <w:sz w:val="24"/>
                <w:szCs w:val="24"/>
                <w:cs/>
              </w:rPr>
              <w:t>ขึ้นมา</w:t>
            </w:r>
          </w:p>
          <w:p w14:paraId="771E652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scoop_up_channel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641BDBA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141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BC6054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0EEC8AFD" w14:textId="025A7E36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64A8884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239CB9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scoop_up_channel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E89B49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3E20F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626730E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8DB7DC" w14:textId="752E0A9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str(i))</w:t>
            </w:r>
          </w:p>
          <w:p w14:paraId="4ED35D0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up")</w:t>
            </w:r>
          </w:p>
          <w:p w14:paraId="1DA46A7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7948B4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8AF0F6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EEEFD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140)</w:t>
            </w:r>
          </w:p>
          <w:p w14:paraId="1191F03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B9D8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42BF3AB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scoop_up_channel</w:t>
            </w:r>
            <w:r w:rsidRPr="000D1CEB">
              <w:rPr>
                <w:sz w:val="24"/>
                <w:szCs w:val="24"/>
                <w:cs/>
              </w:rPr>
              <w:t>3()</w:t>
            </w:r>
          </w:p>
          <w:p w14:paraId="3D3C5D3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4FCFEB0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scoop_up_channel</w:t>
            </w:r>
            <w:r w:rsidRPr="000D1CEB">
              <w:rPr>
                <w:sz w:val="24"/>
                <w:szCs w:val="24"/>
                <w:cs/>
              </w:rPr>
              <w:t>2()</w:t>
            </w:r>
          </w:p>
          <w:p w14:paraId="76795226" w14:textId="307FE6A8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5C078A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4007B406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71DF677" w14:textId="77777777" w:rsidR="005C4793" w:rsidRDefault="005C4793" w:rsidP="00DE3909">
            <w:pPr>
              <w:rPr>
                <w:sz w:val="24"/>
                <w:szCs w:val="24"/>
              </w:rPr>
            </w:pPr>
          </w:p>
          <w:p w14:paraId="02921FC0" w14:textId="63C9247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>def turn_corner_forward():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จากภาชนะมาทางผู้รับประทาน</w:t>
            </w:r>
          </w:p>
          <w:p w14:paraId="3AD8CCD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turn_corner_forward_channel</w:t>
            </w:r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2A37F20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4D132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0AE43E0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712D1066" w14:textId="23A93F84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</w:t>
            </w:r>
          </w:p>
          <w:p w14:paraId="68DB022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corner forward")</w:t>
            </w:r>
          </w:p>
          <w:p w14:paraId="34EF728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10A953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E0C355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566AE2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58773306" w14:textId="7CA8DC91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FED51A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turn_corner_forward_channel</w:t>
            </w:r>
            <w:r w:rsidRPr="000D1CEB">
              <w:rPr>
                <w:sz w:val="24"/>
                <w:szCs w:val="24"/>
                <w:cs/>
              </w:rPr>
              <w:t>0()</w:t>
            </w:r>
          </w:p>
          <w:p w14:paraId="2559BD47" w14:textId="2EF667A5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7EBF0390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0F8A30D" w14:textId="53E8CA3C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เซ็ตค่าแขนกลก่อนหมุนแขนกลเข้าใกล้ผู้รับประทาน</w:t>
            </w:r>
          </w:p>
          <w:p w14:paraId="5D93E7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0E20AD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6B12D8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2BCD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79731DC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04AAB8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arm to fit'</w:t>
            </w:r>
          </w:p>
          <w:p w14:paraId="1248C9B1" w14:textId="3DF303BA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0D6E3F8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987E8AC" w14:textId="69C69D92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turn_cornerback(s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</w:t>
            </w:r>
            <w:r w:rsidRPr="000D1CEB">
              <w:rPr>
                <w:sz w:val="24"/>
                <w:szCs w:val="24"/>
                <w:cs/>
              </w:rPr>
              <w:t>2):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แขนกลเพิ่มองศาให้เข้าใกล้ผู้รับประทาน</w:t>
            </w:r>
          </w:p>
          <w:p w14:paraId="4DF5E5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turn cornerback'</w:t>
            </w:r>
          </w:p>
          <w:p w14:paraId="6D600F83" w14:textId="0FEC0720" w:rsidR="00DE3909" w:rsidRPr="000D1CEB" w:rsidRDefault="00DE3909" w:rsidP="00DE3909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1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1))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8C6D460" w14:textId="6DCB2636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2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2))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0</w:t>
            </w:r>
          </w:p>
          <w:p w14:paraId="0ECE3B1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turn_cornerback_channel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8BDE7D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87471C2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363CF7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"+str(i))</w:t>
            </w:r>
          </w:p>
          <w:p w14:paraId="168ABE89" w14:textId="044E33B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BC4C2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turn_cornerback_channel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9C38CA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range(s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DF8AE5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7846776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"+str(i))</w:t>
            </w:r>
          </w:p>
          <w:p w14:paraId="665A10A6" w14:textId="77777777" w:rsidR="005F1520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0658E19B" w14:textId="480441B8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</w:t>
            </w:r>
          </w:p>
          <w:p w14:paraId="1AD3A1A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43ED027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48A3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if(__name__=='__main__'):</w:t>
            </w:r>
          </w:p>
          <w:p w14:paraId="605846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mp.Process(target=turn_cornerback_channel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0D1FF03E" w14:textId="5FD1D21B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mp.Process(target=turn_cornerback_channel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1D5024A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055CF68B" w14:textId="2B81CB9D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8641CF6" w14:textId="2D6CFEAF" w:rsidR="000D1CEB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95CF07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3D8231A4" w14:textId="77CACF03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turn_back():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หมุนแขนกลจากด้านตรงผู้รับประทานอาหารให้หมุมกับไปทางภาชนะ</w:t>
            </w:r>
          </w:p>
          <w:p w14:paraId="46B738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turn_back_channel</w:t>
            </w:r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7E06CF8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653E66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06DE7350" w14:textId="49733F5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1EFA6F0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back")</w:t>
            </w:r>
          </w:p>
          <w:p w14:paraId="0881098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95822B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537AA2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388844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07482C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6DD43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turn_back_channel</w:t>
            </w:r>
            <w:r w:rsidRPr="000D1CEB">
              <w:rPr>
                <w:sz w:val="24"/>
                <w:szCs w:val="24"/>
                <w:cs/>
              </w:rPr>
              <w:t>0()</w:t>
            </w:r>
          </w:p>
          <w:p w14:paraId="2A080D6A" w14:textId="6551B62F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11F754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875818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default()</w:t>
            </w:r>
          </w:p>
          <w:p w14:paraId="4ACBF7FE" w14:textId="2F6E1D45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3AA247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default_low()</w:t>
            </w:r>
          </w:p>
          <w:p w14:paraId="21B57344" w14:textId="2E659B7C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C31154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26CD775" w14:textId="0B0ABF77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default_rice()</w:t>
            </w:r>
          </w:p>
          <w:p w14:paraId="00BCB7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B708042" w14:textId="365FDC6C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scoop_rice()</w:t>
            </w:r>
          </w:p>
          <w:p w14:paraId="7E7F35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FFE5A4B" w14:textId="1697EAD0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scoop_up()</w:t>
            </w:r>
          </w:p>
          <w:p w14:paraId="7BDAC3D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693AB8CC" w14:textId="5D17DD4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turn_corner_forward()</w:t>
            </w:r>
          </w:p>
          <w:p w14:paraId="0CD06AD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329F6FD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</w:t>
            </w:r>
          </w:p>
          <w:p w14:paraId="11A72D99" w14:textId="15F51B5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558CF56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AFAB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D45506E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72B695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774551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print("Ultrasonic sensor")</w:t>
            </w:r>
          </w:p>
          <w:p w14:paraId="54F044B1" w14:textId="2A4A2597" w:rsidR="000D1CEB" w:rsidRPr="000D1CEB" w:rsidRDefault="000D1CEB" w:rsidP="000D1CEB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lastRenderedPageBreak/>
              <w:t>arm_dis = Ultrasonict.check_extra()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20881A2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arm_dis &gt;=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205F70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arm_dis = Ultrasonict.check_extra()</w:t>
            </w:r>
          </w:p>
          <w:p w14:paraId="0868086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print(arm_dis)</w:t>
            </w:r>
          </w:p>
          <w:p w14:paraId="1A16D08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784A89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1 += 1</w:t>
            </w:r>
          </w:p>
          <w:p w14:paraId="5E8DF2D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4E3CB9F3" w14:textId="43259195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1))</w:t>
            </w:r>
          </w:p>
          <w:p w14:paraId="0AB672A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elif servo</w:t>
            </w:r>
            <w:r w:rsidRPr="000D1CEB">
              <w:rPr>
                <w:sz w:val="24"/>
                <w:szCs w:val="24"/>
                <w:cs/>
              </w:rPr>
              <w:t>1 == 180:</w:t>
            </w:r>
          </w:p>
          <w:p w14:paraId="145A10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3A7417C0" w14:textId="1EAF27DD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</w:p>
          <w:p w14:paraId="12BFE87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6745A3D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2 += 1</w:t>
            </w:r>
          </w:p>
          <w:p w14:paraId="75AAAEE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2F370DD4" w14:textId="289CB2A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2))</w:t>
            </w:r>
            <w:r w:rsidRPr="000D1CEB">
              <w:rPr>
                <w:sz w:val="24"/>
                <w:szCs w:val="24"/>
                <w:cs/>
              </w:rPr>
              <w:tab/>
            </w:r>
          </w:p>
          <w:p w14:paraId="6E1A572E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elif servo</w:t>
            </w:r>
            <w:r w:rsidRPr="000D1CEB">
              <w:rPr>
                <w:sz w:val="24"/>
                <w:szCs w:val="24"/>
                <w:cs/>
              </w:rPr>
              <w:t>2 == 180:</w:t>
            </w:r>
          </w:p>
          <w:p w14:paraId="2E4B7DE2" w14:textId="134EE9F5" w:rsid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557213E6" w14:textId="77777777" w:rsidR="005C4793" w:rsidRPr="000D1CEB" w:rsidRDefault="005C4793" w:rsidP="000D1CEB">
            <w:pPr>
              <w:rPr>
                <w:sz w:val="24"/>
                <w:szCs w:val="24"/>
              </w:rPr>
            </w:pPr>
          </w:p>
          <w:p w14:paraId="40ADFD10" w14:textId="77270816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print("======================")</w:t>
            </w:r>
          </w:p>
          <w:p w14:paraId="6DD214C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F74A29D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88F260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arm_dis = Ultrasonict.check_extra()</w:t>
            </w:r>
          </w:p>
          <w:p w14:paraId="16B3590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arm_dis &lt;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796A29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arm_dis = Ultrasonict.check_extra()</w:t>
            </w:r>
          </w:p>
          <w:p w14:paraId="78B9499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77499F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3):</w:t>
            </w:r>
          </w:p>
          <w:p w14:paraId="5E6B0E3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print('========== OK ==========')</w:t>
            </w:r>
          </w:p>
          <w:p w14:paraId="4C0CD0E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22B7435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5)</w:t>
            </w:r>
          </w:p>
          <w:p w14:paraId="6B9EA85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turn_cornerback(servo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40ACB546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3CB3039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A9D84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turn_back()</w:t>
            </w:r>
          </w:p>
          <w:p w14:paraId="47EE623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1F3B24F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B06B03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 ("Sound off")</w:t>
            </w:r>
          </w:p>
          <w:p w14:paraId="0AA1F6B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command = "aplay Sound_EndDetect.wav"</w:t>
            </w:r>
          </w:p>
          <w:p w14:paraId="4E6F32A0" w14:textId="02824C5C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os.system(command)</w:t>
            </w:r>
          </w:p>
          <w:p w14:paraId="3D748CCE" w14:textId="54C2B393" w:rsidR="00DE3909" w:rsidRPr="004B625D" w:rsidRDefault="00DE3909" w:rsidP="00DE3909">
            <w:pPr>
              <w:rPr>
                <w:sz w:val="24"/>
                <w:szCs w:val="24"/>
              </w:rPr>
            </w:pPr>
            <w:r w:rsidRPr="00DE3909">
              <w:rPr>
                <w:sz w:val="24"/>
                <w:szCs w:val="24"/>
                <w:cs/>
              </w:rPr>
              <w:t xml:space="preserve">    </w:t>
            </w:r>
          </w:p>
        </w:tc>
      </w:tr>
    </w:tbl>
    <w:p w14:paraId="2A13F597" w14:textId="3251DD8E" w:rsidR="007A3220" w:rsidRDefault="007A3220" w:rsidP="007A3220"/>
    <w:p w14:paraId="09AD5F1D" w14:textId="1B11F907" w:rsidR="00281F97" w:rsidRDefault="00281F97" w:rsidP="00281F97">
      <w:pPr>
        <w:pStyle w:val="Caption"/>
      </w:pPr>
      <w:bookmarkStart w:id="129" w:name="_Toc73661429"/>
      <w:r>
        <w:rPr>
          <w:cs/>
        </w:rPr>
        <w:lastRenderedPageBreak/>
        <w:t xml:space="preserve">ตารางที่ </w:t>
      </w:r>
      <w:fldSimple w:instr=" SEQ ตารางที่ \* ARABIC ">
        <w:r>
          <w:rPr>
            <w:noProof/>
            <w:cs/>
          </w:rPr>
          <w:t>16</w:t>
        </w:r>
      </w:fldSimple>
      <w:r>
        <w:t xml:space="preserve"> Ultrasonict.py</w:t>
      </w:r>
      <w:bookmarkEnd w:id="129"/>
    </w:p>
    <w:tbl>
      <w:tblPr>
        <w:tblStyle w:val="TableGrid"/>
        <w:tblpPr w:leftFromText="180" w:rightFromText="180" w:tblpY="660"/>
        <w:tblW w:w="0" w:type="auto"/>
        <w:tblLook w:val="04A0" w:firstRow="1" w:lastRow="0" w:firstColumn="1" w:lastColumn="0" w:noHBand="0" w:noVBand="1"/>
      </w:tblPr>
      <w:tblGrid>
        <w:gridCol w:w="8297"/>
      </w:tblGrid>
      <w:tr w:rsidR="005F1520" w:rsidRPr="00281F97" w14:paraId="00F2BFC4" w14:textId="77777777" w:rsidTr="005F1520">
        <w:tc>
          <w:tcPr>
            <w:tcW w:w="8297" w:type="dxa"/>
          </w:tcPr>
          <w:p w14:paraId="5A258B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RPi.GPIO as GPIO</w:t>
            </w:r>
          </w:p>
          <w:p w14:paraId="6D561F9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time</w:t>
            </w:r>
          </w:p>
          <w:p w14:paraId="1C05BD3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lcdlib</w:t>
            </w:r>
          </w:p>
          <w:p w14:paraId="1A426A3F" w14:textId="1A479B94" w:rsidR="005F1520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drivers</w:t>
            </w:r>
          </w:p>
        </w:tc>
      </w:tr>
      <w:tr w:rsidR="005F1520" w:rsidRPr="00281F97" w14:paraId="30CD0DD5" w14:textId="77777777" w:rsidTr="005F1520">
        <w:tc>
          <w:tcPr>
            <w:tcW w:w="8297" w:type="dxa"/>
          </w:tcPr>
          <w:p w14:paraId="65DD986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# Ultrasonict Canera</w:t>
            </w:r>
          </w:p>
          <w:p w14:paraId="012B8DE5" w14:textId="0B802E44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TRIG_1 = 24 #Purple   </w:t>
            </w:r>
          </w:p>
          <w:p w14:paraId="3A1246D2" w14:textId="062BBD50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ECHO_1 = 23 #Yellow</w:t>
            </w:r>
          </w:p>
          <w:p w14:paraId="570A55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A33CA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# Ultrasonict Arm Robot</w:t>
            </w:r>
          </w:p>
          <w:p w14:paraId="5FFC710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TRIG_2 = 27 #Blue</w:t>
            </w:r>
          </w:p>
          <w:p w14:paraId="1969E172" w14:textId="47450DB1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ECHO_2 = 22 #Green</w:t>
            </w:r>
          </w:p>
          <w:p w14:paraId="3F2B21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FA95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GPIO.setmode(GPIO.BCM) # BCM is Number GPIO</w:t>
            </w:r>
          </w:p>
          <w:p w14:paraId="6FCCB1B5" w14:textId="74A3DDE9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GPIO.setwarnings(False)</w:t>
            </w:r>
          </w:p>
          <w:p w14:paraId="616CB410" w14:textId="4D85207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lcd = lcdlib.lcd()</w:t>
            </w:r>
          </w:p>
          <w:p w14:paraId="42B67C42" w14:textId="073A5F0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print("Import file Ultrasonict.py")</w:t>
            </w:r>
          </w:p>
          <w:p w14:paraId="6DC9B8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try:</w:t>
            </w:r>
          </w:p>
          <w:p w14:paraId="6EC3A5F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</w:t>
            </w:r>
          </w:p>
          <w:p w14:paraId="62C269D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distance_Camera = 0</w:t>
            </w:r>
          </w:p>
          <w:p w14:paraId="5764369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sum_Camera = 0</w:t>
            </w:r>
          </w:p>
          <w:p w14:paraId="3A8F7A5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2D54AD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Camera():</w:t>
            </w:r>
          </w:p>
          <w:p w14:paraId="249D522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1 is Camera")</w:t>
            </w:r>
          </w:p>
          <w:p w14:paraId="4265FF4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sum_Camera = 0</w:t>
            </w:r>
          </w:p>
          <w:p w14:paraId="5DFF47D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i in range(5):</w:t>
            </w:r>
          </w:p>
          <w:p w14:paraId="257314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i = ",i+1</w:t>
            </w:r>
          </w:p>
          <w:p w14:paraId="4AF51A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GPIO.setup(TRIG_1, GPIO.OUT)</w:t>
            </w:r>
          </w:p>
          <w:p w14:paraId="381548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GPIO.setup(ECHO_1, GPIO.IN)</w:t>
            </w:r>
          </w:p>
          <w:p w14:paraId="23971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GPIO.output(TRIG_1,False)</w:t>
            </w:r>
          </w:p>
          <w:p w14:paraId="778AD30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23CF68D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time.sleep(0.2) # Origin is 0.2</w:t>
            </w:r>
          </w:p>
          <w:p w14:paraId="66F61F7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 True)</w:t>
            </w:r>
          </w:p>
          <w:p w14:paraId="0B2272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time.sleep(0.00001)</w:t>
            </w:r>
          </w:p>
          <w:p w14:paraId="4392306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 False)</w:t>
            </w:r>
          </w:p>
          <w:p w14:paraId="5A5849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080851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GPIO.input(ECHO_1) == 0:</w:t>
            </w:r>
          </w:p>
          <w:p w14:paraId="4232FB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pulse_start = time.time()</w:t>
            </w:r>
          </w:p>
          <w:p w14:paraId="38DC803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GPIO.input(ECHO_1) == 1:</w:t>
            </w:r>
          </w:p>
          <w:p w14:paraId="7E2F94E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pulse_end = time.time()</w:t>
            </w:r>
          </w:p>
          <w:p w14:paraId="02700A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1F3CA9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pulse_duration = pulse_end-pulse_start</w:t>
            </w:r>
          </w:p>
          <w:p w14:paraId="752FEAA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distance_Camera = pulse_duration*17000</w:t>
            </w:r>
          </w:p>
          <w:p w14:paraId="4A4A70A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distance_Camera = round(distance_Camera,2)</w:t>
            </w:r>
          </w:p>
          <w:p w14:paraId="66D609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sum_Camera += distance_Camera </w:t>
            </w:r>
          </w:p>
          <w:p w14:paraId="3C3888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FE473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distance:",distance_Camera,"cm"</w:t>
            </w:r>
          </w:p>
          <w:p w14:paraId="5A3BE8D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 1 is Camera sum = ', sum_Camera  </w:t>
            </w:r>
          </w:p>
          <w:p w14:paraId="4761AB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0334BE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time.sleep(0.01)</w:t>
            </w:r>
          </w:p>
          <w:p w14:paraId="198350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5DA124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0A0E00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5622E1E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sum = ", sum_Camera</w:t>
            </w:r>
          </w:p>
          <w:p w14:paraId="134250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num = ", i+1</w:t>
            </w:r>
          </w:p>
          <w:p w14:paraId="43724A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average_Camera = round( sum_Camera / (i + 1) , 2 )</w:t>
            </w:r>
          </w:p>
          <w:p w14:paraId="65DFB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average =", average_Camera</w:t>
            </w:r>
          </w:p>
          <w:p w14:paraId="53AD0EE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2258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B31E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 = str(average_Camera)</w:t>
            </w:r>
          </w:p>
          <w:p w14:paraId="2BB19E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lcd.lcd_display_string("Distance Camera",1)</w:t>
            </w:r>
          </w:p>
          <w:p w14:paraId="580745A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lcd.lcd_display_string("&gt;&gt;&gt; "+dist+" cm",2)</w:t>
            </w:r>
          </w:p>
          <w:p w14:paraId="2A0922B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Distance is &gt;&gt;&gt; "+dist+" cm"</w:t>
            </w:r>
          </w:p>
          <w:p w14:paraId="3B84AB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</w:t>
            </w:r>
          </w:p>
          <w:p w14:paraId="6BA6E29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7C508D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393E55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276F603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average_Camera</w:t>
            </w:r>
          </w:p>
          <w:p w14:paraId="76CBBC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011710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328CA7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</w:t>
            </w:r>
          </w:p>
          <w:p w14:paraId="590851A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distance_Arm = 0</w:t>
            </w:r>
          </w:p>
          <w:p w14:paraId="2F31AF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sum_Arm = 0</w:t>
            </w:r>
          </w:p>
          <w:p w14:paraId="202FBC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6259A89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Arm():</w:t>
            </w:r>
          </w:p>
          <w:p w14:paraId="24A608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2 is Arm")</w:t>
            </w:r>
          </w:p>
          <w:p w14:paraId="10B2D0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sum_Arm = 0</w:t>
            </w:r>
          </w:p>
          <w:p w14:paraId="36F8D0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i in range(5):</w:t>
            </w:r>
          </w:p>
          <w:p w14:paraId="026B447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#print "Ultrasonict 2 is i = ",i+1</w:t>
            </w:r>
          </w:p>
          <w:p w14:paraId="682D354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GPIO.setup(TRIG_2, GPIO.OUT)</w:t>
            </w:r>
          </w:p>
          <w:p w14:paraId="2961042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GPIO.setup(ECHO_2, GPIO.IN)</w:t>
            </w:r>
          </w:p>
          <w:p w14:paraId="09E8976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GPIO.output(TRIG_2,False)</w:t>
            </w:r>
          </w:p>
          <w:p w14:paraId="3B05C28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</w:t>
            </w:r>
          </w:p>
          <w:p w14:paraId="6703B88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time.sleep(0.2) # Origin is 0.2</w:t>
            </w:r>
          </w:p>
          <w:p w14:paraId="14CA57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 True)</w:t>
            </w:r>
          </w:p>
          <w:p w14:paraId="31962D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time.sleep(0.00001)</w:t>
            </w:r>
          </w:p>
          <w:p w14:paraId="694E41E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 False)</w:t>
            </w:r>
          </w:p>
          <w:p w14:paraId="7A42F8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764478E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GPIO.input(ECHO_2) == 0:</w:t>
            </w:r>
          </w:p>
          <w:p w14:paraId="3BDF227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pulse_start = time.time()</w:t>
            </w:r>
          </w:p>
          <w:p w14:paraId="7A3AF6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GPIO.input(ECHO_2) == 1:</w:t>
            </w:r>
          </w:p>
          <w:p w14:paraId="431E6EB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pulse_end = time.time()</w:t>
            </w:r>
          </w:p>
          <w:p w14:paraId="018AD6F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4665DC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pulse_duration = pulse_end-pulse_start</w:t>
            </w:r>
          </w:p>
          <w:p w14:paraId="4CCA31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distance_Arm = pulse_duration*17000</w:t>
            </w:r>
          </w:p>
          <w:p w14:paraId="03DD272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distance_Arm = round(distance_Arm,2)</w:t>
            </w:r>
          </w:p>
          <w:p w14:paraId="126756E1" w14:textId="2D3701EE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sum_Arm += distance_Arm </w:t>
            </w:r>
          </w:p>
          <w:p w14:paraId="217C9F6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"Ultrasonict 2 is distance:",distance_Arm,"cm"</w:t>
            </w:r>
          </w:p>
          <w:p w14:paraId="44FBE59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'Ultrasonict 2 is sum = ', sum_Arm </w:t>
            </w:r>
          </w:p>
          <w:p w14:paraId="0EA3D46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2541604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time.sleep(0.01)</w:t>
            </w:r>
          </w:p>
          <w:p w14:paraId="5816C42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7C70EA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12DC8AF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CD00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sum = ", sum_Arm</w:t>
            </w:r>
          </w:p>
          <w:p w14:paraId="209BDA2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num = ", i+1</w:t>
            </w:r>
          </w:p>
          <w:p w14:paraId="5CA3E0F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average_Arm = round( sum_Arm / (i + 1) , 2 )</w:t>
            </w:r>
          </w:p>
          <w:p w14:paraId="1847384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average =", average_Arm</w:t>
            </w:r>
          </w:p>
          <w:p w14:paraId="7F462F4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("---------------")</w:t>
            </w:r>
          </w:p>
          <w:p w14:paraId="429118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36A9D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 = str(average_Arm)</w:t>
            </w:r>
          </w:p>
          <w:p w14:paraId="3C3A35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lcd.lcd_display_string("Distance Arm",1)</w:t>
            </w:r>
          </w:p>
          <w:p w14:paraId="201E129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lcd.lcd_display_string("&gt;&gt;&gt; "+dist+" cm",2)</w:t>
            </w:r>
          </w:p>
          <w:p w14:paraId="3CBB201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"Ultrasonic 2 is Camera Distance is &gt;&gt;&gt; "+dist+" cm"</w:t>
            </w:r>
          </w:p>
          <w:p w14:paraId="71CADCE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</w:t>
            </w:r>
          </w:p>
          <w:p w14:paraId="0E89A6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51BA88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7C16BEF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0FA876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#return average_Arm</w:t>
            </w:r>
          </w:p>
          <w:p w14:paraId="4CC4A6D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F42283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70C4319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extra_arm():</w:t>
            </w:r>
          </w:p>
          <w:p w14:paraId="31B0995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GPIO.setup(TRIG_2, GPIO.OUT)</w:t>
            </w:r>
          </w:p>
          <w:p w14:paraId="5EF6C2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GPIO.setup(ECHO_2, GPIO.IN)</w:t>
            </w:r>
          </w:p>
          <w:p w14:paraId="3B96F8D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GPIO.output(TRIG_2,False)</w:t>
            </w:r>
          </w:p>
          <w:p w14:paraId="29D4CDA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3E199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 # Origin is 0.2</w:t>
            </w:r>
          </w:p>
          <w:p w14:paraId="60DA8C9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 True)</w:t>
            </w:r>
          </w:p>
          <w:p w14:paraId="3B50238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time.sleep(0.00001)</w:t>
            </w:r>
          </w:p>
          <w:p w14:paraId="0C6F74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 False)</w:t>
            </w:r>
          </w:p>
          <w:p w14:paraId="2ADB854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429602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GPIO.input(ECHO_2) == 0:</w:t>
            </w:r>
          </w:p>
          <w:p w14:paraId="0FEE1AF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pulse_start = time.time()</w:t>
            </w:r>
          </w:p>
          <w:p w14:paraId="3C8E6EB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GPIO.input(ECHO_2) == 1:</w:t>
            </w:r>
          </w:p>
          <w:p w14:paraId="3F3976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pulse_end = time.time()</w:t>
            </w:r>
          </w:p>
          <w:p w14:paraId="1A75DD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36C0627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pulse_duration = pulse_end-pulse_start</w:t>
            </w:r>
          </w:p>
          <w:p w14:paraId="0D8DD0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distance_extra = pulse_duration*17000</w:t>
            </w:r>
          </w:p>
          <w:p w14:paraId="149358A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distance_extra = round(distance_extra,2)</w:t>
            </w:r>
          </w:p>
          <w:p w14:paraId="73BCBD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ABA33B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445EC88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distance_extra</w:t>
            </w:r>
          </w:p>
          <w:p w14:paraId="033F9CB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3A6CD34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check_extra():</w:t>
            </w:r>
          </w:p>
          <w:p w14:paraId="7BF141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 = extra_arm()</w:t>
            </w:r>
          </w:p>
          <w:p w14:paraId="71602C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print(a)</w:t>
            </w:r>
          </w:p>
          <w:p w14:paraId="118600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a&lt;=2 or a&gt;=500:</w:t>
            </w:r>
          </w:p>
          <w:p w14:paraId="5CC8679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a = extra_arm()</w:t>
            </w:r>
          </w:p>
          <w:p w14:paraId="0F3BF9F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print(a)</w:t>
            </w:r>
          </w:p>
          <w:p w14:paraId="0AF0F28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</w:t>
            </w:r>
          </w:p>
          <w:p w14:paraId="779244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415AEED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5889902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#Arm()</w:t>
            </w:r>
          </w:p>
          <w:p w14:paraId="306D52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#Camera()</w:t>
            </w:r>
          </w:p>
          <w:p w14:paraId="6CFD73D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#check_extra()</w:t>
            </w:r>
          </w:p>
          <w:p w14:paraId="525269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3EAB34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except KeyboardInterrupt:</w:t>
            </w:r>
          </w:p>
          <w:p w14:paraId="48F707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GPIO.cleanup()</w:t>
            </w:r>
          </w:p>
          <w:p w14:paraId="47E753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print("Cleaning up!")</w:t>
            </w:r>
          </w:p>
          <w:p w14:paraId="1080F03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lcd.lcd_clear()</w:t>
            </w:r>
          </w:p>
          <w:p w14:paraId="7BB3839D" w14:textId="77777777" w:rsidR="005F1520" w:rsidRPr="00281F97" w:rsidRDefault="005F1520" w:rsidP="00281F97">
            <w:pPr>
              <w:keepNext/>
              <w:ind w:firstLine="720"/>
              <w:rPr>
                <w:sz w:val="24"/>
                <w:szCs w:val="24"/>
              </w:rPr>
            </w:pPr>
          </w:p>
        </w:tc>
      </w:tr>
    </w:tbl>
    <w:p w14:paraId="49FCD10F" w14:textId="779154C5" w:rsidR="007A3220" w:rsidRDefault="007A3220" w:rsidP="007A3220"/>
    <w:p w14:paraId="58037C20" w14:textId="1B8B541E" w:rsidR="00F76CBE" w:rsidRPr="007A3220" w:rsidRDefault="00F76CBE" w:rsidP="007A3220">
      <w:pPr>
        <w:spacing w:after="160" w:line="259" w:lineRule="auto"/>
        <w:jc w:val="left"/>
        <w:rPr>
          <w:color w:val="000000" w:themeColor="text1"/>
          <w:cs/>
        </w:rPr>
      </w:pP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30" w:name="_Toc75876879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ประวัติผู้จัดทำโครงงาน</w:t>
      </w:r>
      <w:bookmarkEnd w:id="130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6868C9" w14:textId="77777777" w:rsidR="002F2188" w:rsidRDefault="002F2188" w:rsidP="00F31E1E">
      <w:r>
        <w:separator/>
      </w:r>
    </w:p>
  </w:endnote>
  <w:endnote w:type="continuationSeparator" w:id="0">
    <w:p w14:paraId="302B2E53" w14:textId="77777777" w:rsidR="002F2188" w:rsidRDefault="002F2188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851EE" w14:textId="77777777" w:rsidR="00551D71" w:rsidRPr="00C52EA7" w:rsidRDefault="00551D71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9A210" w14:textId="77777777" w:rsidR="00551D71" w:rsidRDefault="00551D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9F667" w14:textId="77777777" w:rsidR="00551D71" w:rsidRPr="00C52EA7" w:rsidRDefault="00551D71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AD80E" w14:textId="77777777" w:rsidR="00551D71" w:rsidRDefault="00551D71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A3F65" w14:textId="77777777" w:rsidR="00551D71" w:rsidRPr="00C52EA7" w:rsidRDefault="00551D71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9D004" w14:textId="77777777" w:rsidR="002F2188" w:rsidRDefault="002F2188" w:rsidP="00F31E1E">
      <w:r>
        <w:separator/>
      </w:r>
    </w:p>
  </w:footnote>
  <w:footnote w:type="continuationSeparator" w:id="0">
    <w:p w14:paraId="531D748C" w14:textId="77777777" w:rsidR="002F2188" w:rsidRDefault="002F2188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49DAB" w14:textId="77777777" w:rsidR="00551D71" w:rsidRDefault="00551D71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551D71" w:rsidRDefault="00551D71">
        <w:pPr>
          <w:pStyle w:val="Header"/>
          <w:jc w:val="right"/>
        </w:pPr>
      </w:p>
    </w:sdtContent>
  </w:sdt>
  <w:p w14:paraId="1DA8F27B" w14:textId="77777777" w:rsidR="00551D71" w:rsidRDefault="00551D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9ED02" w14:textId="77777777" w:rsidR="00551D71" w:rsidRDefault="00551D71">
    <w:pPr>
      <w:pStyle w:val="Header"/>
      <w:jc w:val="right"/>
    </w:pPr>
  </w:p>
  <w:p w14:paraId="74462770" w14:textId="77777777" w:rsidR="00551D71" w:rsidRDefault="00551D7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5812E44A" w:rsidR="00551D71" w:rsidRDefault="00551D71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00EFB"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551D71" w:rsidRDefault="00551D71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264A1AAD" w:rsidR="00551D71" w:rsidRDefault="00551D71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00EFB"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551D71" w:rsidRDefault="00551D7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5F3A6B1E" w:rsidR="00551D71" w:rsidRDefault="00551D71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00EFB">
          <w:rPr>
            <w:rFonts w:ascii="TH SarabunPSK" w:hAnsi="TH SarabunPSK" w:cs="TH SarabunPSK"/>
            <w:noProof/>
          </w:rPr>
          <w:t>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551D71" w:rsidRDefault="00551D71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013A82E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A4BAE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F4C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5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293A3C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36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434254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0"/>
  </w:num>
  <w:num w:numId="3">
    <w:abstractNumId w:val="31"/>
  </w:num>
  <w:num w:numId="4">
    <w:abstractNumId w:val="23"/>
  </w:num>
  <w:num w:numId="5">
    <w:abstractNumId w:val="1"/>
  </w:num>
  <w:num w:numId="6">
    <w:abstractNumId w:val="0"/>
  </w:num>
  <w:num w:numId="7">
    <w:abstractNumId w:val="7"/>
  </w:num>
  <w:num w:numId="8">
    <w:abstractNumId w:val="40"/>
  </w:num>
  <w:num w:numId="9">
    <w:abstractNumId w:val="30"/>
  </w:num>
  <w:num w:numId="10">
    <w:abstractNumId w:val="10"/>
  </w:num>
  <w:num w:numId="11">
    <w:abstractNumId w:val="25"/>
  </w:num>
  <w:num w:numId="12">
    <w:abstractNumId w:val="5"/>
  </w:num>
  <w:num w:numId="13">
    <w:abstractNumId w:val="16"/>
  </w:num>
  <w:num w:numId="14">
    <w:abstractNumId w:val="35"/>
  </w:num>
  <w:num w:numId="15">
    <w:abstractNumId w:val="14"/>
  </w:num>
  <w:num w:numId="16">
    <w:abstractNumId w:val="18"/>
  </w:num>
  <w:num w:numId="17">
    <w:abstractNumId w:val="6"/>
  </w:num>
  <w:num w:numId="18">
    <w:abstractNumId w:val="15"/>
  </w:num>
  <w:num w:numId="19">
    <w:abstractNumId w:val="34"/>
  </w:num>
  <w:num w:numId="20">
    <w:abstractNumId w:val="33"/>
  </w:num>
  <w:num w:numId="21">
    <w:abstractNumId w:val="36"/>
  </w:num>
  <w:num w:numId="22">
    <w:abstractNumId w:val="8"/>
  </w:num>
  <w:num w:numId="23">
    <w:abstractNumId w:val="24"/>
  </w:num>
  <w:num w:numId="24">
    <w:abstractNumId w:val="42"/>
  </w:num>
  <w:num w:numId="25">
    <w:abstractNumId w:val="28"/>
  </w:num>
  <w:num w:numId="26">
    <w:abstractNumId w:val="3"/>
  </w:num>
  <w:num w:numId="27">
    <w:abstractNumId w:val="17"/>
  </w:num>
  <w:num w:numId="28">
    <w:abstractNumId w:val="9"/>
  </w:num>
  <w:num w:numId="29">
    <w:abstractNumId w:val="19"/>
  </w:num>
  <w:num w:numId="30">
    <w:abstractNumId w:val="37"/>
  </w:num>
  <w:num w:numId="31">
    <w:abstractNumId w:val="26"/>
  </w:num>
  <w:num w:numId="32">
    <w:abstractNumId w:val="4"/>
  </w:num>
  <w:num w:numId="33">
    <w:abstractNumId w:val="13"/>
  </w:num>
  <w:num w:numId="34">
    <w:abstractNumId w:val="21"/>
  </w:num>
  <w:num w:numId="35">
    <w:abstractNumId w:val="32"/>
  </w:num>
  <w:num w:numId="36">
    <w:abstractNumId w:val="38"/>
  </w:num>
  <w:num w:numId="37">
    <w:abstractNumId w:val="12"/>
  </w:num>
  <w:num w:numId="38">
    <w:abstractNumId w:val="29"/>
  </w:num>
  <w:num w:numId="39">
    <w:abstractNumId w:val="27"/>
  </w:num>
  <w:num w:numId="40">
    <w:abstractNumId w:val="2"/>
  </w:num>
  <w:num w:numId="41">
    <w:abstractNumId w:val="11"/>
  </w:num>
  <w:num w:numId="42">
    <w:abstractNumId w:val="39"/>
  </w:num>
  <w:num w:numId="43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51BA"/>
    <w:rsid w:val="000C7AD6"/>
    <w:rsid w:val="000D1301"/>
    <w:rsid w:val="000D1CEB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6132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38D9"/>
    <w:rsid w:val="002343AF"/>
    <w:rsid w:val="0023782B"/>
    <w:rsid w:val="00243CCB"/>
    <w:rsid w:val="0025223F"/>
    <w:rsid w:val="0025411D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4117"/>
    <w:rsid w:val="002C7581"/>
    <w:rsid w:val="002D0AC1"/>
    <w:rsid w:val="002D181B"/>
    <w:rsid w:val="002D1E9C"/>
    <w:rsid w:val="002D2083"/>
    <w:rsid w:val="002D52FD"/>
    <w:rsid w:val="002E6FF9"/>
    <w:rsid w:val="002E74D4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41C40"/>
    <w:rsid w:val="0034256B"/>
    <w:rsid w:val="00346132"/>
    <w:rsid w:val="00351E1B"/>
    <w:rsid w:val="00352C79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415B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13E1E"/>
    <w:rsid w:val="00520C82"/>
    <w:rsid w:val="005255B9"/>
    <w:rsid w:val="00526D43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103B6"/>
    <w:rsid w:val="00711DE9"/>
    <w:rsid w:val="0071277E"/>
    <w:rsid w:val="0071395A"/>
    <w:rsid w:val="0071634F"/>
    <w:rsid w:val="0071707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90699"/>
    <w:rsid w:val="00791E32"/>
    <w:rsid w:val="007A3220"/>
    <w:rsid w:val="007A4DC7"/>
    <w:rsid w:val="007A5595"/>
    <w:rsid w:val="007B1017"/>
    <w:rsid w:val="007B23D0"/>
    <w:rsid w:val="007B5D92"/>
    <w:rsid w:val="007C5742"/>
    <w:rsid w:val="007C57CA"/>
    <w:rsid w:val="007C6CC1"/>
    <w:rsid w:val="007D0095"/>
    <w:rsid w:val="007D0ECB"/>
    <w:rsid w:val="007D1145"/>
    <w:rsid w:val="007D1B81"/>
    <w:rsid w:val="007D5C0E"/>
    <w:rsid w:val="007E0AC9"/>
    <w:rsid w:val="0080164F"/>
    <w:rsid w:val="0080314E"/>
    <w:rsid w:val="00805A9D"/>
    <w:rsid w:val="00816C35"/>
    <w:rsid w:val="00821AE8"/>
    <w:rsid w:val="00826D4C"/>
    <w:rsid w:val="008270BD"/>
    <w:rsid w:val="00831887"/>
    <w:rsid w:val="00833266"/>
    <w:rsid w:val="00834C55"/>
    <w:rsid w:val="00837553"/>
    <w:rsid w:val="00840A31"/>
    <w:rsid w:val="00840C14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51B4"/>
    <w:rsid w:val="00977243"/>
    <w:rsid w:val="00985233"/>
    <w:rsid w:val="009863D8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4182"/>
    <w:rsid w:val="00A646E7"/>
    <w:rsid w:val="00A66E01"/>
    <w:rsid w:val="00A75987"/>
    <w:rsid w:val="00A80866"/>
    <w:rsid w:val="00A84F99"/>
    <w:rsid w:val="00A85E34"/>
    <w:rsid w:val="00A96C17"/>
    <w:rsid w:val="00AA1AD2"/>
    <w:rsid w:val="00AA491C"/>
    <w:rsid w:val="00AA4C8A"/>
    <w:rsid w:val="00AA656F"/>
    <w:rsid w:val="00AA6D2E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C032F7"/>
    <w:rsid w:val="00C059D8"/>
    <w:rsid w:val="00C05E25"/>
    <w:rsid w:val="00C06AB5"/>
    <w:rsid w:val="00C0754C"/>
    <w:rsid w:val="00C0768F"/>
    <w:rsid w:val="00C11948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80322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D01020"/>
    <w:rsid w:val="00D01648"/>
    <w:rsid w:val="00D024B9"/>
    <w:rsid w:val="00D033EA"/>
    <w:rsid w:val="00D0442C"/>
    <w:rsid w:val="00D10E0D"/>
    <w:rsid w:val="00D20B60"/>
    <w:rsid w:val="00D21A57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385B"/>
    <w:rsid w:val="00D8451F"/>
    <w:rsid w:val="00D84F42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21F9F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4535"/>
    <w:rsid w:val="00EA5953"/>
    <w:rsid w:val="00EA76A3"/>
    <w:rsid w:val="00EB1F0F"/>
    <w:rsid w:val="00EB29E1"/>
    <w:rsid w:val="00EB45B1"/>
    <w:rsid w:val="00EB55AB"/>
    <w:rsid w:val="00EB73B9"/>
    <w:rsid w:val="00EC1759"/>
    <w:rsid w:val="00EC5D59"/>
    <w:rsid w:val="00EC67F4"/>
    <w:rsid w:val="00ED427A"/>
    <w:rsid w:val="00ED445F"/>
    <w:rsid w:val="00ED5FF7"/>
    <w:rsid w:val="00ED7568"/>
    <w:rsid w:val="00EE059C"/>
    <w:rsid w:val="00EF37C8"/>
    <w:rsid w:val="00EF7D22"/>
    <w:rsid w:val="00F0104F"/>
    <w:rsid w:val="00F07CB5"/>
    <w:rsid w:val="00F10C65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C168A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97F00"/>
    <w:pPr>
      <w:spacing w:after="120"/>
      <w:jc w:val="left"/>
    </w:p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97F00"/>
    <w:rPr>
      <w:rFonts w:ascii="TH Sarabun New" w:eastAsia="TH Sarabun New" w:hAnsi="TH Sarabun New" w:cs="TH Sarabun New"/>
      <w:sz w:val="32"/>
      <w:szCs w:val="32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Honnage\Desktop\Senior%20Project%20Report.docx" TargetMode="External"/><Relationship Id="rId21" Type="http://schemas.openxmlformats.org/officeDocument/2006/relationships/hyperlink" Target="file:///C:\Users\Honnage\Desktop\Senior%20Project%20Repor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6.png"/><Relationship Id="rId63" Type="http://schemas.openxmlformats.org/officeDocument/2006/relationships/image" Target="media/image18.png"/><Relationship Id="rId68" Type="http://schemas.openxmlformats.org/officeDocument/2006/relationships/image" Target="media/image23.jpeg"/><Relationship Id="rId16" Type="http://schemas.openxmlformats.org/officeDocument/2006/relationships/hyperlink" Target="file:///C:\Users\Honnage\Desktop\Senior%20Project%20Repor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C:\Users\Honnage\Desktop\Senior%20Project%20Report.docx" TargetMode="External"/><Relationship Id="rId32" Type="http://schemas.openxmlformats.org/officeDocument/2006/relationships/hyperlink" Target="file:///C:\Users\Honnage\Desktop\Senior%20Project%20Report.docx" TargetMode="External"/><Relationship Id="rId37" Type="http://schemas.openxmlformats.org/officeDocument/2006/relationships/hyperlink" Target="file:///C:\Users\Honnage\Desktop\Senior%20Project%20Repor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jpeg"/><Relationship Id="rId66" Type="http://schemas.openxmlformats.org/officeDocument/2006/relationships/image" Target="media/image21.jpe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jcEwn7GzNs" TargetMode="External"/><Relationship Id="rId19" Type="http://schemas.openxmlformats.org/officeDocument/2006/relationships/hyperlink" Target="file:///C:\Users\Honnage\Desktop\Senior%20Project%20Report.docx" TargetMode="External"/><Relationship Id="rId14" Type="http://schemas.openxmlformats.org/officeDocument/2006/relationships/hyperlink" Target="file:///C:\Users\Honnage\Desktop\Senior%20Project%20Report.docx" TargetMode="External"/><Relationship Id="rId22" Type="http://schemas.openxmlformats.org/officeDocument/2006/relationships/hyperlink" Target="file:///C:\Users\Honnage\Desktop\Senior%20Project%20Report.docx" TargetMode="External"/><Relationship Id="rId27" Type="http://schemas.openxmlformats.org/officeDocument/2006/relationships/hyperlink" Target="file:///C:\Users\Honnage\Desktop\Senior%20Project%20Report.docx" TargetMode="External"/><Relationship Id="rId30" Type="http://schemas.openxmlformats.org/officeDocument/2006/relationships/hyperlink" Target="file:///C:\Users\Honnage\Desktop\Senior%20Project%20Report.docx" TargetMode="External"/><Relationship Id="rId35" Type="http://schemas.openxmlformats.org/officeDocument/2006/relationships/hyperlink" Target="file:///C:\Users\Honnage\Desktop\Senior%20Project%20Repor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jpeg"/><Relationship Id="rId64" Type="http://schemas.openxmlformats.org/officeDocument/2006/relationships/image" Target="media/image19.png"/><Relationship Id="rId69" Type="http://schemas.openxmlformats.org/officeDocument/2006/relationships/image" Target="media/image24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27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C:\Users\Honnage\Desktop\Senior%20Project%20Report.docx" TargetMode="External"/><Relationship Id="rId25" Type="http://schemas.openxmlformats.org/officeDocument/2006/relationships/hyperlink" Target="file:///C:\Users\Honnage\Desktop\Senior%20Project%20Report.docx" TargetMode="External"/><Relationship Id="rId33" Type="http://schemas.openxmlformats.org/officeDocument/2006/relationships/hyperlink" Target="file:///C:\Users\Honnage\Desktop\Senior%20Project%20Report.docx" TargetMode="External"/><Relationship Id="rId38" Type="http://schemas.openxmlformats.org/officeDocument/2006/relationships/hyperlink" Target="file:///C:\Users\Honnage\Desktop\Senior%20Project%20Report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www.pyimagesearch.com/2017/04/03/facial-landmarks-dlib-opencv-python/" TargetMode="External"/><Relationship Id="rId67" Type="http://schemas.openxmlformats.org/officeDocument/2006/relationships/image" Target="media/image22.jpeg"/><Relationship Id="rId20" Type="http://schemas.openxmlformats.org/officeDocument/2006/relationships/hyperlink" Target="file:///C:\Users\Honnage\Desktop\Senior%20Project%20Repor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3.jpeg"/><Relationship Id="rId62" Type="http://schemas.openxmlformats.org/officeDocument/2006/relationships/hyperlink" Target="https://patents.google.com/patent/US8240967B2/en" TargetMode="External"/><Relationship Id="rId70" Type="http://schemas.openxmlformats.org/officeDocument/2006/relationships/image" Target="media/image25.jpe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Honnage\Desktop\Senior%20Project%20Report.docx" TargetMode="External"/><Relationship Id="rId23" Type="http://schemas.openxmlformats.org/officeDocument/2006/relationships/hyperlink" Target="file:///C:\Users\Honnage\Desktop\Senior%20Project%20Report.docx" TargetMode="External"/><Relationship Id="rId28" Type="http://schemas.openxmlformats.org/officeDocument/2006/relationships/hyperlink" Target="file:///C:\Users\Honnage\Desktop\Senior%20Project%20Report.docx" TargetMode="External"/><Relationship Id="rId36" Type="http://schemas.openxmlformats.org/officeDocument/2006/relationships/hyperlink" Target="file:///C:\Users\Honnage\Desktop\Senior%20Project%20Report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jpeg"/><Relationship Id="rId10" Type="http://schemas.openxmlformats.org/officeDocument/2006/relationships/header" Target="header2.xml"/><Relationship Id="rId31" Type="http://schemas.openxmlformats.org/officeDocument/2006/relationships/hyperlink" Target="file:///C:\Users\Honnage\Desktop\Senior%20Project%20Report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hyperlink" Target="https://www.youtube.com/watch?v=9jcEwn7GzNs" TargetMode="External"/><Relationship Id="rId65" Type="http://schemas.openxmlformats.org/officeDocument/2006/relationships/image" Target="media/image20.png"/><Relationship Id="rId73" Type="http://schemas.openxmlformats.org/officeDocument/2006/relationships/header" Target="header6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Honnage\Desktop\Senior%20Project%20Report.docx" TargetMode="External"/><Relationship Id="rId18" Type="http://schemas.openxmlformats.org/officeDocument/2006/relationships/hyperlink" Target="file:///C:\Users\Honnage\Desktop\Senior%20Project%20Repor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C:\Users\Honnage\Desktop\Senior%20Project%20Report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26.jpeg"/><Relationship Id="rId2" Type="http://schemas.openxmlformats.org/officeDocument/2006/relationships/numbering" Target="numbering.xml"/><Relationship Id="rId29" Type="http://schemas.openxmlformats.org/officeDocument/2006/relationships/hyperlink" Target="file:///C:\Users\Honnage\Desktop\Senior%20Project%20Repor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E761A-CBC8-4391-8480-363C060D9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เล่มจบ.dotx</Template>
  <TotalTime>679</TotalTime>
  <Pages>59</Pages>
  <Words>8400</Words>
  <Characters>47883</Characters>
  <Application>Microsoft Office Word</Application>
  <DocSecurity>0</DocSecurity>
  <Lines>399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56171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8</cp:revision>
  <cp:lastPrinted>2021-05-26T17:36:00Z</cp:lastPrinted>
  <dcterms:created xsi:type="dcterms:W3CDTF">2021-07-08T12:04:00Z</dcterms:created>
  <dcterms:modified xsi:type="dcterms:W3CDTF">2021-07-19T11:12:00Z</dcterms:modified>
</cp:coreProperties>
</file>