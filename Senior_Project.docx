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090B9F" w14:textId="77777777" w:rsidR="003A2210" w:rsidRPr="00A00081" w:rsidRDefault="003A2210" w:rsidP="00A00081">
      <w:pPr>
        <w:jc w:val="center"/>
      </w:pPr>
      <w:r w:rsidRPr="00A00081">
        <w:rPr>
          <w:noProof/>
        </w:rPr>
        <w:drawing>
          <wp:inline distT="0" distB="0" distL="0" distR="0" wp14:anchorId="431D1B2D" wp14:editId="4EA86B15">
            <wp:extent cx="968276" cy="1080000"/>
            <wp:effectExtent l="0" t="0" r="381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276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F961F" w14:textId="77777777" w:rsidR="003A2210" w:rsidRPr="00A00081" w:rsidRDefault="003A2210" w:rsidP="00A00081"/>
    <w:p w14:paraId="38FF086A" w14:textId="77777777" w:rsidR="003A2210" w:rsidRPr="00586A9E" w:rsidRDefault="003A2210" w:rsidP="00A00081">
      <w:pPr>
        <w:rPr>
          <w:b/>
          <w:bCs/>
          <w:color w:val="000000" w:themeColor="text1"/>
          <w:sz w:val="40"/>
          <w:szCs w:val="40"/>
        </w:rPr>
      </w:pPr>
    </w:p>
    <w:p w14:paraId="2AF2AC97" w14:textId="72ED4545" w:rsidR="003A2210" w:rsidRPr="00586A9E" w:rsidRDefault="00762A22" w:rsidP="00A00081">
      <w:pPr>
        <w:jc w:val="center"/>
        <w:rPr>
          <w:b/>
          <w:bCs/>
          <w:color w:val="000000" w:themeColor="text1"/>
          <w:sz w:val="40"/>
          <w:szCs w:val="40"/>
          <w:cs/>
        </w:rPr>
      </w:pPr>
      <w:r>
        <w:rPr>
          <w:rFonts w:hint="cs"/>
          <w:b/>
          <w:bCs/>
          <w:color w:val="000000" w:themeColor="text1"/>
          <w:sz w:val="40"/>
          <w:szCs w:val="40"/>
          <w:cs/>
        </w:rPr>
        <w:t>ระบบสะสมแต้ม</w:t>
      </w:r>
    </w:p>
    <w:p w14:paraId="3AD3EDC7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6F55CBB9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49756FA4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3948D519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3A23F6DA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75640DA7" w14:textId="72DB817F" w:rsidR="003A2210" w:rsidRPr="00586A9E" w:rsidRDefault="00762A22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  <w:r>
        <w:rPr>
          <w:rFonts w:hint="cs"/>
          <w:b/>
          <w:bCs/>
          <w:color w:val="000000" w:themeColor="text1"/>
          <w:sz w:val="36"/>
          <w:szCs w:val="36"/>
          <w:cs/>
        </w:rPr>
        <w:t>นิติกานต์ เพ็ชแหวน</w:t>
      </w:r>
    </w:p>
    <w:p w14:paraId="1A6CA4E6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54FECE51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4E3DCD32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33F5D3DA" w14:textId="77777777" w:rsidR="003A2210" w:rsidRPr="00586A9E" w:rsidRDefault="003A2210" w:rsidP="003A2210">
      <w:pPr>
        <w:pStyle w:val="NoSpacing"/>
        <w:rPr>
          <w:b/>
          <w:bCs/>
          <w:color w:val="000000" w:themeColor="text1"/>
          <w:sz w:val="36"/>
          <w:szCs w:val="36"/>
        </w:rPr>
      </w:pPr>
    </w:p>
    <w:p w14:paraId="78CD201E" w14:textId="77777777" w:rsidR="003A2210" w:rsidRPr="00586A9E" w:rsidRDefault="003A2210" w:rsidP="003A2210">
      <w:pPr>
        <w:pStyle w:val="NoSpacing"/>
        <w:rPr>
          <w:b/>
          <w:bCs/>
          <w:color w:val="000000" w:themeColor="text1"/>
          <w:sz w:val="36"/>
          <w:szCs w:val="36"/>
        </w:rPr>
      </w:pPr>
    </w:p>
    <w:p w14:paraId="70561B80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  <w:r w:rsidRPr="00586A9E">
        <w:rPr>
          <w:b/>
          <w:bCs/>
          <w:color w:val="000000" w:themeColor="text1"/>
          <w:sz w:val="36"/>
          <w:szCs w:val="36"/>
          <w:cs/>
        </w:rPr>
        <w:t>โครงงานนี้เป็นส่วนหนึ่งของการศึกษาหลักสูตรปริญญาวิทยาศาสตรบัณฑิต</w:t>
      </w:r>
    </w:p>
    <w:p w14:paraId="326A0067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  <w:r w:rsidRPr="00586A9E">
        <w:rPr>
          <w:b/>
          <w:bCs/>
          <w:color w:val="000000" w:themeColor="text1"/>
          <w:sz w:val="36"/>
          <w:szCs w:val="36"/>
          <w:cs/>
        </w:rPr>
        <w:t>สาขาเทคโนโลยีสารสนเทศ คณะวิทยาการสารสนเทศ มหาวิทยาลัยบูรพา</w:t>
      </w:r>
    </w:p>
    <w:p w14:paraId="279E2F7C" w14:textId="607701D1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  <w:r w:rsidRPr="00586A9E">
        <w:rPr>
          <w:b/>
          <w:bCs/>
          <w:color w:val="000000" w:themeColor="text1"/>
          <w:sz w:val="36"/>
          <w:szCs w:val="36"/>
          <w:cs/>
        </w:rPr>
        <w:t xml:space="preserve">ปีการศึกษา </w:t>
      </w:r>
      <w:r w:rsidR="00A00081" w:rsidRPr="00586A9E">
        <w:rPr>
          <w:b/>
          <w:bCs/>
          <w:color w:val="000000" w:themeColor="text1"/>
          <w:sz w:val="36"/>
          <w:szCs w:val="36"/>
        </w:rPr>
        <w:t>256</w:t>
      </w:r>
      <w:r w:rsidR="0022385F" w:rsidRPr="00586A9E">
        <w:rPr>
          <w:rFonts w:hint="cs"/>
          <w:b/>
          <w:bCs/>
          <w:color w:val="000000" w:themeColor="text1"/>
          <w:sz w:val="36"/>
          <w:szCs w:val="36"/>
          <w:cs/>
        </w:rPr>
        <w:t>3</w:t>
      </w:r>
    </w:p>
    <w:p w14:paraId="7A906722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  <w:cs/>
        </w:rPr>
      </w:pPr>
      <w:r w:rsidRPr="00586A9E">
        <w:rPr>
          <w:b/>
          <w:bCs/>
          <w:color w:val="000000" w:themeColor="text1"/>
          <w:sz w:val="36"/>
          <w:szCs w:val="36"/>
          <w:cs/>
        </w:rPr>
        <w:t>ลิขสิทธิ์ของคณะวิทยาการสารสนเทศ มหาวิทยาลัยบูรพา</w:t>
      </w:r>
    </w:p>
    <w:p w14:paraId="10D1814F" w14:textId="77777777" w:rsidR="003A2210" w:rsidRPr="00586A9E" w:rsidRDefault="003A2210" w:rsidP="003A2210">
      <w:pPr>
        <w:pStyle w:val="NoSpacing"/>
        <w:rPr>
          <w:color w:val="000000" w:themeColor="text1"/>
        </w:rPr>
      </w:pPr>
    </w:p>
    <w:p w14:paraId="505A7436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39292484" w14:textId="77777777" w:rsidR="00A00081" w:rsidRPr="00586A9E" w:rsidRDefault="00A00081">
      <w:pPr>
        <w:rPr>
          <w:b/>
          <w:bCs/>
          <w:color w:val="000000" w:themeColor="text1"/>
          <w:sz w:val="40"/>
          <w:szCs w:val="40"/>
          <w:cs/>
        </w:rPr>
      </w:pPr>
      <w:r w:rsidRPr="00586A9E">
        <w:rPr>
          <w:b/>
          <w:bCs/>
          <w:color w:val="000000" w:themeColor="text1"/>
          <w:sz w:val="40"/>
          <w:szCs w:val="40"/>
          <w:cs/>
        </w:rPr>
        <w:br w:type="page"/>
      </w:r>
    </w:p>
    <w:p w14:paraId="7A6AC12E" w14:textId="77777777" w:rsidR="003A2210" w:rsidRPr="00586A9E" w:rsidRDefault="001A0065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  <w:r w:rsidRPr="00586A9E">
        <w:rPr>
          <w:noProof/>
          <w:color w:val="000000" w:themeColor="text1"/>
        </w:rPr>
        <w:lastRenderedPageBreak/>
        <w:drawing>
          <wp:inline distT="0" distB="0" distL="0" distR="0" wp14:anchorId="2E20E763" wp14:editId="3F5983E0">
            <wp:extent cx="968276" cy="1080000"/>
            <wp:effectExtent l="0" t="0" r="381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276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1EAC2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4F1807CA" w14:textId="3D95BE80" w:rsidR="003A2210" w:rsidRPr="00586A9E" w:rsidRDefault="00762A22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t>Collecting points system</w:t>
      </w:r>
    </w:p>
    <w:p w14:paraId="67EFBF33" w14:textId="77777777" w:rsidR="003A2210" w:rsidRPr="00586A9E" w:rsidRDefault="003A2210" w:rsidP="00A00081">
      <w:pPr>
        <w:rPr>
          <w:color w:val="000000" w:themeColor="text1"/>
        </w:rPr>
      </w:pPr>
    </w:p>
    <w:p w14:paraId="7386FA2A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1C381A04" w14:textId="77777777" w:rsidR="001A0065" w:rsidRPr="00586A9E" w:rsidRDefault="001A0065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2F4ACF90" w14:textId="77777777" w:rsidR="001A0065" w:rsidRPr="00586A9E" w:rsidRDefault="001A0065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6409A56C" w14:textId="77777777" w:rsidR="001A0065" w:rsidRPr="00586A9E" w:rsidRDefault="001A0065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611BFF77" w14:textId="77777777" w:rsidR="001A0065" w:rsidRPr="00586A9E" w:rsidRDefault="001A0065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0A247344" w14:textId="7817FCFF" w:rsidR="003A2210" w:rsidRPr="00586A9E" w:rsidRDefault="00762A22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Nitikarn Pechwan</w:t>
      </w:r>
    </w:p>
    <w:p w14:paraId="3366B4EC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06378493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1AE5AFC8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78953DDB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1072EF3A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24503081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336193B0" w14:textId="77777777" w:rsidR="004340E0" w:rsidRPr="00586A9E" w:rsidRDefault="003A2210" w:rsidP="00641982">
      <w:pPr>
        <w:spacing w:line="256" w:lineRule="auto"/>
        <w:jc w:val="center"/>
        <w:rPr>
          <w:rFonts w:eastAsia="TH SarabunPSK"/>
          <w:b/>
          <w:bCs/>
          <w:color w:val="000000" w:themeColor="text1"/>
          <w:sz w:val="36"/>
          <w:szCs w:val="36"/>
        </w:rPr>
      </w:pPr>
      <w:r w:rsidRPr="00586A9E">
        <w:rPr>
          <w:rFonts w:eastAsia="TH SarabunPSK"/>
          <w:b/>
          <w:bCs/>
          <w:color w:val="000000" w:themeColor="text1"/>
          <w:sz w:val="36"/>
          <w:szCs w:val="36"/>
        </w:rPr>
        <w:t>A PROJECT SUMMITTED IN PARTIAL FULFILLMENT OF THE REQUIREMENT FOR THE BACHELOR OF SCIENCE PROGRAM IN INFORMATION TE</w:t>
      </w:r>
      <w:r w:rsidR="00CB3B9D" w:rsidRPr="00586A9E">
        <w:rPr>
          <w:rFonts w:eastAsia="TH SarabunPSK"/>
          <w:b/>
          <w:bCs/>
          <w:color w:val="000000" w:themeColor="text1"/>
          <w:sz w:val="36"/>
          <w:szCs w:val="36"/>
        </w:rPr>
        <w:t xml:space="preserve">CHNOLOGY </w:t>
      </w:r>
    </w:p>
    <w:p w14:paraId="416BA413" w14:textId="77777777" w:rsidR="003A2210" w:rsidRPr="00586A9E" w:rsidRDefault="00CB3B9D" w:rsidP="00641982">
      <w:pPr>
        <w:spacing w:line="256" w:lineRule="auto"/>
        <w:jc w:val="center"/>
        <w:rPr>
          <w:rFonts w:eastAsia="TH SarabunPSK"/>
          <w:b/>
          <w:bCs/>
          <w:color w:val="000000" w:themeColor="text1"/>
          <w:sz w:val="36"/>
          <w:szCs w:val="36"/>
        </w:rPr>
      </w:pPr>
      <w:r w:rsidRPr="00586A9E">
        <w:rPr>
          <w:rFonts w:eastAsia="TH SarabunPSK"/>
          <w:b/>
          <w:bCs/>
          <w:color w:val="000000" w:themeColor="text1"/>
          <w:sz w:val="36"/>
          <w:szCs w:val="36"/>
        </w:rPr>
        <w:t xml:space="preserve">FACULTY OF INFORMATICS, </w:t>
      </w:r>
      <w:r w:rsidR="003A2210" w:rsidRPr="00586A9E">
        <w:rPr>
          <w:rFonts w:eastAsia="TH SarabunPSK"/>
          <w:b/>
          <w:bCs/>
          <w:color w:val="000000" w:themeColor="text1"/>
          <w:sz w:val="36"/>
          <w:szCs w:val="36"/>
        </w:rPr>
        <w:t>BURAPHA UNIVERSITY</w:t>
      </w:r>
    </w:p>
    <w:p w14:paraId="59823E46" w14:textId="63BF2649" w:rsidR="003A2210" w:rsidRPr="00586A9E" w:rsidRDefault="00475FA4" w:rsidP="003A2210">
      <w:pPr>
        <w:spacing w:line="256" w:lineRule="auto"/>
        <w:jc w:val="center"/>
        <w:rPr>
          <w:rFonts w:eastAsia="TH SarabunPSK"/>
          <w:b/>
          <w:bCs/>
          <w:color w:val="000000" w:themeColor="text1"/>
          <w:sz w:val="36"/>
          <w:szCs w:val="36"/>
        </w:rPr>
      </w:pPr>
      <w:r w:rsidRPr="00586A9E">
        <w:rPr>
          <w:rFonts w:eastAsia="TH SarabunPSK"/>
          <w:b/>
          <w:bCs/>
          <w:color w:val="000000" w:themeColor="text1"/>
          <w:sz w:val="36"/>
          <w:szCs w:val="36"/>
        </w:rPr>
        <w:t>ACADEMIC YEAR 20</w:t>
      </w:r>
      <w:r w:rsidR="0022385F" w:rsidRPr="00586A9E">
        <w:rPr>
          <w:rFonts w:eastAsia="TH SarabunPSK" w:hint="cs"/>
          <w:b/>
          <w:bCs/>
          <w:color w:val="000000" w:themeColor="text1"/>
          <w:sz w:val="36"/>
          <w:szCs w:val="36"/>
          <w:cs/>
        </w:rPr>
        <w:t>20</w:t>
      </w:r>
    </w:p>
    <w:p w14:paraId="749BE74E" w14:textId="77777777" w:rsidR="003A2210" w:rsidRPr="00586A9E" w:rsidRDefault="003A2210" w:rsidP="003A2210">
      <w:pPr>
        <w:spacing w:line="256" w:lineRule="auto"/>
        <w:jc w:val="center"/>
        <w:rPr>
          <w:rFonts w:eastAsia="TH SarabunPSK"/>
          <w:b/>
          <w:bCs/>
          <w:color w:val="000000" w:themeColor="text1"/>
          <w:sz w:val="36"/>
          <w:szCs w:val="36"/>
        </w:rPr>
      </w:pPr>
      <w:r w:rsidRPr="00586A9E">
        <w:rPr>
          <w:rFonts w:eastAsia="TH SarabunPSK"/>
          <w:b/>
          <w:bCs/>
          <w:color w:val="000000" w:themeColor="text1"/>
          <w:sz w:val="36"/>
          <w:szCs w:val="36"/>
        </w:rPr>
        <w:t xml:space="preserve">COPYRIGHT </w:t>
      </w:r>
      <w:r w:rsidR="00475FA4" w:rsidRPr="00586A9E">
        <w:rPr>
          <w:rFonts w:eastAsia="TH SarabunPSK"/>
          <w:b/>
          <w:bCs/>
          <w:color w:val="000000" w:themeColor="text1"/>
          <w:sz w:val="36"/>
          <w:szCs w:val="36"/>
        </w:rPr>
        <w:t xml:space="preserve">OF </w:t>
      </w:r>
      <w:r w:rsidRPr="00586A9E">
        <w:rPr>
          <w:rFonts w:eastAsia="TH SarabunPSK"/>
          <w:b/>
          <w:bCs/>
          <w:color w:val="000000" w:themeColor="text1"/>
          <w:sz w:val="36"/>
          <w:szCs w:val="36"/>
        </w:rPr>
        <w:t>FACULTY OF INFORMATICS</w:t>
      </w:r>
      <w:r w:rsidR="00475FA4" w:rsidRPr="00586A9E">
        <w:rPr>
          <w:rFonts w:eastAsia="TH SarabunPSK"/>
          <w:b/>
          <w:bCs/>
          <w:color w:val="000000" w:themeColor="text1"/>
          <w:sz w:val="36"/>
          <w:szCs w:val="36"/>
        </w:rPr>
        <w:t>,</w:t>
      </w:r>
      <w:r w:rsidRPr="00586A9E">
        <w:rPr>
          <w:rFonts w:eastAsia="TH SarabunPSK"/>
          <w:b/>
          <w:bCs/>
          <w:color w:val="000000" w:themeColor="text1"/>
          <w:sz w:val="36"/>
          <w:szCs w:val="36"/>
        </w:rPr>
        <w:t xml:space="preserve"> BURAPHA UNIVERSITY</w:t>
      </w:r>
    </w:p>
    <w:p w14:paraId="1C05A069" w14:textId="77777777" w:rsidR="00475FA4" w:rsidRPr="00586A9E" w:rsidRDefault="00475FA4" w:rsidP="003A2210">
      <w:pPr>
        <w:spacing w:line="256" w:lineRule="auto"/>
        <w:jc w:val="center"/>
        <w:rPr>
          <w:rFonts w:eastAsia="TH SarabunPSK"/>
          <w:b/>
          <w:bCs/>
          <w:color w:val="000000" w:themeColor="text1"/>
          <w:sz w:val="36"/>
          <w:szCs w:val="36"/>
        </w:rPr>
      </w:pPr>
    </w:p>
    <w:p w14:paraId="1EE7A667" w14:textId="77777777" w:rsidR="00475FA4" w:rsidRPr="00586A9E" w:rsidRDefault="00475FA4" w:rsidP="003A2210">
      <w:pPr>
        <w:spacing w:line="256" w:lineRule="auto"/>
        <w:jc w:val="center"/>
        <w:rPr>
          <w:rFonts w:eastAsia="TH SarabunPSK"/>
          <w:b/>
          <w:bCs/>
          <w:color w:val="000000" w:themeColor="text1"/>
          <w:sz w:val="36"/>
          <w:szCs w:val="36"/>
          <w:cs/>
        </w:rPr>
        <w:sectPr w:rsidR="00475FA4" w:rsidRPr="00586A9E" w:rsidSect="00352C79">
          <w:headerReference w:type="default" r:id="rId9"/>
          <w:headerReference w:type="first" r:id="rId10"/>
          <w:pgSz w:w="11907" w:h="16840" w:code="9"/>
          <w:pgMar w:top="2160" w:right="1440" w:bottom="1440" w:left="2160" w:header="709" w:footer="709" w:gutter="0"/>
          <w:cols w:space="708"/>
          <w:titlePg/>
          <w:docGrid w:linePitch="360"/>
        </w:sectPr>
      </w:pPr>
    </w:p>
    <w:p w14:paraId="37E7711F" w14:textId="77777777" w:rsidR="003A2210" w:rsidRPr="00586A9E" w:rsidRDefault="007474BE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  <w:r w:rsidRPr="00586A9E">
        <w:rPr>
          <w:b/>
          <w:bCs/>
          <w:color w:val="000000" w:themeColor="text1"/>
          <w:sz w:val="40"/>
          <w:szCs w:val="40"/>
          <w:cs/>
        </w:rPr>
        <w:lastRenderedPageBreak/>
        <w:t>ใบรับรอง</w:t>
      </w:r>
    </w:p>
    <w:p w14:paraId="44EB727A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17937F59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108948AF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  <w:cs/>
        </w:rPr>
      </w:pPr>
    </w:p>
    <w:p w14:paraId="7DB622C2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4F606DBA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415E5F26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5C7501D4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0FD417BB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569F221F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31ECDA27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6679CA4E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6952FEC1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30042BF3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2B16CA18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2453B2C4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39FDDDF3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5B387776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204BCEF3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174EF508" w14:textId="77777777" w:rsidR="003A2210" w:rsidRPr="00586A9E" w:rsidRDefault="003A2210" w:rsidP="003A2210">
      <w:pPr>
        <w:pStyle w:val="NoSpacing"/>
        <w:rPr>
          <w:b/>
          <w:bCs/>
          <w:color w:val="000000" w:themeColor="text1"/>
          <w:sz w:val="40"/>
          <w:szCs w:val="40"/>
        </w:rPr>
      </w:pPr>
    </w:p>
    <w:p w14:paraId="4B1AE296" w14:textId="77777777" w:rsidR="00F31E1E" w:rsidRPr="00586A9E" w:rsidRDefault="00F31E1E" w:rsidP="003A2210">
      <w:pPr>
        <w:pStyle w:val="NoSpacing"/>
        <w:rPr>
          <w:b/>
          <w:bCs/>
          <w:color w:val="000000" w:themeColor="text1"/>
          <w:sz w:val="40"/>
          <w:szCs w:val="40"/>
          <w:cs/>
        </w:rPr>
        <w:sectPr w:rsidR="00F31E1E" w:rsidRPr="00586A9E" w:rsidSect="00352C79">
          <w:headerReference w:type="first" r:id="rId11"/>
          <w:footerReference w:type="first" r:id="rId12"/>
          <w:pgSz w:w="11907" w:h="16840" w:code="9"/>
          <w:pgMar w:top="2160" w:right="1440" w:bottom="1440" w:left="2160" w:header="720" w:footer="720" w:gutter="0"/>
          <w:cols w:space="720"/>
          <w:titlePg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73"/>
        <w:gridCol w:w="5434"/>
      </w:tblGrid>
      <w:tr w:rsidR="00475FA4" w:rsidRPr="00586A9E" w14:paraId="4D2A4389" w14:textId="77777777" w:rsidTr="00D35E52">
        <w:tc>
          <w:tcPr>
            <w:tcW w:w="2972" w:type="dxa"/>
          </w:tcPr>
          <w:p w14:paraId="6173748C" w14:textId="77777777" w:rsidR="00475FA4" w:rsidRPr="00586A9E" w:rsidRDefault="00475FA4" w:rsidP="00475FA4">
            <w:pPr>
              <w:pStyle w:val="NoSpacing"/>
              <w:rPr>
                <w:color w:val="000000" w:themeColor="text1"/>
              </w:rPr>
            </w:pPr>
            <w:r w:rsidRPr="00586A9E">
              <w:rPr>
                <w:b/>
                <w:bCs/>
                <w:color w:val="000000" w:themeColor="text1"/>
                <w:cs/>
              </w:rPr>
              <w:lastRenderedPageBreak/>
              <w:t>หัวข้อรายงาน</w:t>
            </w:r>
          </w:p>
        </w:tc>
        <w:tc>
          <w:tcPr>
            <w:tcW w:w="5658" w:type="dxa"/>
          </w:tcPr>
          <w:p w14:paraId="254B19D2" w14:textId="48F5F09E" w:rsidR="00475FA4" w:rsidRPr="00586A9E" w:rsidRDefault="00762A22" w:rsidP="003A2210">
            <w:pPr>
              <w:pStyle w:val="NoSpacing"/>
              <w:rPr>
                <w:color w:val="000000" w:themeColor="text1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>ระบบสะสมแต้ม</w:t>
            </w:r>
          </w:p>
        </w:tc>
      </w:tr>
      <w:tr w:rsidR="00475FA4" w:rsidRPr="00586A9E" w14:paraId="662D36EE" w14:textId="77777777" w:rsidTr="00D35E52">
        <w:tc>
          <w:tcPr>
            <w:tcW w:w="2972" w:type="dxa"/>
          </w:tcPr>
          <w:p w14:paraId="696DCC16" w14:textId="77777777" w:rsidR="00475FA4" w:rsidRPr="00586A9E" w:rsidRDefault="00475FA4" w:rsidP="00475FA4">
            <w:pPr>
              <w:pStyle w:val="NoSpacing"/>
              <w:rPr>
                <w:color w:val="000000" w:themeColor="text1"/>
              </w:rPr>
            </w:pPr>
            <w:r w:rsidRPr="00586A9E">
              <w:rPr>
                <w:b/>
                <w:bCs/>
                <w:color w:val="000000" w:themeColor="text1"/>
                <w:cs/>
              </w:rPr>
              <w:t>นิสิต</w:t>
            </w:r>
          </w:p>
        </w:tc>
        <w:tc>
          <w:tcPr>
            <w:tcW w:w="5658" w:type="dxa"/>
          </w:tcPr>
          <w:p w14:paraId="343B68B8" w14:textId="1419CE98" w:rsidR="00475FA4" w:rsidRPr="00586A9E" w:rsidRDefault="00762A22" w:rsidP="003A2210">
            <w:pPr>
              <w:pStyle w:val="NoSpacing"/>
              <w:rPr>
                <w:color w:val="000000" w:themeColor="text1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>นิติกานต์ เพ็ชแหวน</w:t>
            </w:r>
          </w:p>
        </w:tc>
      </w:tr>
      <w:tr w:rsidR="00475FA4" w:rsidRPr="00586A9E" w14:paraId="2966612D" w14:textId="77777777" w:rsidTr="00D35E52">
        <w:tc>
          <w:tcPr>
            <w:tcW w:w="2972" w:type="dxa"/>
          </w:tcPr>
          <w:p w14:paraId="6FA12B5D" w14:textId="77777777" w:rsidR="00475FA4" w:rsidRPr="00586A9E" w:rsidRDefault="00475FA4" w:rsidP="00475FA4">
            <w:pPr>
              <w:pStyle w:val="NoSpacing"/>
              <w:rPr>
                <w:color w:val="000000" w:themeColor="text1"/>
              </w:rPr>
            </w:pPr>
            <w:r w:rsidRPr="00586A9E">
              <w:rPr>
                <w:b/>
                <w:bCs/>
                <w:color w:val="000000" w:themeColor="text1"/>
                <w:cs/>
              </w:rPr>
              <w:t>รหัสประจำตัว</w:t>
            </w:r>
          </w:p>
        </w:tc>
        <w:tc>
          <w:tcPr>
            <w:tcW w:w="5658" w:type="dxa"/>
          </w:tcPr>
          <w:p w14:paraId="15098600" w14:textId="0057C9B2" w:rsidR="00475FA4" w:rsidRPr="00586A9E" w:rsidRDefault="00762A22" w:rsidP="003A2210">
            <w:pPr>
              <w:pStyle w:val="NoSpacing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60160040</w:t>
            </w:r>
          </w:p>
        </w:tc>
      </w:tr>
      <w:tr w:rsidR="00475FA4" w:rsidRPr="00586A9E" w14:paraId="23B1322D" w14:textId="77777777" w:rsidTr="00D35E52">
        <w:tc>
          <w:tcPr>
            <w:tcW w:w="2972" w:type="dxa"/>
          </w:tcPr>
          <w:p w14:paraId="57AAD782" w14:textId="77777777" w:rsidR="00475FA4" w:rsidRPr="00586A9E" w:rsidRDefault="00475FA4" w:rsidP="00475FA4">
            <w:pPr>
              <w:pStyle w:val="NoSpacing"/>
              <w:rPr>
                <w:color w:val="000000" w:themeColor="text1"/>
              </w:rPr>
            </w:pPr>
            <w:r w:rsidRPr="00586A9E">
              <w:rPr>
                <w:b/>
                <w:bCs/>
                <w:color w:val="000000" w:themeColor="text1"/>
                <w:cs/>
              </w:rPr>
              <w:t>อาจารย์ที่ปรึกษาโครงงาน</w:t>
            </w:r>
          </w:p>
        </w:tc>
        <w:tc>
          <w:tcPr>
            <w:tcW w:w="5658" w:type="dxa"/>
          </w:tcPr>
          <w:p w14:paraId="501A8019" w14:textId="78EE2820" w:rsidR="00475FA4" w:rsidRPr="00586A9E" w:rsidRDefault="00475FA4" w:rsidP="003A2210">
            <w:pPr>
              <w:pStyle w:val="NoSpacing"/>
              <w:rPr>
                <w:color w:val="000000" w:themeColor="text1"/>
              </w:rPr>
            </w:pPr>
            <w:r w:rsidRPr="00586A9E">
              <w:rPr>
                <w:color w:val="000000" w:themeColor="text1"/>
                <w:cs/>
              </w:rPr>
              <w:t>อาจารย์ ดร.</w:t>
            </w:r>
            <w:r w:rsidRPr="00586A9E">
              <w:rPr>
                <w:color w:val="000000" w:themeColor="text1"/>
                <w:shd w:val="clear" w:color="auto" w:fill="FFFFFF"/>
                <w:cs/>
              </w:rPr>
              <w:t>ประจักษ์ จิตเงินมะดั</w:t>
            </w:r>
            <w:r w:rsidR="00762A22">
              <w:rPr>
                <w:rFonts w:hint="cs"/>
                <w:color w:val="000000" w:themeColor="text1"/>
                <w:shd w:val="clear" w:color="auto" w:fill="FFFFFF"/>
                <w:cs/>
              </w:rPr>
              <w:t>น</w:t>
            </w:r>
          </w:p>
        </w:tc>
      </w:tr>
      <w:tr w:rsidR="00475FA4" w:rsidRPr="00586A9E" w14:paraId="5614AC8A" w14:textId="77777777" w:rsidTr="00D35E52">
        <w:tc>
          <w:tcPr>
            <w:tcW w:w="2972" w:type="dxa"/>
          </w:tcPr>
          <w:p w14:paraId="5FDE9BD2" w14:textId="77777777" w:rsidR="00475FA4" w:rsidRPr="00586A9E" w:rsidRDefault="00475FA4" w:rsidP="00475FA4">
            <w:pPr>
              <w:pStyle w:val="NoSpacing"/>
              <w:rPr>
                <w:color w:val="000000" w:themeColor="text1"/>
              </w:rPr>
            </w:pPr>
            <w:r w:rsidRPr="00586A9E">
              <w:rPr>
                <w:b/>
                <w:bCs/>
                <w:color w:val="000000" w:themeColor="text1"/>
                <w:cs/>
              </w:rPr>
              <w:t>ระดับการศึกษา</w:t>
            </w:r>
          </w:p>
        </w:tc>
        <w:tc>
          <w:tcPr>
            <w:tcW w:w="5658" w:type="dxa"/>
          </w:tcPr>
          <w:p w14:paraId="7A0CBF52" w14:textId="77777777" w:rsidR="00475FA4" w:rsidRPr="00586A9E" w:rsidRDefault="00475FA4" w:rsidP="003A2210">
            <w:pPr>
              <w:pStyle w:val="NoSpacing"/>
              <w:rPr>
                <w:color w:val="000000" w:themeColor="text1"/>
              </w:rPr>
            </w:pPr>
            <w:r w:rsidRPr="00586A9E">
              <w:rPr>
                <w:color w:val="000000" w:themeColor="text1"/>
                <w:cs/>
              </w:rPr>
              <w:t>วิทยาศาสตรบัณฑิต สาขาเทคโนโลยีสารสนเทศ</w:t>
            </w:r>
          </w:p>
        </w:tc>
      </w:tr>
      <w:tr w:rsidR="00475FA4" w:rsidRPr="00586A9E" w14:paraId="0391953D" w14:textId="77777777" w:rsidTr="00D35E52">
        <w:tc>
          <w:tcPr>
            <w:tcW w:w="2972" w:type="dxa"/>
          </w:tcPr>
          <w:p w14:paraId="722C1ECB" w14:textId="77777777" w:rsidR="00475FA4" w:rsidRPr="00586A9E" w:rsidRDefault="00475FA4" w:rsidP="00475FA4">
            <w:pPr>
              <w:pStyle w:val="NoSpacing"/>
              <w:rPr>
                <w:color w:val="000000" w:themeColor="text1"/>
              </w:rPr>
            </w:pPr>
            <w:r w:rsidRPr="00586A9E">
              <w:rPr>
                <w:b/>
                <w:bCs/>
                <w:color w:val="000000" w:themeColor="text1"/>
                <w:cs/>
              </w:rPr>
              <w:t>คณะ</w:t>
            </w:r>
          </w:p>
        </w:tc>
        <w:tc>
          <w:tcPr>
            <w:tcW w:w="5658" w:type="dxa"/>
          </w:tcPr>
          <w:p w14:paraId="21A64AD5" w14:textId="77777777" w:rsidR="00475FA4" w:rsidRPr="00586A9E" w:rsidRDefault="00475FA4" w:rsidP="003A2210">
            <w:pPr>
              <w:pStyle w:val="NoSpacing"/>
              <w:rPr>
                <w:color w:val="000000" w:themeColor="text1"/>
              </w:rPr>
            </w:pPr>
            <w:r w:rsidRPr="00586A9E">
              <w:rPr>
                <w:color w:val="000000" w:themeColor="text1"/>
                <w:cs/>
              </w:rPr>
              <w:t>วิทยาการสารสนเทศ มหาวิทยาลัยบูรพา</w:t>
            </w:r>
          </w:p>
        </w:tc>
      </w:tr>
      <w:tr w:rsidR="00475FA4" w:rsidRPr="00586A9E" w14:paraId="0E460F09" w14:textId="77777777" w:rsidTr="00D35E52">
        <w:tc>
          <w:tcPr>
            <w:tcW w:w="2972" w:type="dxa"/>
          </w:tcPr>
          <w:p w14:paraId="0317000F" w14:textId="77777777" w:rsidR="00475FA4" w:rsidRPr="00586A9E" w:rsidRDefault="00475FA4" w:rsidP="00475FA4">
            <w:pPr>
              <w:pStyle w:val="NoSpacing"/>
              <w:rPr>
                <w:color w:val="000000" w:themeColor="text1"/>
              </w:rPr>
            </w:pPr>
            <w:r w:rsidRPr="00586A9E">
              <w:rPr>
                <w:b/>
                <w:bCs/>
                <w:color w:val="000000" w:themeColor="text1"/>
                <w:cs/>
              </w:rPr>
              <w:t>ปีการศึกษา</w:t>
            </w:r>
          </w:p>
        </w:tc>
        <w:tc>
          <w:tcPr>
            <w:tcW w:w="5658" w:type="dxa"/>
          </w:tcPr>
          <w:p w14:paraId="2469EA16" w14:textId="412000B4" w:rsidR="00475FA4" w:rsidRPr="00586A9E" w:rsidRDefault="00475FA4" w:rsidP="003A2210">
            <w:pPr>
              <w:pStyle w:val="NoSpacing"/>
              <w:rPr>
                <w:color w:val="000000" w:themeColor="text1"/>
              </w:rPr>
            </w:pPr>
            <w:r w:rsidRPr="00586A9E">
              <w:rPr>
                <w:color w:val="000000" w:themeColor="text1"/>
                <w:cs/>
              </w:rPr>
              <w:t>25</w:t>
            </w:r>
            <w:r w:rsidRPr="00586A9E">
              <w:rPr>
                <w:color w:val="000000" w:themeColor="text1"/>
              </w:rPr>
              <w:t>6</w:t>
            </w:r>
            <w:r w:rsidR="00AA1AD2" w:rsidRPr="00586A9E">
              <w:rPr>
                <w:rFonts w:hint="cs"/>
                <w:color w:val="000000" w:themeColor="text1"/>
                <w:cs/>
              </w:rPr>
              <w:t>3</w:t>
            </w:r>
          </w:p>
        </w:tc>
      </w:tr>
    </w:tbl>
    <w:p w14:paraId="30BB89DD" w14:textId="77777777" w:rsidR="003A2210" w:rsidRPr="00586A9E" w:rsidRDefault="003A2210" w:rsidP="003A2210">
      <w:pPr>
        <w:pStyle w:val="NoSpacing"/>
        <w:rPr>
          <w:color w:val="000000" w:themeColor="text1"/>
        </w:rPr>
      </w:pPr>
    </w:p>
    <w:p w14:paraId="25A4A29A" w14:textId="77777777" w:rsidR="003A2210" w:rsidRPr="00586A9E" w:rsidRDefault="003A2210" w:rsidP="00B7191F">
      <w:pPr>
        <w:pStyle w:val="Heading1"/>
        <w:rPr>
          <w:color w:val="000000" w:themeColor="text1"/>
        </w:rPr>
      </w:pPr>
      <w:bookmarkStart w:id="0" w:name="_Toc75876841"/>
      <w:r w:rsidRPr="00586A9E">
        <w:rPr>
          <w:color w:val="000000" w:themeColor="text1"/>
          <w:cs/>
        </w:rPr>
        <w:t>บทคัดย่อ</w:t>
      </w:r>
      <w:bookmarkEnd w:id="0"/>
    </w:p>
    <w:p w14:paraId="42F2E21C" w14:textId="2014252C" w:rsidR="007D0ECB" w:rsidRPr="00586A9E" w:rsidRDefault="00AA6D2E" w:rsidP="008A74F4">
      <w:pPr>
        <w:ind w:firstLine="720"/>
        <w:rPr>
          <w:color w:val="000000" w:themeColor="text1"/>
        </w:rPr>
      </w:pPr>
      <w:r>
        <w:rPr>
          <w:rFonts w:hint="cs"/>
          <w:color w:val="000000" w:themeColor="text1"/>
          <w:cs/>
        </w:rPr>
        <w:t>การสูญหายของแต้มสะสม</w:t>
      </w:r>
      <w:r w:rsidR="00D26222">
        <w:rPr>
          <w:rFonts w:hint="cs"/>
          <w:color w:val="000000" w:themeColor="text1"/>
          <w:cs/>
        </w:rPr>
        <w:t>ที่</w:t>
      </w:r>
      <w:r w:rsidR="00D26222">
        <w:rPr>
          <w:rFonts w:hint="cs"/>
          <w:color w:val="000000" w:themeColor="text1"/>
          <w:cs/>
        </w:rPr>
        <w:t>เกิดจาก</w:t>
      </w:r>
      <w:r>
        <w:rPr>
          <w:rFonts w:hint="cs"/>
          <w:color w:val="000000" w:themeColor="text1"/>
          <w:cs/>
        </w:rPr>
        <w:t>การลืมบัตรสะสม</w:t>
      </w:r>
      <w:r w:rsidR="00D26222">
        <w:rPr>
          <w:rFonts w:hint="cs"/>
          <w:color w:val="000000" w:themeColor="text1"/>
          <w:cs/>
        </w:rPr>
        <w:t>หรือบัตรสะสมเสียหาย</w:t>
      </w:r>
      <w:r>
        <w:rPr>
          <w:rFonts w:hint="cs"/>
          <w:color w:val="000000" w:themeColor="text1"/>
          <w:cs/>
        </w:rPr>
        <w:t>นั้น</w:t>
      </w:r>
      <w:r w:rsidRPr="00586A9E">
        <w:rPr>
          <w:rFonts w:hint="cs"/>
          <w:color w:val="000000" w:themeColor="text1"/>
          <w:cs/>
        </w:rPr>
        <w:t xml:space="preserve"> เป็นปัญหาที่</w:t>
      </w:r>
      <w:r>
        <w:rPr>
          <w:rFonts w:hint="cs"/>
          <w:color w:val="000000" w:themeColor="text1"/>
          <w:cs/>
        </w:rPr>
        <w:t>ต้องเริ่มสะสมแต้มใหม่ตั้งแต่ต้น</w:t>
      </w:r>
      <w:r w:rsidR="007E0AC9">
        <w:rPr>
          <w:rFonts w:hint="cs"/>
          <w:color w:val="000000" w:themeColor="text1"/>
          <w:cs/>
        </w:rPr>
        <w:t xml:space="preserve"> </w:t>
      </w:r>
      <w:r w:rsidR="007E0AC9" w:rsidRPr="00586A9E">
        <w:rPr>
          <w:rFonts w:hint="cs"/>
          <w:color w:val="000000" w:themeColor="text1"/>
          <w:cs/>
        </w:rPr>
        <w:t>ซึ่งการ</w:t>
      </w:r>
      <w:r w:rsidR="007E0AC9">
        <w:rPr>
          <w:rFonts w:hint="cs"/>
          <w:color w:val="000000" w:themeColor="text1"/>
          <w:cs/>
        </w:rPr>
        <w:t>เริ่มสะสมแต้มใหม่</w:t>
      </w:r>
      <w:r w:rsidR="007E0AC9" w:rsidRPr="00586A9E">
        <w:rPr>
          <w:rFonts w:hint="cs"/>
          <w:color w:val="000000" w:themeColor="text1"/>
          <w:cs/>
        </w:rPr>
        <w:t>เป็นปัญหา</w:t>
      </w:r>
      <w:r w:rsidR="007E0AC9">
        <w:rPr>
          <w:rFonts w:hint="cs"/>
          <w:color w:val="000000" w:themeColor="text1"/>
          <w:cs/>
        </w:rPr>
        <w:t>ที่เกิดขึ้นได้บ่อยครั้ง</w:t>
      </w:r>
      <w:r w:rsidR="00D26222">
        <w:rPr>
          <w:rFonts w:hint="cs"/>
          <w:color w:val="000000" w:themeColor="text1"/>
          <w:cs/>
        </w:rPr>
        <w:t xml:space="preserve"> หรือระบบสะสมแต้มที่มีอยู่</w:t>
      </w:r>
      <w:r w:rsidR="007E0AC9">
        <w:rPr>
          <w:rFonts w:hint="cs"/>
          <w:color w:val="000000" w:themeColor="text1"/>
          <w:cs/>
        </w:rPr>
        <w:t>ตั</w:t>
      </w:r>
      <w:r w:rsidR="00D26222">
        <w:rPr>
          <w:rFonts w:hint="cs"/>
          <w:color w:val="000000" w:themeColor="text1"/>
          <w:cs/>
        </w:rPr>
        <w:t>วเลือกวิธีการสะสม</w:t>
      </w:r>
      <w:r w:rsidR="007E0AC9">
        <w:rPr>
          <w:rFonts w:hint="cs"/>
          <w:color w:val="000000" w:themeColor="text1"/>
          <w:cs/>
        </w:rPr>
        <w:t>มี</w:t>
      </w:r>
      <w:r w:rsidR="00D26222">
        <w:rPr>
          <w:rFonts w:hint="cs"/>
          <w:color w:val="000000" w:themeColor="text1"/>
          <w:cs/>
        </w:rPr>
        <w:t>อย่างจำกัด</w:t>
      </w:r>
      <w:r>
        <w:rPr>
          <w:rFonts w:hint="cs"/>
          <w:color w:val="000000" w:themeColor="text1"/>
          <w:cs/>
        </w:rPr>
        <w:t xml:space="preserve"> </w:t>
      </w:r>
      <w:r w:rsidR="007E0AC9">
        <w:rPr>
          <w:rFonts w:hint="cs"/>
          <w:color w:val="000000" w:themeColor="text1"/>
          <w:cs/>
        </w:rPr>
        <w:t>จึงอาจไม่ใช่ตัวเลือกที่ผู้ประกอบการ</w:t>
      </w:r>
    </w:p>
    <w:p w14:paraId="3D678CAE" w14:textId="77777777" w:rsidR="008A74F4" w:rsidRPr="00586A9E" w:rsidRDefault="008A74F4" w:rsidP="008A74F4">
      <w:pPr>
        <w:ind w:firstLine="720"/>
        <w:rPr>
          <w:color w:val="000000" w:themeColor="text1"/>
        </w:rPr>
      </w:pPr>
    </w:p>
    <w:p w14:paraId="2BDE93DA" w14:textId="43F44D0B" w:rsidR="008A74F4" w:rsidRDefault="007D0ECB" w:rsidP="00EA5953">
      <w:pPr>
        <w:ind w:firstLine="720"/>
      </w:pPr>
      <w:r>
        <w:rPr>
          <w:rFonts w:hint="cs"/>
          <w:cs/>
        </w:rPr>
        <w:t>ดังนั้น ผู้พัฒนาจึง</w:t>
      </w:r>
      <w:r w:rsidR="007E0AC9">
        <w:rPr>
          <w:rFonts w:hint="cs"/>
          <w:cs/>
        </w:rPr>
        <w:t>ศึกษาและ</w:t>
      </w:r>
      <w:r>
        <w:rPr>
          <w:rFonts w:hint="cs"/>
          <w:cs/>
        </w:rPr>
        <w:t>ทำการพัฒนา</w:t>
      </w:r>
      <w:r w:rsidR="007E0AC9">
        <w:rPr>
          <w:rFonts w:hint="cs"/>
          <w:cs/>
        </w:rPr>
        <w:t>ระบบสะสมแต้ม</w:t>
      </w:r>
      <w:r w:rsidR="007378D3">
        <w:rPr>
          <w:rFonts w:hint="cs"/>
          <w:cs/>
        </w:rPr>
        <w:t>แทนการใช้บัตรสะสม</w:t>
      </w:r>
      <w:r w:rsidR="007E0AC9">
        <w:rPr>
          <w:rFonts w:hint="cs"/>
          <w:cs/>
        </w:rPr>
        <w:t>ที่มีการป้องกันข้อมูลสูญหาย</w:t>
      </w:r>
      <w:r w:rsidR="007378D3">
        <w:rPr>
          <w:rFonts w:hint="cs"/>
          <w:cs/>
        </w:rPr>
        <w:t>โดย</w:t>
      </w:r>
      <w:r w:rsidR="007E0AC9">
        <w:rPr>
          <w:rFonts w:hint="cs"/>
          <w:cs/>
        </w:rPr>
        <w:t xml:space="preserve">การเก็บแต้มสะสมของผู้ใช้ไว้ที่ระบบฐานข้อมูล </w:t>
      </w:r>
      <w:r w:rsidR="007378D3">
        <w:rPr>
          <w:rFonts w:hint="cs"/>
          <w:cs/>
        </w:rPr>
        <w:t>ทั้งยังมีวิธีการเก็บแต้มสะสมแบบกำหนดแต้มหรือราคาสินค้า</w:t>
      </w:r>
      <w:r w:rsidR="008A74F4">
        <w:rPr>
          <w:rFonts w:hint="cs"/>
          <w:cs/>
        </w:rPr>
        <w:t xml:space="preserve"> เพื่อ</w:t>
      </w:r>
      <w:r w:rsidR="007378D3">
        <w:rPr>
          <w:rFonts w:hint="cs"/>
          <w:cs/>
        </w:rPr>
        <w:t>เพิ่มความหลากหลายของวิธีการสะสม</w:t>
      </w:r>
      <w:r w:rsidR="008A74F4">
        <w:rPr>
          <w:rFonts w:hint="cs"/>
          <w:cs/>
        </w:rPr>
        <w:t xml:space="preserve"> ซึ่งช่วย</w:t>
      </w:r>
      <w:r w:rsidR="00734037">
        <w:rPr>
          <w:rFonts w:hint="cs"/>
          <w:cs/>
        </w:rPr>
        <w:t>ให้ผู้ประกอบการสามารถสร้างวิธีการเก็บสะสม</w:t>
      </w:r>
      <w:r w:rsidR="00773B5C">
        <w:rPr>
          <w:rFonts w:hint="cs"/>
          <w:cs/>
        </w:rPr>
        <w:t>แต้มได้ตามที่ตัวเองต้องการ</w:t>
      </w:r>
      <w:r w:rsidR="008A74F4">
        <w:rPr>
          <w:rFonts w:hint="cs"/>
          <w:cs/>
        </w:rPr>
        <w:t xml:space="preserve"> </w:t>
      </w:r>
    </w:p>
    <w:p w14:paraId="2AE6463D" w14:textId="77777777" w:rsidR="008A74F4" w:rsidRDefault="008A74F4" w:rsidP="00EA5953">
      <w:pPr>
        <w:ind w:firstLine="720"/>
      </w:pPr>
    </w:p>
    <w:p w14:paraId="748BF5AD" w14:textId="324F0CB0" w:rsidR="007D0ECB" w:rsidRPr="00773B5C" w:rsidRDefault="008A74F4" w:rsidP="00EA5953">
      <w:pPr>
        <w:ind w:firstLine="720"/>
        <w:rPr>
          <w:color w:val="A6A6A6" w:themeColor="background1" w:themeShade="A6"/>
          <w:cs/>
        </w:rPr>
      </w:pPr>
      <w:r w:rsidRPr="00773B5C">
        <w:rPr>
          <w:rFonts w:hint="cs"/>
          <w:color w:val="A6A6A6" w:themeColor="background1" w:themeShade="A6"/>
          <w:cs/>
        </w:rPr>
        <w:t xml:space="preserve">ผลลัพธ์การทำงานหุ่นยนต์แขนกลป้อนอาหารอัตโนมัติโดยใช้ </w:t>
      </w:r>
      <w:r w:rsidRPr="00773B5C">
        <w:rPr>
          <w:color w:val="A6A6A6" w:themeColor="background1" w:themeShade="A6"/>
        </w:rPr>
        <w:t xml:space="preserve">Ultrasonic Sensor </w:t>
      </w:r>
      <w:r w:rsidRPr="00773B5C">
        <w:rPr>
          <w:rFonts w:hint="cs"/>
          <w:color w:val="A6A6A6" w:themeColor="background1" w:themeShade="A6"/>
          <w:cs/>
        </w:rPr>
        <w:t xml:space="preserve">มาประยุกต์ในการคำนวณระยะห่างกับการทำมุมองศาของแขนกลได้สำเร็จ ซึ่งระบบ </w:t>
      </w:r>
      <w:r w:rsidRPr="00773B5C">
        <w:rPr>
          <w:color w:val="A6A6A6" w:themeColor="background1" w:themeShade="A6"/>
        </w:rPr>
        <w:t xml:space="preserve">AI </w:t>
      </w:r>
      <w:r w:rsidRPr="00773B5C">
        <w:rPr>
          <w:rFonts w:hint="cs"/>
          <w:color w:val="A6A6A6" w:themeColor="background1" w:themeShade="A6"/>
          <w:cs/>
        </w:rPr>
        <w:t>สามารถทำมุมองศา</w:t>
      </w:r>
      <w:r w:rsidRPr="00773B5C">
        <w:rPr>
          <w:color w:val="A6A6A6" w:themeColor="background1" w:themeShade="A6"/>
          <w:cs/>
        </w:rPr>
        <w:t>สัมพันธ์</w:t>
      </w:r>
      <w:r w:rsidR="003356FB" w:rsidRPr="00773B5C">
        <w:rPr>
          <w:rFonts w:hint="cs"/>
          <w:color w:val="A6A6A6" w:themeColor="background1" w:themeShade="A6"/>
          <w:cs/>
        </w:rPr>
        <w:t xml:space="preserve">กับระยะห่าง </w:t>
      </w:r>
      <w:r w:rsidR="00ED427A" w:rsidRPr="00773B5C">
        <w:rPr>
          <w:rFonts w:hint="cs"/>
          <w:color w:val="A6A6A6" w:themeColor="background1" w:themeShade="A6"/>
          <w:cs/>
        </w:rPr>
        <w:t>ด้วยความแม่มนยำมากกว่า 98</w:t>
      </w:r>
      <w:r w:rsidR="00ED427A" w:rsidRPr="00773B5C">
        <w:rPr>
          <w:color w:val="A6A6A6" w:themeColor="background1" w:themeShade="A6"/>
        </w:rPr>
        <w:t>%</w:t>
      </w:r>
      <w:r w:rsidRPr="00773B5C">
        <w:rPr>
          <w:rFonts w:hint="cs"/>
          <w:color w:val="A6A6A6" w:themeColor="background1" w:themeShade="A6"/>
          <w:cs/>
        </w:rPr>
        <w:t xml:space="preserve"> </w:t>
      </w:r>
      <w:r w:rsidR="00ED427A" w:rsidRPr="00773B5C">
        <w:rPr>
          <w:rFonts w:hint="cs"/>
          <w:color w:val="A6A6A6" w:themeColor="background1" w:themeShade="A6"/>
          <w:cs/>
        </w:rPr>
        <w:t>นอกจากนี้เทคโนโลยีนี้ยังช่วยประหยัดเวลาในการรับประทานอาหาร เพื่อพัฒนาคุณภาพชีวิตของผู้พิการทางร่างกายหรือผู้สูงอายุให้ดียิ่งขึ้น และ ช่วยแบ่งเบาภาวะของผู้ดูแล</w:t>
      </w:r>
      <w:r w:rsidR="00745753" w:rsidRPr="00773B5C">
        <w:rPr>
          <w:rFonts w:hint="cs"/>
          <w:color w:val="A6A6A6" w:themeColor="background1" w:themeShade="A6"/>
          <w:cs/>
        </w:rPr>
        <w:t>ให้ดียิ่งขึ้น</w:t>
      </w:r>
    </w:p>
    <w:p w14:paraId="17FF0573" w14:textId="77777777" w:rsidR="003A2210" w:rsidRPr="00A00081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2D80C533" w14:textId="77777777" w:rsidR="003A2210" w:rsidRPr="00A00081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401A06C0" w14:textId="77777777" w:rsidR="003A2210" w:rsidRPr="00A00081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4181C9B1" w14:textId="77777777" w:rsidR="003A2210" w:rsidRPr="00A00081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09E2F11F" w14:textId="3B175868" w:rsidR="004340E0" w:rsidRPr="00A00081" w:rsidRDefault="004340E0">
      <w:pPr>
        <w:rPr>
          <w:b/>
          <w:bCs/>
          <w:color w:val="000000" w:themeColor="text1"/>
          <w:sz w:val="40"/>
          <w:szCs w:val="4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3"/>
        <w:gridCol w:w="6034"/>
      </w:tblGrid>
      <w:tr w:rsidR="00352C79" w14:paraId="345E96AA" w14:textId="77777777" w:rsidTr="00D35E52">
        <w:tc>
          <w:tcPr>
            <w:tcW w:w="2263" w:type="dxa"/>
          </w:tcPr>
          <w:p w14:paraId="6248ED01" w14:textId="77777777" w:rsidR="00352C79" w:rsidRPr="00D01020" w:rsidRDefault="00352C79" w:rsidP="00352C79">
            <w:pPr>
              <w:ind w:left="4395" w:hanging="4395"/>
              <w:rPr>
                <w:color w:val="000000" w:themeColor="text1"/>
              </w:rPr>
            </w:pPr>
            <w:r w:rsidRPr="00D01020">
              <w:rPr>
                <w:b/>
                <w:bCs/>
                <w:color w:val="000000" w:themeColor="text1"/>
              </w:rPr>
              <w:t>Project Title</w:t>
            </w:r>
          </w:p>
        </w:tc>
        <w:tc>
          <w:tcPr>
            <w:tcW w:w="6034" w:type="dxa"/>
          </w:tcPr>
          <w:p w14:paraId="22B928CA" w14:textId="73EC9E59" w:rsidR="00352C79" w:rsidRPr="00D01020" w:rsidRDefault="00762A22" w:rsidP="003A221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Collecting points system</w:t>
            </w:r>
          </w:p>
        </w:tc>
      </w:tr>
      <w:tr w:rsidR="00352C79" w14:paraId="75C4CAE6" w14:textId="77777777" w:rsidTr="00D35E52">
        <w:tc>
          <w:tcPr>
            <w:tcW w:w="2263" w:type="dxa"/>
          </w:tcPr>
          <w:p w14:paraId="2BC6C3F6" w14:textId="77777777" w:rsidR="00352C79" w:rsidRPr="00D01020" w:rsidRDefault="00352C79" w:rsidP="00352C79">
            <w:pPr>
              <w:rPr>
                <w:color w:val="000000" w:themeColor="text1"/>
              </w:rPr>
            </w:pPr>
            <w:r w:rsidRPr="00D01020">
              <w:rPr>
                <w:b/>
                <w:bCs/>
                <w:color w:val="000000" w:themeColor="text1"/>
              </w:rPr>
              <w:lastRenderedPageBreak/>
              <w:t>Student</w:t>
            </w:r>
          </w:p>
        </w:tc>
        <w:tc>
          <w:tcPr>
            <w:tcW w:w="6034" w:type="dxa"/>
          </w:tcPr>
          <w:p w14:paraId="035883CC" w14:textId="2839D509" w:rsidR="00352C79" w:rsidRPr="00D01020" w:rsidRDefault="00762A22" w:rsidP="003A221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Nitikarn Pechwan</w:t>
            </w:r>
          </w:p>
        </w:tc>
      </w:tr>
      <w:tr w:rsidR="00352C79" w14:paraId="3CA88A6B" w14:textId="77777777" w:rsidTr="00D35E52">
        <w:tc>
          <w:tcPr>
            <w:tcW w:w="2263" w:type="dxa"/>
          </w:tcPr>
          <w:p w14:paraId="19A8D6B0" w14:textId="77777777" w:rsidR="00352C79" w:rsidRPr="00D01020" w:rsidRDefault="00352C79" w:rsidP="00352C79">
            <w:pPr>
              <w:rPr>
                <w:color w:val="000000" w:themeColor="text1"/>
              </w:rPr>
            </w:pPr>
            <w:r w:rsidRPr="00D01020">
              <w:rPr>
                <w:b/>
                <w:bCs/>
                <w:color w:val="000000" w:themeColor="text1"/>
              </w:rPr>
              <w:t>Student ID</w:t>
            </w:r>
          </w:p>
        </w:tc>
        <w:tc>
          <w:tcPr>
            <w:tcW w:w="6034" w:type="dxa"/>
          </w:tcPr>
          <w:p w14:paraId="7D40DE99" w14:textId="075B6637" w:rsidR="00352C79" w:rsidRPr="00D01020" w:rsidRDefault="00762A22" w:rsidP="003A221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60160040</w:t>
            </w:r>
          </w:p>
        </w:tc>
      </w:tr>
      <w:tr w:rsidR="00352C79" w14:paraId="33E1D0F6" w14:textId="77777777" w:rsidTr="00D35E52">
        <w:tc>
          <w:tcPr>
            <w:tcW w:w="2263" w:type="dxa"/>
          </w:tcPr>
          <w:p w14:paraId="28D30802" w14:textId="77777777" w:rsidR="00352C79" w:rsidRPr="00D01020" w:rsidRDefault="00352C79" w:rsidP="00352C79">
            <w:pPr>
              <w:rPr>
                <w:color w:val="000000" w:themeColor="text1"/>
              </w:rPr>
            </w:pPr>
            <w:r w:rsidRPr="00D01020">
              <w:rPr>
                <w:b/>
                <w:bCs/>
                <w:color w:val="000000" w:themeColor="text1"/>
              </w:rPr>
              <w:t>Advisor</w:t>
            </w:r>
          </w:p>
        </w:tc>
        <w:tc>
          <w:tcPr>
            <w:tcW w:w="6034" w:type="dxa"/>
          </w:tcPr>
          <w:p w14:paraId="42E70619" w14:textId="77777777" w:rsidR="00352C79" w:rsidRPr="00D01020" w:rsidRDefault="00352C79" w:rsidP="003A2210">
            <w:pPr>
              <w:rPr>
                <w:color w:val="000000" w:themeColor="text1"/>
              </w:rPr>
            </w:pPr>
            <w:r w:rsidRPr="00D01020">
              <w:rPr>
                <w:color w:val="000000" w:themeColor="text1"/>
                <w:shd w:val="clear" w:color="auto" w:fill="FFFFFF"/>
              </w:rPr>
              <w:t>Prajaks Jitngernmadan, PhD</w:t>
            </w:r>
            <w:r w:rsidRPr="00D01020">
              <w:rPr>
                <w:color w:val="000000" w:themeColor="text1"/>
                <w:shd w:val="clear" w:color="auto" w:fill="FFFFFF"/>
                <w:cs/>
              </w:rPr>
              <w:t>.</w:t>
            </w:r>
          </w:p>
        </w:tc>
      </w:tr>
      <w:tr w:rsidR="00352C79" w14:paraId="7B747974" w14:textId="77777777" w:rsidTr="00D35E52">
        <w:tc>
          <w:tcPr>
            <w:tcW w:w="2263" w:type="dxa"/>
          </w:tcPr>
          <w:p w14:paraId="791A4C13" w14:textId="77777777" w:rsidR="00352C79" w:rsidRPr="00D01020" w:rsidRDefault="00352C79" w:rsidP="00352C79">
            <w:pPr>
              <w:ind w:left="4320" w:hanging="4320"/>
              <w:rPr>
                <w:color w:val="000000" w:themeColor="text1"/>
              </w:rPr>
            </w:pPr>
            <w:r w:rsidRPr="00D01020">
              <w:rPr>
                <w:b/>
                <w:bCs/>
                <w:color w:val="000000" w:themeColor="text1"/>
              </w:rPr>
              <w:t>Level of Study</w:t>
            </w:r>
          </w:p>
        </w:tc>
        <w:tc>
          <w:tcPr>
            <w:tcW w:w="6034" w:type="dxa"/>
          </w:tcPr>
          <w:p w14:paraId="00E56586" w14:textId="77777777" w:rsidR="00352C79" w:rsidRPr="00D01020" w:rsidRDefault="00352C79" w:rsidP="003A2210">
            <w:pPr>
              <w:rPr>
                <w:color w:val="000000" w:themeColor="text1"/>
              </w:rPr>
            </w:pPr>
            <w:r w:rsidRPr="00D01020">
              <w:rPr>
                <w:color w:val="000000" w:themeColor="text1"/>
              </w:rPr>
              <w:t>Bachelor of Science in Information Technology</w:t>
            </w:r>
          </w:p>
        </w:tc>
      </w:tr>
      <w:tr w:rsidR="00352C79" w14:paraId="08FEC648" w14:textId="77777777" w:rsidTr="00D35E52">
        <w:tc>
          <w:tcPr>
            <w:tcW w:w="2263" w:type="dxa"/>
          </w:tcPr>
          <w:p w14:paraId="3E6444B0" w14:textId="77777777" w:rsidR="00352C79" w:rsidRPr="00D01020" w:rsidRDefault="00352C79" w:rsidP="00352C79">
            <w:pPr>
              <w:rPr>
                <w:color w:val="000000" w:themeColor="text1"/>
              </w:rPr>
            </w:pPr>
            <w:r w:rsidRPr="00D01020">
              <w:rPr>
                <w:b/>
                <w:bCs/>
                <w:color w:val="000000" w:themeColor="text1"/>
              </w:rPr>
              <w:t>Faculty</w:t>
            </w:r>
          </w:p>
        </w:tc>
        <w:tc>
          <w:tcPr>
            <w:tcW w:w="6034" w:type="dxa"/>
          </w:tcPr>
          <w:p w14:paraId="27ABE862" w14:textId="77777777" w:rsidR="00352C79" w:rsidRPr="00D01020" w:rsidRDefault="00352C79" w:rsidP="003A2210">
            <w:pPr>
              <w:rPr>
                <w:color w:val="000000" w:themeColor="text1"/>
              </w:rPr>
            </w:pPr>
            <w:r w:rsidRPr="00D01020">
              <w:rPr>
                <w:color w:val="000000" w:themeColor="text1"/>
              </w:rPr>
              <w:t xml:space="preserve">Faculty of </w:t>
            </w:r>
            <w:r w:rsidR="00B9684B" w:rsidRPr="00D01020">
              <w:rPr>
                <w:color w:val="000000" w:themeColor="text1"/>
              </w:rPr>
              <w:t>Informatics, Burapha University</w:t>
            </w:r>
          </w:p>
        </w:tc>
      </w:tr>
      <w:tr w:rsidR="00352C79" w14:paraId="177FEC99" w14:textId="77777777" w:rsidTr="00D35E52">
        <w:tc>
          <w:tcPr>
            <w:tcW w:w="2263" w:type="dxa"/>
          </w:tcPr>
          <w:p w14:paraId="310960FE" w14:textId="77777777" w:rsidR="00352C79" w:rsidRPr="00D01020" w:rsidRDefault="00352C79" w:rsidP="00352C79">
            <w:pPr>
              <w:rPr>
                <w:color w:val="000000" w:themeColor="text1"/>
              </w:rPr>
            </w:pPr>
            <w:r w:rsidRPr="00D01020">
              <w:rPr>
                <w:b/>
                <w:bCs/>
                <w:color w:val="000000" w:themeColor="text1"/>
              </w:rPr>
              <w:t>Year</w:t>
            </w:r>
          </w:p>
        </w:tc>
        <w:tc>
          <w:tcPr>
            <w:tcW w:w="6034" w:type="dxa"/>
          </w:tcPr>
          <w:p w14:paraId="4FDAC9E3" w14:textId="5DEE43EB" w:rsidR="00352C79" w:rsidRPr="00D01020" w:rsidRDefault="00B9684B" w:rsidP="003A2210">
            <w:pPr>
              <w:rPr>
                <w:color w:val="000000" w:themeColor="text1"/>
              </w:rPr>
            </w:pPr>
            <w:r w:rsidRPr="00D01020">
              <w:rPr>
                <w:color w:val="000000" w:themeColor="text1"/>
              </w:rPr>
              <w:t>20</w:t>
            </w:r>
            <w:r w:rsidR="00AA1AD2" w:rsidRPr="00D01020">
              <w:rPr>
                <w:rFonts w:hint="cs"/>
                <w:color w:val="000000" w:themeColor="text1"/>
                <w:cs/>
              </w:rPr>
              <w:t>20</w:t>
            </w:r>
          </w:p>
        </w:tc>
      </w:tr>
    </w:tbl>
    <w:p w14:paraId="21A468F9" w14:textId="77777777" w:rsidR="003A2210" w:rsidRPr="00A00081" w:rsidRDefault="003A2210" w:rsidP="003A2210">
      <w:pPr>
        <w:rPr>
          <w:color w:val="000000" w:themeColor="text1"/>
        </w:rPr>
      </w:pPr>
    </w:p>
    <w:p w14:paraId="3B5BE58F" w14:textId="77777777" w:rsidR="003A2210" w:rsidRPr="00A00081" w:rsidRDefault="003A2210" w:rsidP="00352C79"/>
    <w:p w14:paraId="4F827544" w14:textId="77777777" w:rsidR="003A2210" w:rsidRPr="00B7191F" w:rsidRDefault="003A2210" w:rsidP="00B7191F">
      <w:pPr>
        <w:pStyle w:val="Heading1"/>
      </w:pPr>
      <w:bookmarkStart w:id="1" w:name="_Toc471909516"/>
      <w:bookmarkStart w:id="2" w:name="_Toc480443041"/>
      <w:bookmarkStart w:id="3" w:name="_Toc480752360"/>
      <w:bookmarkStart w:id="4" w:name="_Toc481062349"/>
      <w:bookmarkStart w:id="5" w:name="_Toc75876842"/>
      <w:r w:rsidRPr="00B7191F">
        <w:t>A</w:t>
      </w:r>
      <w:bookmarkEnd w:id="1"/>
      <w:bookmarkEnd w:id="2"/>
      <w:bookmarkEnd w:id="3"/>
      <w:bookmarkEnd w:id="4"/>
      <w:r w:rsidR="00B9684B" w:rsidRPr="00B7191F">
        <w:t>bstract</w:t>
      </w:r>
      <w:bookmarkEnd w:id="5"/>
    </w:p>
    <w:p w14:paraId="34B42243" w14:textId="2BB846ED" w:rsidR="00745753" w:rsidRPr="00AA491C" w:rsidRDefault="00AA491C" w:rsidP="00745753">
      <w:pPr>
        <w:ind w:firstLine="720"/>
        <w:rPr>
          <w:color w:val="000000" w:themeColor="text1"/>
        </w:rPr>
      </w:pPr>
      <w:r w:rsidRPr="00AA491C">
        <w:rPr>
          <w:color w:val="000000" w:themeColor="text1"/>
        </w:rPr>
        <w:t xml:space="preserve">Loss of reward points caused by forgetting or damaged </w:t>
      </w:r>
      <w:r w:rsidRPr="00AA491C">
        <w:rPr>
          <w:color w:val="000000" w:themeColor="text1"/>
        </w:rPr>
        <w:t xml:space="preserve">reward </w:t>
      </w:r>
      <w:r w:rsidRPr="00AA491C">
        <w:rPr>
          <w:color w:val="000000" w:themeColor="text1"/>
        </w:rPr>
        <w:t>card</w:t>
      </w:r>
      <w:r w:rsidR="00054A44">
        <w:rPr>
          <w:color w:val="000000" w:themeColor="text1"/>
        </w:rPr>
        <w:t>,</w:t>
      </w:r>
      <w:r w:rsidR="00745753">
        <w:rPr>
          <w:rFonts w:hint="cs"/>
          <w:color w:val="000000" w:themeColor="text1"/>
          <w:cs/>
        </w:rPr>
        <w:t xml:space="preserve"> </w:t>
      </w:r>
      <w:r w:rsidRPr="00AA491C">
        <w:rPr>
          <w:color w:val="000000" w:themeColor="text1"/>
        </w:rPr>
        <w:t xml:space="preserve">It is a problem of having to start accumulating points again from the </w:t>
      </w:r>
      <w:r w:rsidR="00054A44" w:rsidRPr="00AA491C">
        <w:rPr>
          <w:color w:val="000000" w:themeColor="text1"/>
        </w:rPr>
        <w:t>beginning</w:t>
      </w:r>
      <w:r w:rsidR="002E74D4">
        <w:rPr>
          <w:color w:val="000000" w:themeColor="text1"/>
        </w:rPr>
        <w:t>.</w:t>
      </w:r>
      <w:r w:rsidR="00054A44" w:rsidRPr="00054A44">
        <w:rPr>
          <w:color w:val="000000" w:themeColor="text1"/>
        </w:rPr>
        <w:t xml:space="preserve"> </w:t>
      </w:r>
      <w:r w:rsidR="00054A44">
        <w:rPr>
          <w:color w:val="000000" w:themeColor="text1"/>
        </w:rPr>
        <w:t>W</w:t>
      </w:r>
      <w:r w:rsidR="00054A44" w:rsidRPr="00054A44">
        <w:rPr>
          <w:color w:val="000000" w:themeColor="text1"/>
        </w:rPr>
        <w:t>hich starting to accumulate points again is a frequent problem</w:t>
      </w:r>
      <w:r w:rsidR="00054A44">
        <w:rPr>
          <w:color w:val="000000" w:themeColor="text1"/>
        </w:rPr>
        <w:t xml:space="preserve">, </w:t>
      </w:r>
      <w:r w:rsidR="00054A44" w:rsidRPr="00054A44">
        <w:rPr>
          <w:color w:val="000000" w:themeColor="text1"/>
        </w:rPr>
        <w:t>Exis</w:t>
      </w:r>
      <w:r w:rsidR="002E74D4">
        <w:rPr>
          <w:color w:val="000000" w:themeColor="text1"/>
        </w:rPr>
        <w:t>ting point accumulation system t</w:t>
      </w:r>
      <w:r w:rsidR="00054A44" w:rsidRPr="00054A44">
        <w:rPr>
          <w:color w:val="000000" w:themeColor="text1"/>
        </w:rPr>
        <w:t>he choice o</w:t>
      </w:r>
      <w:r w:rsidR="00054A44">
        <w:rPr>
          <w:color w:val="000000" w:themeColor="text1"/>
        </w:rPr>
        <w:t>f collection methods is limited,</w:t>
      </w:r>
      <w:r w:rsidR="002E74D4">
        <w:rPr>
          <w:rFonts w:hint="cs"/>
          <w:color w:val="000000" w:themeColor="text1"/>
          <w:cs/>
        </w:rPr>
        <w:t xml:space="preserve"> </w:t>
      </w:r>
      <w:r w:rsidR="002D0AC1">
        <w:rPr>
          <w:color w:val="000000" w:themeColor="text1"/>
        </w:rPr>
        <w:t>Therefore</w:t>
      </w:r>
      <w:r w:rsidR="002E74D4" w:rsidRPr="002E74D4">
        <w:rPr>
          <w:color w:val="000000" w:themeColor="text1"/>
        </w:rPr>
        <w:t xml:space="preserve"> it may not be an option that entrepreneurs </w:t>
      </w:r>
      <w:r w:rsidR="00D10E0D" w:rsidRPr="00D10E0D">
        <w:rPr>
          <w:color w:val="000000" w:themeColor="text1"/>
        </w:rPr>
        <w:t>requirement</w:t>
      </w:r>
      <w:r w:rsidR="002E74D4" w:rsidRPr="002E74D4">
        <w:rPr>
          <w:color w:val="000000" w:themeColor="text1"/>
        </w:rPr>
        <w:t>.</w:t>
      </w:r>
    </w:p>
    <w:p w14:paraId="3C01902B" w14:textId="77777777" w:rsidR="00745753" w:rsidRDefault="00745753" w:rsidP="00745753">
      <w:pPr>
        <w:ind w:firstLine="720"/>
        <w:rPr>
          <w:color w:val="000000" w:themeColor="text1"/>
        </w:rPr>
      </w:pPr>
    </w:p>
    <w:p w14:paraId="5589C52E" w14:textId="1F5B9996" w:rsidR="00745753" w:rsidRPr="00D10E0D" w:rsidRDefault="002E74D4" w:rsidP="00745753">
      <w:pPr>
        <w:ind w:firstLine="720"/>
        <w:rPr>
          <w:rFonts w:hint="cs"/>
          <w:color w:val="000000" w:themeColor="text1"/>
          <w:cs/>
        </w:rPr>
      </w:pPr>
      <w:r w:rsidRPr="002E74D4">
        <w:rPr>
          <w:color w:val="000000" w:themeColor="text1"/>
        </w:rPr>
        <w:t xml:space="preserve">Therefore, developers have studied and developed a system for collecting points instead of using </w:t>
      </w:r>
      <w:r>
        <w:rPr>
          <w:color w:val="000000" w:themeColor="text1"/>
        </w:rPr>
        <w:t>reward</w:t>
      </w:r>
      <w:r w:rsidR="00D10E0D">
        <w:rPr>
          <w:color w:val="000000" w:themeColor="text1"/>
        </w:rPr>
        <w:t xml:space="preserve"> cards,</w:t>
      </w:r>
      <w:r>
        <w:rPr>
          <w:color w:val="000000" w:themeColor="text1"/>
        </w:rPr>
        <w:t xml:space="preserve"> </w:t>
      </w:r>
      <w:r w:rsidRPr="002E74D4">
        <w:rPr>
          <w:color w:val="000000" w:themeColor="text1"/>
        </w:rPr>
        <w:t>That prevents data loss by storing the user's accumulated points in the database</w:t>
      </w:r>
      <w:r w:rsidR="002D0AC1">
        <w:rPr>
          <w:color w:val="000000" w:themeColor="text1"/>
        </w:rPr>
        <w:t xml:space="preserve">, </w:t>
      </w:r>
      <w:r w:rsidR="00D10E0D" w:rsidRPr="002D0AC1">
        <w:rPr>
          <w:color w:val="000000" w:themeColor="text1"/>
        </w:rPr>
        <w:t>there</w:t>
      </w:r>
      <w:r w:rsidR="002D0AC1" w:rsidRPr="002D0AC1">
        <w:rPr>
          <w:color w:val="000000" w:themeColor="text1"/>
        </w:rPr>
        <w:t xml:space="preserve"> is also a way to collect reward points by</w:t>
      </w:r>
      <w:r w:rsidR="002D0AC1">
        <w:rPr>
          <w:color w:val="000000" w:themeColor="text1"/>
        </w:rPr>
        <w:t xml:space="preserve"> </w:t>
      </w:r>
      <w:r w:rsidR="002D0AC1" w:rsidRPr="002D0AC1">
        <w:rPr>
          <w:color w:val="000000" w:themeColor="text1"/>
        </w:rPr>
        <w:t>specifying points</w:t>
      </w:r>
      <w:r w:rsidR="002D0AC1">
        <w:rPr>
          <w:rFonts w:hint="cs"/>
          <w:color w:val="000000" w:themeColor="text1"/>
          <w:cs/>
        </w:rPr>
        <w:t xml:space="preserve"> </w:t>
      </w:r>
      <w:r w:rsidR="002D0AC1">
        <w:rPr>
          <w:color w:val="000000" w:themeColor="text1"/>
        </w:rPr>
        <w:t xml:space="preserve">or </w:t>
      </w:r>
      <w:r w:rsidR="002D0AC1" w:rsidRPr="002D0AC1">
        <w:rPr>
          <w:color w:val="000000" w:themeColor="text1"/>
        </w:rPr>
        <w:t>specifying the price</w:t>
      </w:r>
      <w:r w:rsidR="00D10E0D">
        <w:rPr>
          <w:color w:val="000000" w:themeColor="text1"/>
        </w:rPr>
        <w:t>, to</w:t>
      </w:r>
      <w:r w:rsidR="00D10E0D" w:rsidRPr="00D10E0D">
        <w:rPr>
          <w:color w:val="000000" w:themeColor="text1"/>
        </w:rPr>
        <w:t xml:space="preserve"> increase the variety of collection methods</w:t>
      </w:r>
      <w:r w:rsidR="00D10E0D">
        <w:rPr>
          <w:color w:val="000000" w:themeColor="text1"/>
        </w:rPr>
        <w:t xml:space="preserve">. </w:t>
      </w:r>
      <w:proofErr w:type="gramStart"/>
      <w:r w:rsidR="00D10E0D">
        <w:rPr>
          <w:color w:val="000000" w:themeColor="text1"/>
        </w:rPr>
        <w:t>t</w:t>
      </w:r>
      <w:r w:rsidR="00D10E0D" w:rsidRPr="00D10E0D">
        <w:rPr>
          <w:color w:val="000000" w:themeColor="text1"/>
        </w:rPr>
        <w:t>his</w:t>
      </w:r>
      <w:proofErr w:type="gramEnd"/>
      <w:r w:rsidR="00D10E0D" w:rsidRPr="00D10E0D">
        <w:rPr>
          <w:color w:val="000000" w:themeColor="text1"/>
        </w:rPr>
        <w:t xml:space="preserve"> allows </w:t>
      </w:r>
      <w:r w:rsidR="00D10E0D" w:rsidRPr="002E74D4">
        <w:rPr>
          <w:color w:val="000000" w:themeColor="text1"/>
        </w:rPr>
        <w:t xml:space="preserve">entrepreneurs </w:t>
      </w:r>
      <w:r w:rsidR="00D10E0D" w:rsidRPr="00D10E0D">
        <w:rPr>
          <w:color w:val="000000" w:themeColor="text1"/>
        </w:rPr>
        <w:t>to create a way to collect points as they requirement.</w:t>
      </w:r>
    </w:p>
    <w:p w14:paraId="699007D7" w14:textId="0A4F3B27" w:rsidR="00745753" w:rsidRDefault="00745753" w:rsidP="00745753">
      <w:pPr>
        <w:ind w:firstLine="720"/>
        <w:rPr>
          <w:color w:val="000000" w:themeColor="text1"/>
        </w:rPr>
      </w:pPr>
    </w:p>
    <w:p w14:paraId="1C9CEA89" w14:textId="23EB12D0" w:rsidR="00745753" w:rsidRDefault="00745753" w:rsidP="00745753">
      <w:pPr>
        <w:ind w:firstLine="720"/>
        <w:rPr>
          <w:color w:val="000000" w:themeColor="text1"/>
        </w:rPr>
      </w:pPr>
      <w:r w:rsidRPr="00D10E0D">
        <w:rPr>
          <w:color w:val="A6A6A6" w:themeColor="background1" w:themeShade="A6"/>
        </w:rPr>
        <w:t>Working Results Robotic Arm Automated Feeding Using Ultrasonic Sensor</w:t>
      </w:r>
      <w:r w:rsidR="00FD23FD" w:rsidRPr="00D10E0D">
        <w:rPr>
          <w:color w:val="A6A6A6" w:themeColor="background1" w:themeShade="A6"/>
        </w:rPr>
        <w:t xml:space="preserve"> a</w:t>
      </w:r>
      <w:r w:rsidRPr="00D10E0D">
        <w:rPr>
          <w:color w:val="A6A6A6" w:themeColor="background1" w:themeShade="A6"/>
        </w:rPr>
        <w:t>pplied in the calculation of the distance and the angle of the robot arm successfully, which the AI ​​system can make the angle degrees relative to the distance. With more than 98% accuracy, in addition, this technology also saves time in eating.</w:t>
      </w:r>
      <w:r w:rsidR="00FD23FD" w:rsidRPr="00D10E0D">
        <w:rPr>
          <w:color w:val="A6A6A6" w:themeColor="background1" w:themeShade="A6"/>
        </w:rPr>
        <w:t xml:space="preserve"> To improve the quality of life of the sexually disabled or physically better and to help better share the condition of caregivers</w:t>
      </w:r>
      <w:r w:rsidR="00FD23FD" w:rsidRPr="00FD23FD">
        <w:rPr>
          <w:color w:val="000000" w:themeColor="text1"/>
        </w:rPr>
        <w:t>.</w:t>
      </w:r>
    </w:p>
    <w:p w14:paraId="3F2AA745" w14:textId="77777777" w:rsidR="00C556A4" w:rsidRPr="00A00081" w:rsidRDefault="00C556A4">
      <w:pPr>
        <w:rPr>
          <w:b/>
          <w:bCs/>
          <w:color w:val="000000" w:themeColor="text1"/>
          <w:sz w:val="40"/>
          <w:szCs w:val="40"/>
        </w:rPr>
      </w:pPr>
      <w:r w:rsidRPr="00A00081">
        <w:rPr>
          <w:b/>
          <w:bCs/>
          <w:color w:val="000000" w:themeColor="text1"/>
          <w:sz w:val="40"/>
          <w:szCs w:val="40"/>
        </w:rPr>
        <w:br w:type="page"/>
      </w:r>
    </w:p>
    <w:p w14:paraId="625FD768" w14:textId="77777777" w:rsidR="003A2210" w:rsidRPr="00D01020" w:rsidRDefault="003A2210" w:rsidP="003827B8">
      <w:pPr>
        <w:pStyle w:val="Heading1"/>
        <w:rPr>
          <w:rFonts w:ascii="TH Sarabun New" w:hAnsi="TH Sarabun New" w:cs="TH Sarabun New"/>
          <w:color w:val="000000" w:themeColor="text1"/>
        </w:rPr>
      </w:pPr>
      <w:bookmarkStart w:id="6" w:name="_Toc75876843"/>
      <w:r w:rsidRPr="00D01020">
        <w:rPr>
          <w:rFonts w:ascii="TH Sarabun New" w:hAnsi="TH Sarabun New" w:cs="TH Sarabun New"/>
          <w:color w:val="000000" w:themeColor="text1"/>
          <w:cs/>
        </w:rPr>
        <w:lastRenderedPageBreak/>
        <w:t>กิตติกรรมประกาศ</w:t>
      </w:r>
      <w:bookmarkEnd w:id="6"/>
    </w:p>
    <w:p w14:paraId="11D7ACB7" w14:textId="50F94758" w:rsidR="003A2210" w:rsidRPr="00D01020" w:rsidRDefault="003A2210" w:rsidP="00BA7880">
      <w:pPr>
        <w:ind w:firstLine="720"/>
        <w:rPr>
          <w:color w:val="000000" w:themeColor="text1"/>
        </w:rPr>
      </w:pPr>
      <w:r w:rsidRPr="00D01020">
        <w:rPr>
          <w:color w:val="000000" w:themeColor="text1"/>
          <w:cs/>
        </w:rPr>
        <w:t>โครงงาน</w:t>
      </w:r>
      <w:r w:rsidR="00847D13" w:rsidRPr="00D01020">
        <w:rPr>
          <w:color w:val="000000" w:themeColor="text1"/>
        </w:rPr>
        <w:t xml:space="preserve"> </w:t>
      </w:r>
      <w:r w:rsidR="00D10E0D">
        <w:rPr>
          <w:rFonts w:hint="cs"/>
          <w:color w:val="000000" w:themeColor="text1"/>
          <w:cs/>
        </w:rPr>
        <w:t>ระบบสะสมแต้ม</w:t>
      </w:r>
      <w:r w:rsidRPr="00D01020">
        <w:rPr>
          <w:color w:val="000000" w:themeColor="text1"/>
          <w:cs/>
        </w:rPr>
        <w:t xml:space="preserve"> สามารถสำเร็จลุล่วงไปได้ด้วยดี เนื่องด้วยคำแนะนำและการให้คำปรึกษาจากที่เกี่ยวข้องดังนี้</w:t>
      </w:r>
    </w:p>
    <w:p w14:paraId="1A09AC98" w14:textId="35FFD299" w:rsidR="003A2210" w:rsidRPr="00A00081" w:rsidRDefault="003A2210" w:rsidP="00BA7880">
      <w:pPr>
        <w:ind w:firstLine="720"/>
        <w:rPr>
          <w:color w:val="000000" w:themeColor="text1"/>
          <w:shd w:val="clear" w:color="auto" w:fill="FFFFFF"/>
        </w:rPr>
      </w:pPr>
      <w:r w:rsidRPr="00D01020">
        <w:rPr>
          <w:color w:val="000000" w:themeColor="text1"/>
          <w:cs/>
        </w:rPr>
        <w:t>ขอกราบขอบพระคุณ</w:t>
      </w:r>
      <w:r w:rsidR="00847D13" w:rsidRPr="00D01020">
        <w:rPr>
          <w:color w:val="000000" w:themeColor="text1"/>
        </w:rPr>
        <w:t xml:space="preserve"> </w:t>
      </w:r>
      <w:r w:rsidR="002C7581" w:rsidRPr="00D01020">
        <w:rPr>
          <w:rFonts w:hint="cs"/>
          <w:color w:val="000000" w:themeColor="text1"/>
          <w:cs/>
        </w:rPr>
        <w:t xml:space="preserve">อาจารย์ ดร. ประจักษ์ จิตเงินมะดัน </w:t>
      </w:r>
      <w:r w:rsidRPr="00D01020">
        <w:rPr>
          <w:color w:val="000000" w:themeColor="text1"/>
          <w:shd w:val="clear" w:color="auto" w:fill="FFFFFF"/>
          <w:cs/>
        </w:rPr>
        <w:t>อาจารย์ที่ปรึกษาการทำโครงงานในครั้งนี้ ที่ช่วยให้ความรู้และช่วยสอนการทำงานที่นำมาพัฒนา ให้คำแนะนำแก้ไขข้อบกพร่องต่าง ๆ และข้อเสนอ แนะ ในการทำโครงงานเล่มนี้ ด้วยความเอาใจใส่</w:t>
      </w:r>
      <w:r w:rsidRPr="00A00081">
        <w:rPr>
          <w:color w:val="000000" w:themeColor="text1"/>
          <w:shd w:val="clear" w:color="auto" w:fill="FFFFFF"/>
          <w:cs/>
        </w:rPr>
        <w:t>อย่างดียิ่งจนทำให้โครงงานสำเร็จลุล่วงไปด้วยดี</w:t>
      </w:r>
    </w:p>
    <w:p w14:paraId="002EFAF8" w14:textId="77777777" w:rsidR="003A2210" w:rsidRPr="00A00081" w:rsidRDefault="003A2210" w:rsidP="00BA7880">
      <w:pPr>
        <w:ind w:firstLine="720"/>
        <w:rPr>
          <w:color w:val="000000" w:themeColor="text1"/>
        </w:rPr>
      </w:pPr>
      <w:r w:rsidRPr="00A00081">
        <w:rPr>
          <w:color w:val="000000" w:themeColor="text1"/>
          <w:cs/>
        </w:rPr>
        <w:t>ขอกราบขอบพระคุณอาจารย์ทุกท่านในคณะวิทยาการสารสนเทศ มหาวิทยาลัยบูรพา</w:t>
      </w:r>
      <w:r w:rsidR="00847D13">
        <w:rPr>
          <w:color w:val="000000" w:themeColor="text1"/>
        </w:rPr>
        <w:t xml:space="preserve"> </w:t>
      </w:r>
      <w:r w:rsidRPr="00A00081">
        <w:rPr>
          <w:color w:val="000000" w:themeColor="text1"/>
          <w:cs/>
        </w:rPr>
        <w:t>ที่ให้ความรู้และคำปรึกษาที่ดีโดยตลอด ทำให้</w:t>
      </w:r>
      <w:r w:rsidR="00847D13">
        <w:rPr>
          <w:color w:val="000000" w:themeColor="text1"/>
          <w:cs/>
        </w:rPr>
        <w:t>สามารถนำความรู้ต่าง ๆ มาประยุก</w:t>
      </w:r>
      <w:r w:rsidR="00847D13">
        <w:rPr>
          <w:rFonts w:hint="cs"/>
          <w:color w:val="000000" w:themeColor="text1"/>
          <w:cs/>
        </w:rPr>
        <w:t>ต์</w:t>
      </w:r>
      <w:r w:rsidRPr="00A00081">
        <w:rPr>
          <w:color w:val="000000" w:themeColor="text1"/>
          <w:cs/>
        </w:rPr>
        <w:t>ให้เข้ากับโครงงาน</w:t>
      </w:r>
    </w:p>
    <w:p w14:paraId="255EB4F7" w14:textId="77777777" w:rsidR="003A2210" w:rsidRPr="00A00081" w:rsidRDefault="003A2210" w:rsidP="00BA7880">
      <w:pPr>
        <w:ind w:firstLine="720"/>
        <w:rPr>
          <w:color w:val="000000" w:themeColor="text1"/>
        </w:rPr>
      </w:pPr>
      <w:r w:rsidRPr="00A00081">
        <w:rPr>
          <w:color w:val="000000" w:themeColor="text1"/>
          <w:cs/>
        </w:rPr>
        <w:t>สุดท้ายขอกราบขอบพระคุณบิดา มารดา รุ่นพี่</w:t>
      </w:r>
      <w:r w:rsidR="00847D13">
        <w:rPr>
          <w:rFonts w:hint="cs"/>
          <w:color w:val="000000" w:themeColor="text1"/>
          <w:cs/>
        </w:rPr>
        <w:t xml:space="preserve"> </w:t>
      </w:r>
      <w:r w:rsidRPr="00A00081">
        <w:rPr>
          <w:color w:val="000000" w:themeColor="text1"/>
          <w:cs/>
        </w:rPr>
        <w:t>และเพื่อนทุกคนสำหรับคำแนะนำ ความช่วยเหลือในการปฏิบัติงานและกำลังใจที่มีให้เสมอมา</w:t>
      </w:r>
    </w:p>
    <w:p w14:paraId="3D513C67" w14:textId="581B1A1D" w:rsidR="003A2210" w:rsidRPr="00A00081" w:rsidRDefault="003A2210" w:rsidP="00BA7880">
      <w:pPr>
        <w:ind w:firstLine="720"/>
        <w:rPr>
          <w:rFonts w:hint="cs"/>
          <w:color w:val="000000" w:themeColor="text1"/>
          <w:cs/>
        </w:rPr>
      </w:pPr>
      <w:r w:rsidRPr="00A00081">
        <w:rPr>
          <w:color w:val="000000" w:themeColor="text1"/>
          <w:cs/>
        </w:rPr>
        <w:t>ผู้จัดทำหวังเป็นอย่างยิ่งว่าโครงงานเล่มนี้จะเป็นประโยชน์ต่อผู้ที่สนใจและผู้ที่จะนำไปพัฒนาต่อเป็นอย่างมาก</w:t>
      </w:r>
      <w:r w:rsidR="00847D13">
        <w:rPr>
          <w:rFonts w:hint="cs"/>
          <w:color w:val="000000" w:themeColor="text1"/>
          <w:cs/>
        </w:rPr>
        <w:t xml:space="preserve"> และใ</w:t>
      </w:r>
      <w:r w:rsidRPr="00A00081">
        <w:rPr>
          <w:color w:val="000000" w:themeColor="text1"/>
          <w:cs/>
        </w:rPr>
        <w:t>คร่ขอขอบคุณผู้ที่มีส่วนเกี่ยวข้องทุกท่านที่มีส่วนร่วมในการให้ข้อมูลและเป็นที่ปรึกษาในการทำโครงงานเล่มนี้จนเสร็จสมบูรณ์ ซึ่งผู้จัดทำขอขอบพระคุณเป็นอย่</w:t>
      </w:r>
      <w:r w:rsidR="00847D13">
        <w:rPr>
          <w:color w:val="000000" w:themeColor="text1"/>
          <w:cs/>
        </w:rPr>
        <w:t xml:space="preserve">างยิ่งไว้ ณ </w:t>
      </w:r>
      <w:r w:rsidR="00D10E0D">
        <w:rPr>
          <w:rFonts w:hint="cs"/>
          <w:color w:val="000000" w:themeColor="text1"/>
          <w:cs/>
        </w:rPr>
        <w:t>ที่</w:t>
      </w:r>
      <w:r w:rsidR="002D52FD">
        <w:rPr>
          <w:rFonts w:hint="cs"/>
          <w:color w:val="000000" w:themeColor="text1"/>
          <w:cs/>
        </w:rPr>
        <w:t>นี่</w:t>
      </w:r>
    </w:p>
    <w:p w14:paraId="70870705" w14:textId="77777777" w:rsidR="003A2210" w:rsidRPr="00A00081" w:rsidRDefault="003A2210" w:rsidP="00BA7880">
      <w:pPr>
        <w:ind w:firstLine="720"/>
        <w:rPr>
          <w:color w:val="000000" w:themeColor="text1"/>
        </w:rPr>
      </w:pPr>
    </w:p>
    <w:p w14:paraId="07252F39" w14:textId="77777777" w:rsidR="003A2210" w:rsidRPr="00A00081" w:rsidRDefault="003A2210" w:rsidP="003A2210">
      <w:pPr>
        <w:ind w:firstLine="720"/>
        <w:rPr>
          <w:color w:val="000000" w:themeColor="text1"/>
        </w:rPr>
      </w:pPr>
    </w:p>
    <w:p w14:paraId="38916078" w14:textId="77777777" w:rsidR="003A2210" w:rsidRPr="00847D13" w:rsidRDefault="003A2210" w:rsidP="003A2210">
      <w:pPr>
        <w:ind w:firstLine="720"/>
        <w:rPr>
          <w:color w:val="000000" w:themeColor="text1"/>
        </w:rPr>
      </w:pPr>
    </w:p>
    <w:p w14:paraId="3C2EAF5D" w14:textId="78C4BC42" w:rsidR="003A2210" w:rsidRPr="00D01020" w:rsidRDefault="00762A22" w:rsidP="00847D13">
      <w:pPr>
        <w:ind w:left="4536"/>
        <w:jc w:val="right"/>
        <w:rPr>
          <w:color w:val="000000" w:themeColor="text1"/>
        </w:rPr>
      </w:pPr>
      <w:r>
        <w:rPr>
          <w:rFonts w:hint="cs"/>
          <w:color w:val="000000" w:themeColor="text1"/>
          <w:cs/>
        </w:rPr>
        <w:t>นิติกานต์ เพ็ชแหวน</w:t>
      </w:r>
    </w:p>
    <w:p w14:paraId="660A5F78" w14:textId="6818C507" w:rsidR="003A2210" w:rsidRPr="00D01020" w:rsidRDefault="0022385F" w:rsidP="003A2210">
      <w:pPr>
        <w:ind w:firstLine="720"/>
        <w:jc w:val="right"/>
        <w:rPr>
          <w:color w:val="000000" w:themeColor="text1"/>
        </w:rPr>
      </w:pPr>
      <w:r w:rsidRPr="00D01020">
        <w:rPr>
          <w:rFonts w:hint="cs"/>
          <w:color w:val="000000" w:themeColor="text1"/>
          <w:cs/>
        </w:rPr>
        <w:t>มีนาคม 2564</w:t>
      </w:r>
    </w:p>
    <w:p w14:paraId="36FD72E2" w14:textId="77777777" w:rsidR="003A2210" w:rsidRPr="00D01020" w:rsidRDefault="003A2210" w:rsidP="00847D13">
      <w:pPr>
        <w:rPr>
          <w:color w:val="000000" w:themeColor="text1"/>
        </w:rPr>
      </w:pPr>
    </w:p>
    <w:p w14:paraId="342D1E58" w14:textId="77777777" w:rsidR="003A2210" w:rsidRPr="00A00081" w:rsidRDefault="003A2210" w:rsidP="00847D13"/>
    <w:p w14:paraId="41F1F26E" w14:textId="77777777" w:rsidR="000C51BA" w:rsidRPr="00A00081" w:rsidRDefault="000C51BA">
      <w:pPr>
        <w:rPr>
          <w:b/>
          <w:bCs/>
          <w:color w:val="000000" w:themeColor="text1"/>
          <w:sz w:val="40"/>
          <w:szCs w:val="40"/>
        </w:rPr>
      </w:pPr>
      <w:r w:rsidRPr="00A00081">
        <w:rPr>
          <w:b/>
          <w:bCs/>
          <w:color w:val="000000" w:themeColor="text1"/>
          <w:sz w:val="40"/>
          <w:szCs w:val="40"/>
        </w:rPr>
        <w:br w:type="page"/>
      </w:r>
    </w:p>
    <w:p w14:paraId="44E72393" w14:textId="68E2BF5C" w:rsidR="00E94795" w:rsidRPr="004E4040" w:rsidRDefault="003A2210" w:rsidP="004E4040">
      <w:pPr>
        <w:pStyle w:val="Heading1"/>
        <w:rPr>
          <w:rFonts w:ascii="TH Sarabun New" w:hAnsi="TH Sarabun New" w:cs="TH Sarabun New"/>
          <w:color w:val="000000" w:themeColor="text1"/>
        </w:rPr>
      </w:pPr>
      <w:bookmarkStart w:id="7" w:name="_Toc75876844"/>
      <w:r w:rsidRPr="00B7191F">
        <w:rPr>
          <w:rFonts w:ascii="TH Sarabun New" w:hAnsi="TH Sarabun New" w:cs="TH Sarabun New"/>
          <w:color w:val="000000" w:themeColor="text1"/>
          <w:cs/>
        </w:rPr>
        <w:lastRenderedPageBreak/>
        <w:t>สารบัญ</w:t>
      </w:r>
      <w:bookmarkEnd w:id="7"/>
    </w:p>
    <w:p w14:paraId="30A47921" w14:textId="4B73EE06" w:rsidR="00F7037E" w:rsidRDefault="00F7037E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r>
        <w:rPr>
          <w:color w:val="FF0000"/>
          <w:cs/>
        </w:rPr>
        <w:fldChar w:fldCharType="begin"/>
      </w:r>
      <w:r>
        <w:rPr>
          <w:color w:val="FF0000"/>
          <w:cs/>
        </w:rPr>
        <w:instrText xml:space="preserve"> </w:instrText>
      </w:r>
      <w:r>
        <w:rPr>
          <w:color w:val="FF0000"/>
        </w:rPr>
        <w:instrText>TOC \o "</w:instrText>
      </w:r>
      <w:r>
        <w:rPr>
          <w:color w:val="FF0000"/>
          <w:cs/>
        </w:rPr>
        <w:instrText xml:space="preserve">1-3" </w:instrText>
      </w:r>
      <w:r>
        <w:rPr>
          <w:color w:val="FF0000"/>
        </w:rPr>
        <w:instrText>\h \z \u</w:instrText>
      </w:r>
      <w:r>
        <w:rPr>
          <w:color w:val="FF0000"/>
          <w:cs/>
        </w:rPr>
        <w:instrText xml:space="preserve"> </w:instrText>
      </w:r>
      <w:r>
        <w:rPr>
          <w:color w:val="FF0000"/>
          <w:cs/>
        </w:rPr>
        <w:fldChar w:fldCharType="separate"/>
      </w:r>
      <w:hyperlink w:anchor="_Toc75876841" w:history="1">
        <w:r w:rsidRPr="00A51C87">
          <w:rPr>
            <w:rStyle w:val="Hyperlink"/>
            <w:noProof/>
            <w:cs/>
          </w:rPr>
          <w:t>บทคัดย่อ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_Toc75876841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ก</w:t>
        </w:r>
        <w:r>
          <w:rPr>
            <w:noProof/>
            <w:webHidden/>
          </w:rPr>
          <w:fldChar w:fldCharType="end"/>
        </w:r>
      </w:hyperlink>
    </w:p>
    <w:p w14:paraId="30C7A4E1" w14:textId="4B064FC2" w:rsidR="00F7037E" w:rsidRDefault="00AA6D2E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42" w:history="1">
        <w:r w:rsidR="00F7037E" w:rsidRPr="00A51C87">
          <w:rPr>
            <w:rStyle w:val="Hyperlink"/>
            <w:noProof/>
          </w:rPr>
          <w:t>Abstract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_Toc75876842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ข</w:t>
        </w:r>
        <w:r w:rsidR="00F7037E">
          <w:rPr>
            <w:noProof/>
            <w:webHidden/>
          </w:rPr>
          <w:fldChar w:fldCharType="end"/>
        </w:r>
      </w:hyperlink>
    </w:p>
    <w:p w14:paraId="760D26EC" w14:textId="13C80B3C" w:rsidR="00F7037E" w:rsidRDefault="00AA6D2E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43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>กิตติกรรมประกาศ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_Toc75876843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ค</w:t>
        </w:r>
        <w:r w:rsidR="00F7037E">
          <w:rPr>
            <w:noProof/>
            <w:webHidden/>
          </w:rPr>
          <w:fldChar w:fldCharType="end"/>
        </w:r>
      </w:hyperlink>
    </w:p>
    <w:p w14:paraId="719B2E1B" w14:textId="5F228FDA" w:rsidR="00F7037E" w:rsidRDefault="00AA6D2E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44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>สารบัญ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_Toc75876844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ง</w:t>
        </w:r>
        <w:r w:rsidR="00F7037E">
          <w:rPr>
            <w:noProof/>
            <w:webHidden/>
          </w:rPr>
          <w:fldChar w:fldCharType="end"/>
        </w:r>
      </w:hyperlink>
    </w:p>
    <w:p w14:paraId="6944C41B" w14:textId="47BC7CDC" w:rsidR="00F7037E" w:rsidRDefault="00AA6D2E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45" w:history="1">
        <w:r w:rsidR="00F7037E" w:rsidRPr="00A51C87">
          <w:rPr>
            <w:rStyle w:val="Hyperlink"/>
            <w:noProof/>
            <w:cs/>
          </w:rPr>
          <w:t>สารบัญรูปภาพ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_Toc75876845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ฉ</w:t>
        </w:r>
        <w:r w:rsidR="00F7037E">
          <w:rPr>
            <w:noProof/>
            <w:webHidden/>
          </w:rPr>
          <w:fldChar w:fldCharType="end"/>
        </w:r>
      </w:hyperlink>
    </w:p>
    <w:p w14:paraId="0E243B38" w14:textId="12F89217" w:rsidR="00F7037E" w:rsidRDefault="00AA6D2E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46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>สารบัญตาราง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_Toc75876846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ช</w:t>
        </w:r>
        <w:r w:rsidR="00F7037E">
          <w:rPr>
            <w:noProof/>
            <w:webHidden/>
          </w:rPr>
          <w:fldChar w:fldCharType="end"/>
        </w:r>
      </w:hyperlink>
    </w:p>
    <w:p w14:paraId="1F008D0A" w14:textId="31A578C7" w:rsidR="00F7037E" w:rsidRDefault="00AA6D2E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47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 xml:space="preserve">บทที่ </w:t>
        </w:r>
        <w:r w:rsidR="00F7037E" w:rsidRPr="00A51C87">
          <w:rPr>
            <w:rStyle w:val="Hyperlink"/>
            <w:rFonts w:ascii="TH Sarabun New" w:hAnsi="TH Sarabun New" w:cs="TH Sarabun New"/>
            <w:noProof/>
          </w:rPr>
          <w:t>1</w:t>
        </w:r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 xml:space="preserve">  บทนำ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_Toc75876847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1</w:t>
        </w:r>
        <w:r w:rsidR="00F7037E">
          <w:rPr>
            <w:noProof/>
            <w:webHidden/>
          </w:rPr>
          <w:fldChar w:fldCharType="end"/>
        </w:r>
      </w:hyperlink>
    </w:p>
    <w:p w14:paraId="732F8D39" w14:textId="5FACC855" w:rsidR="00F7037E" w:rsidRDefault="00AA6D2E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48" w:history="1">
        <w:r w:rsidR="00F7037E" w:rsidRPr="00A51C87">
          <w:rPr>
            <w:rStyle w:val="Hyperlink"/>
            <w:noProof/>
          </w:rPr>
          <w:t>1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 xml:space="preserve">1 </w:t>
        </w:r>
        <w:r w:rsidR="00F7037E" w:rsidRPr="00A51C87">
          <w:rPr>
            <w:rStyle w:val="Hyperlink"/>
            <w:noProof/>
            <w:cs/>
          </w:rPr>
          <w:t>ที่มาของโครงงาน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_Toc75876848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1</w:t>
        </w:r>
        <w:r w:rsidR="00F7037E">
          <w:rPr>
            <w:noProof/>
            <w:webHidden/>
          </w:rPr>
          <w:fldChar w:fldCharType="end"/>
        </w:r>
      </w:hyperlink>
    </w:p>
    <w:p w14:paraId="0249C6B0" w14:textId="43E55237" w:rsidR="00F7037E" w:rsidRDefault="00AA6D2E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49" w:history="1">
        <w:r w:rsidR="00F7037E" w:rsidRPr="00A51C87">
          <w:rPr>
            <w:rStyle w:val="Hyperlink"/>
            <w:noProof/>
          </w:rPr>
          <w:t>1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 xml:space="preserve">2 </w:t>
        </w:r>
        <w:r w:rsidR="00F7037E" w:rsidRPr="00A51C87">
          <w:rPr>
            <w:rStyle w:val="Hyperlink"/>
            <w:noProof/>
            <w:cs/>
          </w:rPr>
          <w:t>วัตถุประสงค์ของโครงงาน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_Toc75876849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1</w:t>
        </w:r>
        <w:r w:rsidR="00F7037E">
          <w:rPr>
            <w:noProof/>
            <w:webHidden/>
          </w:rPr>
          <w:fldChar w:fldCharType="end"/>
        </w:r>
      </w:hyperlink>
    </w:p>
    <w:p w14:paraId="6357EE88" w14:textId="57D675AD" w:rsidR="00F7037E" w:rsidRDefault="00AA6D2E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0" w:history="1">
        <w:r w:rsidR="00F7037E" w:rsidRPr="00A51C87">
          <w:rPr>
            <w:rStyle w:val="Hyperlink"/>
            <w:noProof/>
          </w:rPr>
          <w:t>1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 xml:space="preserve">3 </w:t>
        </w:r>
        <w:r w:rsidR="00F7037E" w:rsidRPr="00A51C87">
          <w:rPr>
            <w:rStyle w:val="Hyperlink"/>
            <w:noProof/>
            <w:cs/>
          </w:rPr>
          <w:t>ขอบเขตของโครงงาน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_Toc75876850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</w:t>
        </w:r>
        <w:r w:rsidR="00F7037E">
          <w:rPr>
            <w:noProof/>
            <w:webHidden/>
          </w:rPr>
          <w:fldChar w:fldCharType="end"/>
        </w:r>
      </w:hyperlink>
    </w:p>
    <w:p w14:paraId="3F66B1C6" w14:textId="314CE672" w:rsidR="00F7037E" w:rsidRDefault="00AA6D2E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1" w:history="1">
        <w:r w:rsidR="00F7037E" w:rsidRPr="00A51C87">
          <w:rPr>
            <w:rStyle w:val="Hyperlink"/>
            <w:noProof/>
          </w:rPr>
          <w:t>1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 xml:space="preserve">4 </w:t>
        </w:r>
        <w:r w:rsidR="00F7037E" w:rsidRPr="00A51C87">
          <w:rPr>
            <w:rStyle w:val="Hyperlink"/>
            <w:noProof/>
            <w:cs/>
          </w:rPr>
          <w:t>เครื่องมือที่ใช้ในการพัฒนา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_Toc75876851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</w:t>
        </w:r>
        <w:r w:rsidR="00F7037E">
          <w:rPr>
            <w:noProof/>
            <w:webHidden/>
          </w:rPr>
          <w:fldChar w:fldCharType="end"/>
        </w:r>
      </w:hyperlink>
    </w:p>
    <w:p w14:paraId="61BEC5A8" w14:textId="37DE013C" w:rsidR="00F7037E" w:rsidRDefault="00AA6D2E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2" w:history="1">
        <w:r w:rsidR="00F7037E" w:rsidRPr="00A51C87">
          <w:rPr>
            <w:rStyle w:val="Hyperlink"/>
            <w:noProof/>
          </w:rPr>
          <w:t>1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 xml:space="preserve">5 </w:t>
        </w:r>
        <w:r w:rsidR="00F7037E" w:rsidRPr="00A51C87">
          <w:rPr>
            <w:rStyle w:val="Hyperlink"/>
            <w:noProof/>
            <w:cs/>
          </w:rPr>
          <w:t>ขั้นตอนการดำเนินงาน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_Toc75876852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3</w:t>
        </w:r>
        <w:r w:rsidR="00F7037E">
          <w:rPr>
            <w:noProof/>
            <w:webHidden/>
          </w:rPr>
          <w:fldChar w:fldCharType="end"/>
        </w:r>
      </w:hyperlink>
    </w:p>
    <w:p w14:paraId="6EB197DE" w14:textId="2EA18EC3" w:rsidR="00F7037E" w:rsidRDefault="00AA6D2E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3" w:history="1">
        <w:r w:rsidR="00F7037E" w:rsidRPr="00A51C87">
          <w:rPr>
            <w:rStyle w:val="Hyperlink"/>
            <w:noProof/>
            <w:cs/>
          </w:rPr>
          <w:t>1.6 แผนการดำเนินงาน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_Toc75876853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4</w:t>
        </w:r>
        <w:r w:rsidR="00F7037E">
          <w:rPr>
            <w:noProof/>
            <w:webHidden/>
          </w:rPr>
          <w:fldChar w:fldCharType="end"/>
        </w:r>
      </w:hyperlink>
    </w:p>
    <w:p w14:paraId="2E1C17AF" w14:textId="0B354656" w:rsidR="00F7037E" w:rsidRDefault="00AA6D2E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4" w:history="1">
        <w:r w:rsidR="00F7037E" w:rsidRPr="00A51C87">
          <w:rPr>
            <w:rStyle w:val="Hyperlink"/>
            <w:noProof/>
          </w:rPr>
          <w:t>1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 xml:space="preserve">7 </w:t>
        </w:r>
        <w:r w:rsidR="00F7037E" w:rsidRPr="00A51C87">
          <w:rPr>
            <w:rStyle w:val="Hyperlink"/>
            <w:noProof/>
            <w:cs/>
          </w:rPr>
          <w:t>ประโยชน์ที่คาดว่าจะได้รับ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_Toc75876854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4</w:t>
        </w:r>
        <w:r w:rsidR="00F7037E">
          <w:rPr>
            <w:noProof/>
            <w:webHidden/>
          </w:rPr>
          <w:fldChar w:fldCharType="end"/>
        </w:r>
      </w:hyperlink>
    </w:p>
    <w:p w14:paraId="06C56E1E" w14:textId="5CADDF29" w:rsidR="00F7037E" w:rsidRDefault="00AA6D2E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55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 xml:space="preserve">บทที่ </w:t>
        </w:r>
        <w:r w:rsidR="00F7037E" w:rsidRPr="00A51C87">
          <w:rPr>
            <w:rStyle w:val="Hyperlink"/>
            <w:rFonts w:ascii="TH Sarabun New" w:hAnsi="TH Sarabun New" w:cs="TH Sarabun New"/>
            <w:noProof/>
          </w:rPr>
          <w:t>2</w:t>
        </w:r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 xml:space="preserve">  ทฤษฎีและงานวิจัยที่เกี่ยวข้อง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_Toc75876855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5</w:t>
        </w:r>
        <w:r w:rsidR="00F7037E">
          <w:rPr>
            <w:noProof/>
            <w:webHidden/>
          </w:rPr>
          <w:fldChar w:fldCharType="end"/>
        </w:r>
      </w:hyperlink>
    </w:p>
    <w:p w14:paraId="5F1E2AB2" w14:textId="3BB79297" w:rsidR="00F7037E" w:rsidRDefault="00AA6D2E">
      <w:pPr>
        <w:pStyle w:val="TOC2"/>
        <w:tabs>
          <w:tab w:val="left" w:pos="880"/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6" w:history="1">
        <w:r w:rsidR="00F7037E" w:rsidRPr="00A51C87">
          <w:rPr>
            <w:rStyle w:val="Hyperlink"/>
            <w:noProof/>
          </w:rPr>
          <w:t>2.1</w:t>
        </w:r>
        <w:r w:rsidR="00F7037E">
          <w:rPr>
            <w:rFonts w:asciiTheme="minorHAnsi" w:eastAsiaTheme="minorEastAsia" w:hAnsiTheme="minorHAnsi" w:cstheme="minorBidi" w:hint="cs"/>
            <w:noProof/>
            <w:sz w:val="22"/>
            <w:szCs w:val="28"/>
            <w:cs/>
          </w:rPr>
          <w:t xml:space="preserve"> </w:t>
        </w:r>
        <w:r w:rsidR="00F7037E" w:rsidRPr="00A51C87">
          <w:rPr>
            <w:rStyle w:val="Hyperlink"/>
            <w:noProof/>
            <w:cs/>
          </w:rPr>
          <w:t>ทฤษฎีที่เกี่ยวข้อง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_Toc75876856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5</w:t>
        </w:r>
        <w:r w:rsidR="00F7037E">
          <w:rPr>
            <w:noProof/>
            <w:webHidden/>
          </w:rPr>
          <w:fldChar w:fldCharType="end"/>
        </w:r>
      </w:hyperlink>
    </w:p>
    <w:p w14:paraId="2358D88A" w14:textId="520BE2B8" w:rsidR="00F7037E" w:rsidRDefault="00AA6D2E">
      <w:pPr>
        <w:pStyle w:val="TOC3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7" w:history="1">
        <w:r w:rsidR="00F7037E" w:rsidRPr="00A51C87">
          <w:rPr>
            <w:rStyle w:val="Hyperlink"/>
            <w:noProof/>
            <w:cs/>
          </w:rPr>
          <w:t xml:space="preserve">1.  เทคโนโลยี </w:t>
        </w:r>
        <w:r w:rsidR="00F7037E" w:rsidRPr="00A51C87">
          <w:rPr>
            <w:rStyle w:val="Hyperlink"/>
            <w:noProof/>
          </w:rPr>
          <w:t>AI  (Artificial Intelligence: AI) [1]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_Toc75876857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5</w:t>
        </w:r>
        <w:r w:rsidR="00F7037E">
          <w:rPr>
            <w:noProof/>
            <w:webHidden/>
          </w:rPr>
          <w:fldChar w:fldCharType="end"/>
        </w:r>
      </w:hyperlink>
    </w:p>
    <w:p w14:paraId="2277F2DD" w14:textId="6A5398BE" w:rsidR="00F7037E" w:rsidRDefault="00AA6D2E">
      <w:pPr>
        <w:pStyle w:val="TOC3"/>
        <w:tabs>
          <w:tab w:val="left" w:pos="880"/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8" w:history="1">
        <w:r w:rsidR="00F7037E" w:rsidRPr="00A51C87">
          <w:rPr>
            <w:rStyle w:val="Hyperlink"/>
            <w:noProof/>
          </w:rPr>
          <w:t>2.</w:t>
        </w:r>
        <w:r w:rsidR="00F7037E">
          <w:rPr>
            <w:rFonts w:asciiTheme="minorHAnsi" w:eastAsiaTheme="minorEastAsia" w:hAnsiTheme="minorHAnsi" w:cstheme="minorBidi" w:hint="cs"/>
            <w:noProof/>
            <w:sz w:val="22"/>
            <w:szCs w:val="28"/>
            <w:cs/>
          </w:rPr>
          <w:t xml:space="preserve">   </w:t>
        </w:r>
        <w:r w:rsidR="00F7037E" w:rsidRPr="00A51C87">
          <w:rPr>
            <w:rStyle w:val="Hyperlink"/>
            <w:noProof/>
          </w:rPr>
          <w:t>Adafruit PCA9685 Python Library [2]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_Toc75876858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5</w:t>
        </w:r>
        <w:r w:rsidR="00F7037E">
          <w:rPr>
            <w:noProof/>
            <w:webHidden/>
          </w:rPr>
          <w:fldChar w:fldCharType="end"/>
        </w:r>
      </w:hyperlink>
    </w:p>
    <w:p w14:paraId="6EACBBC2" w14:textId="25C655A2" w:rsidR="00F7037E" w:rsidRDefault="00AA6D2E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9" w:history="1">
        <w:r w:rsidR="00F7037E" w:rsidRPr="00A51C87">
          <w:rPr>
            <w:rStyle w:val="Hyperlink"/>
            <w:noProof/>
          </w:rPr>
          <w:t>2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 xml:space="preserve">2 </w:t>
        </w:r>
        <w:r w:rsidR="00F7037E" w:rsidRPr="00A51C87">
          <w:rPr>
            <w:rStyle w:val="Hyperlink"/>
            <w:noProof/>
            <w:cs/>
          </w:rPr>
          <w:t>งานที่เกี่ยวข้อง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_Toc75876859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7</w:t>
        </w:r>
        <w:r w:rsidR="00F7037E">
          <w:rPr>
            <w:noProof/>
            <w:webHidden/>
          </w:rPr>
          <w:fldChar w:fldCharType="end"/>
        </w:r>
      </w:hyperlink>
    </w:p>
    <w:p w14:paraId="73ABF982" w14:textId="3F6843FF" w:rsidR="00F7037E" w:rsidRDefault="00AA6D2E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60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>บทที่ 3 วิธีการดำเนินโครงงาน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_Toc75876860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9</w:t>
        </w:r>
        <w:r w:rsidR="00F7037E">
          <w:rPr>
            <w:noProof/>
            <w:webHidden/>
          </w:rPr>
          <w:fldChar w:fldCharType="end"/>
        </w:r>
      </w:hyperlink>
    </w:p>
    <w:p w14:paraId="278FF022" w14:textId="2689CFFD" w:rsidR="00F7037E" w:rsidRDefault="00AA6D2E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1" w:history="1">
        <w:r w:rsidR="00F7037E" w:rsidRPr="00A51C87">
          <w:rPr>
            <w:rStyle w:val="Hyperlink"/>
            <w:noProof/>
          </w:rPr>
          <w:t>3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1</w:t>
        </w:r>
        <w:r w:rsidR="00F7037E" w:rsidRPr="00A51C87">
          <w:rPr>
            <w:rStyle w:val="Hyperlink"/>
            <w:noProof/>
            <w:cs/>
          </w:rPr>
          <w:t xml:space="preserve"> ศึกษาปัญหาและความเป็นไปได้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_Toc75876861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9</w:t>
        </w:r>
        <w:r w:rsidR="00F7037E">
          <w:rPr>
            <w:noProof/>
            <w:webHidden/>
          </w:rPr>
          <w:fldChar w:fldCharType="end"/>
        </w:r>
      </w:hyperlink>
    </w:p>
    <w:p w14:paraId="57FBFE39" w14:textId="202C2919" w:rsidR="00F7037E" w:rsidRDefault="00AA6D2E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2" w:history="1">
        <w:r w:rsidR="00F7037E" w:rsidRPr="00A51C87">
          <w:rPr>
            <w:rStyle w:val="Hyperlink"/>
            <w:noProof/>
          </w:rPr>
          <w:t>3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2</w:t>
        </w:r>
        <w:r w:rsidR="00F7037E" w:rsidRPr="00A51C87">
          <w:rPr>
            <w:rStyle w:val="Hyperlink"/>
            <w:noProof/>
            <w:cs/>
          </w:rPr>
          <w:t xml:space="preserve"> วิเคราะห์และออกแบบแบบจำลอง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_Toc75876862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9</w:t>
        </w:r>
        <w:r w:rsidR="00F7037E">
          <w:rPr>
            <w:noProof/>
            <w:webHidden/>
          </w:rPr>
          <w:fldChar w:fldCharType="end"/>
        </w:r>
      </w:hyperlink>
    </w:p>
    <w:p w14:paraId="7954C18C" w14:textId="1C0E026E" w:rsidR="00F7037E" w:rsidRDefault="00AA6D2E">
      <w:pPr>
        <w:pStyle w:val="TOC3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3" w:history="1">
        <w:r w:rsidR="00F7037E" w:rsidRPr="00A51C87">
          <w:rPr>
            <w:rStyle w:val="Hyperlink"/>
            <w:noProof/>
            <w:cs/>
          </w:rPr>
          <w:t>3.2.1</w:t>
        </w:r>
        <w:r w:rsidR="00F7037E" w:rsidRPr="00A51C87">
          <w:rPr>
            <w:rStyle w:val="Hyperlink"/>
            <w:noProof/>
          </w:rPr>
          <w:t xml:space="preserve"> Workflow Diagram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_Toc75876863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10</w:t>
        </w:r>
        <w:r w:rsidR="00F7037E">
          <w:rPr>
            <w:noProof/>
            <w:webHidden/>
          </w:rPr>
          <w:fldChar w:fldCharType="end"/>
        </w:r>
      </w:hyperlink>
    </w:p>
    <w:p w14:paraId="439206D4" w14:textId="6766E866" w:rsidR="00F7037E" w:rsidRDefault="00AA6D2E">
      <w:pPr>
        <w:pStyle w:val="TOC3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4" w:history="1">
        <w:r w:rsidR="00F7037E" w:rsidRPr="00A51C87">
          <w:rPr>
            <w:rStyle w:val="Hyperlink"/>
            <w:noProof/>
          </w:rPr>
          <w:t>3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2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2 Use Case Diagram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_Toc75876864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11</w:t>
        </w:r>
        <w:r w:rsidR="00F7037E">
          <w:rPr>
            <w:noProof/>
            <w:webHidden/>
          </w:rPr>
          <w:fldChar w:fldCharType="end"/>
        </w:r>
      </w:hyperlink>
    </w:p>
    <w:p w14:paraId="541CCD4E" w14:textId="54A95B1B" w:rsidR="00F7037E" w:rsidRDefault="00AA6D2E">
      <w:pPr>
        <w:pStyle w:val="TOC3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5" w:history="1">
        <w:r w:rsidR="00F7037E" w:rsidRPr="00A51C87">
          <w:rPr>
            <w:rStyle w:val="Hyperlink"/>
            <w:noProof/>
          </w:rPr>
          <w:t>3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2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3 Use Case Description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_Toc75876865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12</w:t>
        </w:r>
        <w:r w:rsidR="00F7037E">
          <w:rPr>
            <w:noProof/>
            <w:webHidden/>
          </w:rPr>
          <w:fldChar w:fldCharType="end"/>
        </w:r>
      </w:hyperlink>
    </w:p>
    <w:p w14:paraId="6FFCFE74" w14:textId="3C5062E1" w:rsidR="00F7037E" w:rsidRDefault="00AA6D2E">
      <w:pPr>
        <w:pStyle w:val="TOC3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6" w:history="1">
        <w:r w:rsidR="00F7037E" w:rsidRPr="00A51C87">
          <w:rPr>
            <w:rStyle w:val="Hyperlink"/>
            <w:noProof/>
          </w:rPr>
          <w:t>3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2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4 Activity Diagram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_Toc75876866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15</w:t>
        </w:r>
        <w:r w:rsidR="00F7037E">
          <w:rPr>
            <w:noProof/>
            <w:webHidden/>
          </w:rPr>
          <w:fldChar w:fldCharType="end"/>
        </w:r>
      </w:hyperlink>
    </w:p>
    <w:p w14:paraId="57BA8F2A" w14:textId="14949751" w:rsidR="00F7037E" w:rsidRDefault="00AA6D2E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67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 xml:space="preserve">บทที่ </w:t>
        </w:r>
        <w:r w:rsidR="00F7037E" w:rsidRPr="00A51C87">
          <w:rPr>
            <w:rStyle w:val="Hyperlink"/>
            <w:rFonts w:ascii="TH Sarabun New" w:hAnsi="TH Sarabun New" w:cs="TH Sarabun New"/>
            <w:noProof/>
          </w:rPr>
          <w:t>4</w:t>
        </w:r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 xml:space="preserve">  ผลการดำเนินโครงงาน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_Toc75876867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21</w:t>
        </w:r>
        <w:r w:rsidR="00F7037E">
          <w:rPr>
            <w:noProof/>
            <w:webHidden/>
          </w:rPr>
          <w:fldChar w:fldCharType="end"/>
        </w:r>
      </w:hyperlink>
    </w:p>
    <w:p w14:paraId="2B13352C" w14:textId="1146953A" w:rsidR="00F7037E" w:rsidRDefault="00AA6D2E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8" w:history="1">
        <w:r w:rsidR="00F7037E" w:rsidRPr="00A51C87">
          <w:rPr>
            <w:rStyle w:val="Hyperlink"/>
            <w:noProof/>
            <w:cs/>
          </w:rPr>
          <w:t>4.1 การพัฒนาระบบ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_Toc75876868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21</w:t>
        </w:r>
        <w:r w:rsidR="00F7037E">
          <w:rPr>
            <w:noProof/>
            <w:webHidden/>
          </w:rPr>
          <w:fldChar w:fldCharType="end"/>
        </w:r>
      </w:hyperlink>
    </w:p>
    <w:p w14:paraId="1AEB9694" w14:textId="2D710C04" w:rsidR="00F7037E" w:rsidRDefault="00AA6D2E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9" w:history="1">
        <w:r w:rsidR="00F7037E" w:rsidRPr="00A51C87">
          <w:rPr>
            <w:rStyle w:val="Hyperlink"/>
            <w:noProof/>
            <w:cs/>
          </w:rPr>
          <w:t>4.2 การทดสอบและเปรียบเทียบ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_Toc75876869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23</w:t>
        </w:r>
        <w:r w:rsidR="00F7037E">
          <w:rPr>
            <w:noProof/>
            <w:webHidden/>
          </w:rPr>
          <w:fldChar w:fldCharType="end"/>
        </w:r>
      </w:hyperlink>
    </w:p>
    <w:p w14:paraId="5AFC6B14" w14:textId="234CBD92" w:rsidR="00F7037E" w:rsidRDefault="00AA6D2E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70" w:history="1">
        <w:r w:rsidR="00F7037E" w:rsidRPr="00A51C87">
          <w:rPr>
            <w:rStyle w:val="Hyperlink"/>
            <w:noProof/>
            <w:cs/>
          </w:rPr>
          <w:t>บทที่ 5  สรุปผลการดำเนินโครงงาน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_Toc75876870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24</w:t>
        </w:r>
        <w:r w:rsidR="00F7037E">
          <w:rPr>
            <w:noProof/>
            <w:webHidden/>
          </w:rPr>
          <w:fldChar w:fldCharType="end"/>
        </w:r>
      </w:hyperlink>
    </w:p>
    <w:p w14:paraId="20A4CAC4" w14:textId="5F221BB9" w:rsidR="00F7037E" w:rsidRDefault="00AA6D2E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71" w:history="1">
        <w:r w:rsidR="00F7037E" w:rsidRPr="00A51C87">
          <w:rPr>
            <w:rStyle w:val="Hyperlink"/>
            <w:noProof/>
            <w:cs/>
          </w:rPr>
          <w:t>5.1 สรุปผลการดำเนินงาน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_Toc75876871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24</w:t>
        </w:r>
        <w:r w:rsidR="00F7037E">
          <w:rPr>
            <w:noProof/>
            <w:webHidden/>
          </w:rPr>
          <w:fldChar w:fldCharType="end"/>
        </w:r>
      </w:hyperlink>
    </w:p>
    <w:p w14:paraId="6D037547" w14:textId="2205FDE3" w:rsidR="00F7037E" w:rsidRDefault="00AA6D2E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72" w:history="1">
        <w:r w:rsidR="00F7037E" w:rsidRPr="00A51C87">
          <w:rPr>
            <w:rStyle w:val="Hyperlink"/>
            <w:noProof/>
            <w:cs/>
          </w:rPr>
          <w:t>5.2 ปัญหา อุปสรรค และ ข้อจำกัด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_Toc75876872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24</w:t>
        </w:r>
        <w:r w:rsidR="00F7037E">
          <w:rPr>
            <w:noProof/>
            <w:webHidden/>
          </w:rPr>
          <w:fldChar w:fldCharType="end"/>
        </w:r>
      </w:hyperlink>
    </w:p>
    <w:p w14:paraId="38B707D9" w14:textId="31DB7B3A" w:rsidR="00F7037E" w:rsidRDefault="00AA6D2E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73" w:history="1">
        <w:r w:rsidR="00F7037E" w:rsidRPr="00A51C87">
          <w:rPr>
            <w:rStyle w:val="Hyperlink"/>
            <w:noProof/>
            <w:cs/>
          </w:rPr>
          <w:t>5.3 ข้อเสนอแนะและงานในอนาคต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_Toc75876873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24</w:t>
        </w:r>
        <w:r w:rsidR="00F7037E">
          <w:rPr>
            <w:noProof/>
            <w:webHidden/>
          </w:rPr>
          <w:fldChar w:fldCharType="end"/>
        </w:r>
      </w:hyperlink>
    </w:p>
    <w:p w14:paraId="60B4EEC4" w14:textId="38994876" w:rsidR="00F7037E" w:rsidRDefault="00AA6D2E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74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>บรรณานุกรม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_Toc75876874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25</w:t>
        </w:r>
        <w:r w:rsidR="00F7037E">
          <w:rPr>
            <w:noProof/>
            <w:webHidden/>
          </w:rPr>
          <w:fldChar w:fldCharType="end"/>
        </w:r>
      </w:hyperlink>
    </w:p>
    <w:p w14:paraId="1838B45D" w14:textId="6068D6A4" w:rsidR="00F7037E" w:rsidRDefault="00AA6D2E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75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>ภาคผนวก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_Toc75876875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26</w:t>
        </w:r>
        <w:r w:rsidR="00F7037E">
          <w:rPr>
            <w:noProof/>
            <w:webHidden/>
          </w:rPr>
          <w:fldChar w:fldCharType="end"/>
        </w:r>
      </w:hyperlink>
    </w:p>
    <w:p w14:paraId="526C217C" w14:textId="25B713D8" w:rsidR="00F7037E" w:rsidRDefault="00AA6D2E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76" w:history="1">
        <w:r w:rsidR="00F7037E" w:rsidRPr="00A51C87">
          <w:rPr>
            <w:rStyle w:val="Hyperlink"/>
            <w:noProof/>
            <w:cs/>
          </w:rPr>
          <w:t xml:space="preserve">ภาคผนวก ก การหมุนของ </w:t>
        </w:r>
        <w:r w:rsidR="00F7037E" w:rsidRPr="00A51C87">
          <w:rPr>
            <w:rStyle w:val="Hyperlink"/>
            <w:noProof/>
          </w:rPr>
          <w:t>Servo Motor</w:t>
        </w:r>
        <w:r w:rsidR="00F7037E" w:rsidRPr="00A51C87">
          <w:rPr>
            <w:rStyle w:val="Hyperlink"/>
            <w:noProof/>
            <w:cs/>
          </w:rPr>
          <w:t xml:space="preserve"> แต่ละส่วน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_Toc75876876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27</w:t>
        </w:r>
        <w:r w:rsidR="00F7037E">
          <w:rPr>
            <w:noProof/>
            <w:webHidden/>
          </w:rPr>
          <w:fldChar w:fldCharType="end"/>
        </w:r>
      </w:hyperlink>
    </w:p>
    <w:p w14:paraId="194D79C0" w14:textId="144B75C1" w:rsidR="00F7037E" w:rsidRDefault="00AA6D2E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77" w:history="1">
        <w:r w:rsidR="00F7037E" w:rsidRPr="00A51C87">
          <w:rPr>
            <w:rStyle w:val="Hyperlink"/>
            <w:noProof/>
            <w:cs/>
          </w:rPr>
          <w:t>ภาคผนวก ข การทำงานของโปรแกรม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_Toc75876877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28</w:t>
        </w:r>
        <w:r w:rsidR="00F7037E">
          <w:rPr>
            <w:noProof/>
            <w:webHidden/>
          </w:rPr>
          <w:fldChar w:fldCharType="end"/>
        </w:r>
      </w:hyperlink>
    </w:p>
    <w:p w14:paraId="4C447D36" w14:textId="31617360" w:rsidR="00F7037E" w:rsidRDefault="00AA6D2E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78" w:history="1">
        <w:r w:rsidR="00F7037E" w:rsidRPr="00A51C87">
          <w:rPr>
            <w:rStyle w:val="Hyperlink"/>
            <w:noProof/>
            <w:cs/>
          </w:rPr>
          <w:t>ภาคผนวก ค โปรแกรม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_Toc75876878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34</w:t>
        </w:r>
        <w:r w:rsidR="00F7037E">
          <w:rPr>
            <w:noProof/>
            <w:webHidden/>
          </w:rPr>
          <w:fldChar w:fldCharType="end"/>
        </w:r>
      </w:hyperlink>
    </w:p>
    <w:p w14:paraId="7A845EE0" w14:textId="57DDF92E" w:rsidR="00F7037E" w:rsidRDefault="00AA6D2E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79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>ประวัติผู้จัดทำโครงงาน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_Toc75876879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47</w:t>
        </w:r>
        <w:r w:rsidR="00F7037E">
          <w:rPr>
            <w:noProof/>
            <w:webHidden/>
          </w:rPr>
          <w:fldChar w:fldCharType="end"/>
        </w:r>
      </w:hyperlink>
    </w:p>
    <w:p w14:paraId="45F694D0" w14:textId="4338A48C" w:rsidR="00E94795" w:rsidRPr="005A4964" w:rsidRDefault="00F7037E" w:rsidP="00FF0547">
      <w:pPr>
        <w:pStyle w:val="NoSpacing"/>
        <w:spacing w:line="0" w:lineRule="atLeast"/>
        <w:jc w:val="center"/>
        <w:rPr>
          <w:b/>
          <w:bCs/>
          <w:color w:val="FF0000"/>
          <w:cs/>
        </w:rPr>
      </w:pPr>
      <w:r>
        <w:rPr>
          <w:rFonts w:ascii="TH SarabunPSK" w:eastAsia="TH SarabunPSK" w:hAnsi="TH SarabunPSK" w:cs="TH SarabunPSK"/>
          <w:color w:val="FF0000"/>
          <w:cs/>
        </w:rPr>
        <w:fldChar w:fldCharType="end"/>
      </w:r>
    </w:p>
    <w:p w14:paraId="1FB7BC4B" w14:textId="77777777" w:rsidR="003A2210" w:rsidRPr="005A4964" w:rsidRDefault="003A2210">
      <w:pPr>
        <w:rPr>
          <w:b/>
          <w:bCs/>
          <w:color w:val="FF0000"/>
        </w:rPr>
      </w:pPr>
      <w:r w:rsidRPr="005A4964">
        <w:rPr>
          <w:b/>
          <w:bCs/>
          <w:color w:val="FF0000"/>
          <w:cs/>
        </w:rPr>
        <w:br w:type="page"/>
      </w:r>
    </w:p>
    <w:p w14:paraId="66BF3CB8" w14:textId="77777777" w:rsidR="00256C27" w:rsidRPr="00C205E4" w:rsidRDefault="000B7335" w:rsidP="00C205E4">
      <w:pPr>
        <w:pStyle w:val="Heading1"/>
      </w:pPr>
      <w:bookmarkStart w:id="8" w:name="_Toc75876845"/>
      <w:r w:rsidRPr="00C205E4">
        <w:rPr>
          <w:cs/>
        </w:rPr>
        <w:lastRenderedPageBreak/>
        <w:t>สารบัญรูปภาพ</w:t>
      </w:r>
      <w:bookmarkEnd w:id="8"/>
    </w:p>
    <w:p w14:paraId="558FE074" w14:textId="235CFAC9" w:rsidR="00586A9E" w:rsidRDefault="00586A9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r>
        <w:rPr>
          <w:b/>
          <w:bCs/>
          <w:color w:val="FF0000"/>
          <w:cs/>
        </w:rPr>
        <w:fldChar w:fldCharType="begin"/>
      </w:r>
      <w:r>
        <w:rPr>
          <w:b/>
          <w:bCs/>
          <w:color w:val="FF0000"/>
          <w:cs/>
        </w:rPr>
        <w:instrText xml:space="preserve"> </w:instrText>
      </w:r>
      <w:r>
        <w:rPr>
          <w:b/>
          <w:bCs/>
          <w:color w:val="FF0000"/>
        </w:rPr>
        <w:instrText>TOC \h \z \c "</w:instrText>
      </w:r>
      <w:r>
        <w:rPr>
          <w:b/>
          <w:bCs/>
          <w:color w:val="FF0000"/>
          <w:cs/>
        </w:rPr>
        <w:instrText xml:space="preserve">ภาพที่" </w:instrText>
      </w:r>
      <w:r>
        <w:rPr>
          <w:b/>
          <w:bCs/>
          <w:color w:val="FF0000"/>
          <w:cs/>
        </w:rPr>
        <w:fldChar w:fldCharType="separate"/>
      </w:r>
      <w:hyperlink r:id="rId13" w:anchor="_Toc73661386" w:history="1">
        <w:r w:rsidRPr="00EE0606">
          <w:rPr>
            <w:rStyle w:val="Hyperlink"/>
            <w:noProof/>
            <w:cs/>
          </w:rPr>
          <w:t>ภาพที่ 1</w:t>
        </w:r>
        <w:r w:rsidRPr="00EE0606">
          <w:rPr>
            <w:rStyle w:val="Hyperlink"/>
            <w:noProof/>
          </w:rPr>
          <w:t xml:space="preserve"> PCA9685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_Toc73661386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5</w:t>
        </w:r>
        <w:r>
          <w:rPr>
            <w:noProof/>
            <w:webHidden/>
          </w:rPr>
          <w:fldChar w:fldCharType="end"/>
        </w:r>
      </w:hyperlink>
    </w:p>
    <w:p w14:paraId="0BA2A86C" w14:textId="078DFDE7" w:rsidR="00586A9E" w:rsidRDefault="00AA6D2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14" w:anchor="_Toc73661387" w:history="1">
        <w:r w:rsidR="00586A9E" w:rsidRPr="00EE0606">
          <w:rPr>
            <w:rStyle w:val="Hyperlink"/>
            <w:noProof/>
            <w:cs/>
          </w:rPr>
          <w:t xml:space="preserve">ภาพที่ 2 </w:t>
        </w:r>
        <w:r w:rsidR="00586A9E" w:rsidRPr="00EE0606">
          <w:rPr>
            <w:rStyle w:val="Hyperlink"/>
            <w:rFonts w:ascii="TH SarabunPSK" w:hAnsi="TH SarabunPSK" w:cs="TH SarabunPSK"/>
            <w:noProof/>
          </w:rPr>
          <w:t>Ultrasonic Senso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_Toc73661387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6</w:t>
        </w:r>
        <w:r w:rsidR="00586A9E">
          <w:rPr>
            <w:noProof/>
            <w:webHidden/>
          </w:rPr>
          <w:fldChar w:fldCharType="end"/>
        </w:r>
      </w:hyperlink>
    </w:p>
    <w:p w14:paraId="7A23E862" w14:textId="6D85698E" w:rsidR="00586A9E" w:rsidRDefault="00AA6D2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15" w:anchor="_Toc73661388" w:history="1">
        <w:r w:rsidR="00586A9E" w:rsidRPr="00EE0606">
          <w:rPr>
            <w:rStyle w:val="Hyperlink"/>
            <w:noProof/>
            <w:cs/>
          </w:rPr>
          <w:t xml:space="preserve">ภาพที่ 3 </w:t>
        </w:r>
        <w:r w:rsidR="00586A9E" w:rsidRPr="00EE0606">
          <w:rPr>
            <w:rStyle w:val="Hyperlink"/>
            <w:rFonts w:ascii="TH SarabunPSK" w:hAnsi="TH SarabunPSK" w:cs="TH SarabunPSK"/>
            <w:noProof/>
          </w:rPr>
          <w:t>OpenCV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_Toc73661388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6</w:t>
        </w:r>
        <w:r w:rsidR="00586A9E">
          <w:rPr>
            <w:noProof/>
            <w:webHidden/>
          </w:rPr>
          <w:fldChar w:fldCharType="end"/>
        </w:r>
      </w:hyperlink>
    </w:p>
    <w:p w14:paraId="4E96FDCC" w14:textId="4CD42391" w:rsidR="00586A9E" w:rsidRDefault="00AA6D2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16" w:anchor="_Toc73661389" w:history="1">
        <w:r w:rsidR="00586A9E" w:rsidRPr="00EE0606">
          <w:rPr>
            <w:rStyle w:val="Hyperlink"/>
            <w:noProof/>
            <w:cs/>
          </w:rPr>
          <w:t>ภาพที่ 4</w:t>
        </w:r>
        <w:r w:rsidR="00586A9E" w:rsidRPr="00EE0606">
          <w:rPr>
            <w:rStyle w:val="Hyperlink"/>
            <w:noProof/>
          </w:rPr>
          <w:t xml:space="preserve"> Dlib Library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_Toc73661389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6</w:t>
        </w:r>
        <w:r w:rsidR="00586A9E">
          <w:rPr>
            <w:noProof/>
            <w:webHidden/>
          </w:rPr>
          <w:fldChar w:fldCharType="end"/>
        </w:r>
      </w:hyperlink>
    </w:p>
    <w:p w14:paraId="1193613D" w14:textId="40F68E63" w:rsidR="00586A9E" w:rsidRDefault="00AA6D2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390" w:history="1">
        <w:r w:rsidR="00586A9E" w:rsidRPr="00EE0606">
          <w:rPr>
            <w:rStyle w:val="Hyperlink"/>
            <w:noProof/>
            <w:cs/>
          </w:rPr>
          <w:t>ภาพที่ 5</w:t>
        </w:r>
        <w:r w:rsidR="00586A9E" w:rsidRPr="00EE0606">
          <w:rPr>
            <w:rStyle w:val="Hyperlink"/>
            <w:noProof/>
          </w:rPr>
          <w:t xml:space="preserve"> Workflow Diagram </w:t>
        </w:r>
        <w:r w:rsidR="00586A9E" w:rsidRPr="00EE0606">
          <w:rPr>
            <w:rStyle w:val="Hyperlink"/>
            <w:noProof/>
            <w:cs/>
          </w:rPr>
          <w:t>ระบบหุ่นยนต์ป้อนอาหาร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_Toc73661390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10</w:t>
        </w:r>
        <w:r w:rsidR="00586A9E">
          <w:rPr>
            <w:noProof/>
            <w:webHidden/>
          </w:rPr>
          <w:fldChar w:fldCharType="end"/>
        </w:r>
      </w:hyperlink>
    </w:p>
    <w:p w14:paraId="5E062ABD" w14:textId="272F21AA" w:rsidR="00586A9E" w:rsidRDefault="00AA6D2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17" w:anchor="_Toc73661391" w:history="1">
        <w:r w:rsidR="00586A9E" w:rsidRPr="00EE0606">
          <w:rPr>
            <w:rStyle w:val="Hyperlink"/>
            <w:noProof/>
            <w:cs/>
          </w:rPr>
          <w:t>ภาพที่ 6</w:t>
        </w:r>
        <w:r w:rsidR="00586A9E" w:rsidRPr="00EE0606">
          <w:rPr>
            <w:rStyle w:val="Hyperlink"/>
            <w:noProof/>
          </w:rPr>
          <w:t xml:space="preserve"> Use Case Diagram</w:t>
        </w:r>
        <w:r w:rsidR="00586A9E" w:rsidRPr="00EE0606">
          <w:rPr>
            <w:rStyle w:val="Hyperlink"/>
            <w:noProof/>
            <w:cs/>
          </w:rPr>
          <w:t xml:space="preserve"> ระบบหุ่นยนต์ป้อนอาหาร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_Toc73661391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11</w:t>
        </w:r>
        <w:r w:rsidR="00586A9E">
          <w:rPr>
            <w:noProof/>
            <w:webHidden/>
          </w:rPr>
          <w:fldChar w:fldCharType="end"/>
        </w:r>
      </w:hyperlink>
    </w:p>
    <w:p w14:paraId="2DA27CBD" w14:textId="4EC3C6ED" w:rsidR="00586A9E" w:rsidRDefault="00AA6D2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392" w:history="1">
        <w:r w:rsidR="00586A9E" w:rsidRPr="00EE0606">
          <w:rPr>
            <w:rStyle w:val="Hyperlink"/>
            <w:noProof/>
            <w:cs/>
          </w:rPr>
          <w:t xml:space="preserve">ภาพที่ </w:t>
        </w:r>
        <w:r w:rsidR="00586A9E" w:rsidRPr="00EE0606">
          <w:rPr>
            <w:rStyle w:val="Hyperlink"/>
            <w:noProof/>
          </w:rPr>
          <w:t>7</w:t>
        </w:r>
        <w:r w:rsidR="00586A9E" w:rsidRPr="00EE0606">
          <w:rPr>
            <w:rStyle w:val="Hyperlink"/>
            <w:noProof/>
            <w:cs/>
          </w:rPr>
          <w:t xml:space="preserve"> </w:t>
        </w:r>
        <w:r w:rsidR="00586A9E" w:rsidRPr="00EE0606">
          <w:rPr>
            <w:rStyle w:val="Hyperlink"/>
            <w:noProof/>
          </w:rPr>
          <w:t xml:space="preserve">Activity Diagram </w:t>
        </w:r>
        <w:r w:rsidR="00586A9E" w:rsidRPr="00EE0606">
          <w:rPr>
            <w:rStyle w:val="Hyperlink"/>
            <w:noProof/>
            <w:cs/>
          </w:rPr>
          <w:t>ระบบหุ่นยนต์ป้อนอาหาร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_Toc73661392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15</w:t>
        </w:r>
        <w:r w:rsidR="00586A9E">
          <w:rPr>
            <w:noProof/>
            <w:webHidden/>
          </w:rPr>
          <w:fldChar w:fldCharType="end"/>
        </w:r>
      </w:hyperlink>
    </w:p>
    <w:p w14:paraId="4D981D99" w14:textId="362523EB" w:rsidR="00586A9E" w:rsidRDefault="00AA6D2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18" w:anchor="_Toc73661393" w:history="1">
        <w:r w:rsidR="00586A9E" w:rsidRPr="00EE0606">
          <w:rPr>
            <w:rStyle w:val="Hyperlink"/>
            <w:noProof/>
            <w:cs/>
          </w:rPr>
          <w:t xml:space="preserve">ภาพที่ </w:t>
        </w:r>
        <w:r w:rsidR="00586A9E" w:rsidRPr="00EE0606">
          <w:rPr>
            <w:rStyle w:val="Hyperlink"/>
            <w:noProof/>
          </w:rPr>
          <w:t>8</w:t>
        </w:r>
        <w:r w:rsidR="00586A9E" w:rsidRPr="00EE0606">
          <w:rPr>
            <w:rStyle w:val="Hyperlink"/>
            <w:noProof/>
            <w:cs/>
          </w:rPr>
          <w:t xml:space="preserve"> วงจรควบคุมการทำงานของระบบ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_Toc73661393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16</w:t>
        </w:r>
        <w:r w:rsidR="00586A9E">
          <w:rPr>
            <w:noProof/>
            <w:webHidden/>
          </w:rPr>
          <w:fldChar w:fldCharType="end"/>
        </w:r>
      </w:hyperlink>
    </w:p>
    <w:p w14:paraId="5FB46699" w14:textId="4DA71EF7" w:rsidR="00586A9E" w:rsidRDefault="00AA6D2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19" w:anchor="_Toc73661394" w:history="1">
        <w:r w:rsidR="00586A9E" w:rsidRPr="00EE0606">
          <w:rPr>
            <w:rStyle w:val="Hyperlink"/>
            <w:noProof/>
            <w:cs/>
          </w:rPr>
          <w:t>ภาพที่ 9</w:t>
        </w:r>
        <w:r w:rsidR="00586A9E" w:rsidRPr="00EE0606">
          <w:rPr>
            <w:rStyle w:val="Hyperlink"/>
            <w:noProof/>
          </w:rPr>
          <w:t xml:space="preserve"> </w:t>
        </w:r>
        <w:r w:rsidR="00586A9E" w:rsidRPr="00EE0606">
          <w:rPr>
            <w:rStyle w:val="Hyperlink"/>
            <w:noProof/>
            <w:cs/>
          </w:rPr>
          <w:t>รูปแบบการทำงานภาพรวมของระบบ</w:t>
        </w:r>
        <w:r w:rsidR="00586A9E" w:rsidRPr="00EE0606">
          <w:rPr>
            <w:rStyle w:val="Hyperlink"/>
            <w:noProof/>
          </w:rPr>
          <w:t xml:space="preserve"> Artificial Intelligence (AI)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_Toc73661394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17</w:t>
        </w:r>
        <w:r w:rsidR="00586A9E">
          <w:rPr>
            <w:noProof/>
            <w:webHidden/>
          </w:rPr>
          <w:fldChar w:fldCharType="end"/>
        </w:r>
      </w:hyperlink>
    </w:p>
    <w:p w14:paraId="26D0EAA1" w14:textId="49E4AE6C" w:rsidR="00586A9E" w:rsidRDefault="00AA6D2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0" w:anchor="_Toc73661395" w:history="1">
        <w:r w:rsidR="00586A9E" w:rsidRPr="00EE0606">
          <w:rPr>
            <w:rStyle w:val="Hyperlink"/>
            <w:noProof/>
            <w:cs/>
          </w:rPr>
          <w:t>ภาพที่ 10</w:t>
        </w:r>
        <w:r w:rsidR="00586A9E" w:rsidRPr="00EE0606">
          <w:rPr>
            <w:rStyle w:val="Hyperlink"/>
            <w:noProof/>
          </w:rPr>
          <w:t xml:space="preserve"> </w:t>
        </w:r>
        <w:r w:rsidR="00586A9E" w:rsidRPr="00EE0606">
          <w:rPr>
            <w:rStyle w:val="Hyperlink"/>
            <w:noProof/>
            <w:cs/>
          </w:rPr>
          <w:t xml:space="preserve">รูปแบบการทำงานของ </w:t>
        </w:r>
        <w:r w:rsidR="00586A9E" w:rsidRPr="00EE0606">
          <w:rPr>
            <w:rStyle w:val="Hyperlink"/>
            <w:noProof/>
          </w:rPr>
          <w:t>module servo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_Toc73661395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17</w:t>
        </w:r>
        <w:r w:rsidR="00586A9E">
          <w:rPr>
            <w:noProof/>
            <w:webHidden/>
          </w:rPr>
          <w:fldChar w:fldCharType="end"/>
        </w:r>
      </w:hyperlink>
    </w:p>
    <w:p w14:paraId="37C5DD4F" w14:textId="3D433921" w:rsidR="00586A9E" w:rsidRDefault="00AA6D2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1" w:anchor="_Toc73661396" w:history="1">
        <w:r w:rsidR="00586A9E" w:rsidRPr="00EE0606">
          <w:rPr>
            <w:rStyle w:val="Hyperlink"/>
            <w:noProof/>
            <w:cs/>
          </w:rPr>
          <w:t>ภาพที่ 11</w:t>
        </w:r>
        <w:r w:rsidR="00586A9E" w:rsidRPr="00EE0606">
          <w:rPr>
            <w:rStyle w:val="Hyperlink"/>
            <w:noProof/>
          </w:rPr>
          <w:t xml:space="preserve"> Ultrasonic Sensor </w:t>
        </w:r>
        <w:r w:rsidR="00586A9E" w:rsidRPr="00EE0606">
          <w:rPr>
            <w:rStyle w:val="Hyperlink"/>
            <w:noProof/>
            <w:cs/>
          </w:rPr>
          <w:t>คำนวณหาระยะห่าง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_Toc73661396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18</w:t>
        </w:r>
        <w:r w:rsidR="00586A9E">
          <w:rPr>
            <w:noProof/>
            <w:webHidden/>
          </w:rPr>
          <w:fldChar w:fldCharType="end"/>
        </w:r>
      </w:hyperlink>
    </w:p>
    <w:p w14:paraId="3CC7E9BB" w14:textId="68A345A8" w:rsidR="00586A9E" w:rsidRDefault="00AA6D2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2" w:anchor="_Toc73661397" w:history="1">
        <w:r w:rsidR="00586A9E" w:rsidRPr="00EE0606">
          <w:rPr>
            <w:rStyle w:val="Hyperlink"/>
            <w:noProof/>
            <w:cs/>
          </w:rPr>
          <w:t>ภาพที่ 12</w:t>
        </w:r>
        <w:r w:rsidR="00586A9E" w:rsidRPr="00EE0606">
          <w:rPr>
            <w:rStyle w:val="Hyperlink"/>
            <w:noProof/>
          </w:rPr>
          <w:t xml:space="preserve"> </w:t>
        </w:r>
        <w:r w:rsidR="00586A9E" w:rsidRPr="00EE0606">
          <w:rPr>
            <w:rStyle w:val="Hyperlink"/>
            <w:noProof/>
            <w:cs/>
          </w:rPr>
          <w:t xml:space="preserve">ควบคุม </w:t>
        </w:r>
        <w:r w:rsidR="00586A9E" w:rsidRPr="00EE0606">
          <w:rPr>
            <w:rStyle w:val="Hyperlink"/>
            <w:noProof/>
          </w:rPr>
          <w:t xml:space="preserve">Servo Motor </w:t>
        </w:r>
        <w:r w:rsidR="00586A9E" w:rsidRPr="00EE0606">
          <w:rPr>
            <w:rStyle w:val="Hyperlink"/>
            <w:noProof/>
            <w:cs/>
          </w:rPr>
          <w:t xml:space="preserve">ผ่าน </w:t>
        </w:r>
        <w:r w:rsidR="00586A9E" w:rsidRPr="00EE0606">
          <w:rPr>
            <w:rStyle w:val="Hyperlink"/>
            <w:noProof/>
          </w:rPr>
          <w:t>Adafruit PCA9685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_Toc73661397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19</w:t>
        </w:r>
        <w:r w:rsidR="00586A9E">
          <w:rPr>
            <w:noProof/>
            <w:webHidden/>
          </w:rPr>
          <w:fldChar w:fldCharType="end"/>
        </w:r>
      </w:hyperlink>
    </w:p>
    <w:p w14:paraId="5C5E7017" w14:textId="7EBA89BB" w:rsidR="00586A9E" w:rsidRDefault="00AA6D2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3" w:anchor="_Toc73661398" w:history="1">
        <w:r w:rsidR="00586A9E" w:rsidRPr="00EE0606">
          <w:rPr>
            <w:rStyle w:val="Hyperlink"/>
            <w:noProof/>
            <w:cs/>
          </w:rPr>
          <w:t>ภาพที่ 13 ผู้ป่วยหรือผู้สูงอายุอ้าปากเพื่อรับทานอาหาร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_Toc73661398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21</w:t>
        </w:r>
        <w:r w:rsidR="00586A9E">
          <w:rPr>
            <w:noProof/>
            <w:webHidden/>
          </w:rPr>
          <w:fldChar w:fldCharType="end"/>
        </w:r>
      </w:hyperlink>
    </w:p>
    <w:p w14:paraId="2DFF154C" w14:textId="216E8F48" w:rsidR="00586A9E" w:rsidRDefault="00AA6D2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4" w:anchor="_Toc73661399" w:history="1">
        <w:r w:rsidR="00586A9E" w:rsidRPr="00EE0606">
          <w:rPr>
            <w:rStyle w:val="Hyperlink"/>
            <w:noProof/>
            <w:cs/>
          </w:rPr>
          <w:t>ภาพที่ 14 รูปแขนกลป้อนอาหาร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_Toc73661399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21</w:t>
        </w:r>
        <w:r w:rsidR="00586A9E">
          <w:rPr>
            <w:noProof/>
            <w:webHidden/>
          </w:rPr>
          <w:fldChar w:fldCharType="end"/>
        </w:r>
      </w:hyperlink>
    </w:p>
    <w:p w14:paraId="2DE0D083" w14:textId="7B66E735" w:rsidR="00586A9E" w:rsidRDefault="00AA6D2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5" w:anchor="_Toc73661400" w:history="1">
        <w:r w:rsidR="00586A9E" w:rsidRPr="00EE0606">
          <w:rPr>
            <w:rStyle w:val="Hyperlink"/>
            <w:noProof/>
            <w:cs/>
          </w:rPr>
          <w:t xml:space="preserve">ภาพที่ 15 รูป </w:t>
        </w:r>
        <w:r w:rsidR="00586A9E" w:rsidRPr="00EE0606">
          <w:rPr>
            <w:rStyle w:val="Hyperlink"/>
            <w:noProof/>
          </w:rPr>
          <w:t>Ultrasonic Sensor</w:t>
        </w:r>
        <w:r w:rsidR="00586A9E" w:rsidRPr="00EE0606">
          <w:rPr>
            <w:rStyle w:val="Hyperlink"/>
            <w:noProof/>
            <w:cs/>
          </w:rPr>
          <w:t xml:space="preserve"> บนอุปกรณ์แขนกลป้อนอการ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_Toc73661400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22</w:t>
        </w:r>
        <w:r w:rsidR="00586A9E">
          <w:rPr>
            <w:noProof/>
            <w:webHidden/>
          </w:rPr>
          <w:fldChar w:fldCharType="end"/>
        </w:r>
      </w:hyperlink>
    </w:p>
    <w:p w14:paraId="24AC0B81" w14:textId="00382A7E" w:rsidR="00586A9E" w:rsidRDefault="00AA6D2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6" w:anchor="_Toc73661401" w:history="1">
        <w:r w:rsidR="00586A9E" w:rsidRPr="00EE0606">
          <w:rPr>
            <w:rStyle w:val="Hyperlink"/>
            <w:noProof/>
            <w:cs/>
          </w:rPr>
          <w:t>ภาพที่ 16 รูปการทำงานของแขนกลป้อนอาหาร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_Toc73661401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22</w:t>
        </w:r>
        <w:r w:rsidR="00586A9E">
          <w:rPr>
            <w:noProof/>
            <w:webHidden/>
          </w:rPr>
          <w:fldChar w:fldCharType="end"/>
        </w:r>
      </w:hyperlink>
    </w:p>
    <w:p w14:paraId="77422C80" w14:textId="24BD9F0B" w:rsidR="00586A9E" w:rsidRDefault="00AA6D2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7" w:anchor="_Toc73661402" w:history="1">
        <w:r w:rsidR="00586A9E" w:rsidRPr="00EE0606">
          <w:rPr>
            <w:rStyle w:val="Hyperlink"/>
            <w:noProof/>
            <w:cs/>
          </w:rPr>
          <w:t xml:space="preserve">ภาพที่ 17 ตำแหน่งหมายเลขของ </w:t>
        </w:r>
        <w:r w:rsidR="00586A9E" w:rsidRPr="00EE0606">
          <w:rPr>
            <w:rStyle w:val="Hyperlink"/>
            <w:noProof/>
          </w:rPr>
          <w:t>Servo Motor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_Toc73661402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27</w:t>
        </w:r>
        <w:r w:rsidR="00586A9E">
          <w:rPr>
            <w:noProof/>
            <w:webHidden/>
          </w:rPr>
          <w:fldChar w:fldCharType="end"/>
        </w:r>
      </w:hyperlink>
    </w:p>
    <w:p w14:paraId="40B22622" w14:textId="75FAFCA8" w:rsidR="00586A9E" w:rsidRDefault="00AA6D2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8" w:anchor="_Toc73661403" w:history="1">
        <w:r w:rsidR="00586A9E" w:rsidRPr="00EE0606">
          <w:rPr>
            <w:rStyle w:val="Hyperlink"/>
            <w:noProof/>
            <w:cs/>
          </w:rPr>
          <w:t xml:space="preserve">ภาพที่ </w:t>
        </w:r>
        <w:r w:rsidR="00586A9E" w:rsidRPr="00EE0606">
          <w:rPr>
            <w:rStyle w:val="Hyperlink"/>
            <w:noProof/>
          </w:rPr>
          <w:t xml:space="preserve">18 </w:t>
        </w:r>
        <w:r w:rsidR="00586A9E" w:rsidRPr="00EE0606">
          <w:rPr>
            <w:rStyle w:val="Hyperlink"/>
            <w:noProof/>
            <w:cs/>
          </w:rPr>
          <w:t xml:space="preserve">อธิบายการหมุนของ </w:t>
        </w:r>
        <w:r w:rsidR="00586A9E" w:rsidRPr="00EE0606">
          <w:rPr>
            <w:rStyle w:val="Hyperlink"/>
            <w:noProof/>
          </w:rPr>
          <w:t>Servo Motor</w:t>
        </w:r>
        <w:r w:rsidR="00586A9E" w:rsidRPr="00EE0606">
          <w:rPr>
            <w:rStyle w:val="Hyperlink"/>
            <w:noProof/>
            <w:cs/>
          </w:rPr>
          <w:t xml:space="preserve"> หมายเลข 0 กับ หมายเลข 4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_Toc73661403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27</w:t>
        </w:r>
        <w:r w:rsidR="00586A9E">
          <w:rPr>
            <w:noProof/>
            <w:webHidden/>
          </w:rPr>
          <w:fldChar w:fldCharType="end"/>
        </w:r>
      </w:hyperlink>
    </w:p>
    <w:p w14:paraId="0D6DB51B" w14:textId="608184B0" w:rsidR="00586A9E" w:rsidRDefault="00AA6D2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9" w:anchor="_Toc73661404" w:history="1">
        <w:r w:rsidR="00586A9E" w:rsidRPr="00EE0606">
          <w:rPr>
            <w:rStyle w:val="Hyperlink"/>
            <w:noProof/>
            <w:cs/>
          </w:rPr>
          <w:t xml:space="preserve">ภาพที่ 19 อธิบายการหมุนของ </w:t>
        </w:r>
        <w:r w:rsidR="00586A9E" w:rsidRPr="00EE0606">
          <w:rPr>
            <w:rStyle w:val="Hyperlink"/>
            <w:noProof/>
          </w:rPr>
          <w:t>Servo Motor</w:t>
        </w:r>
        <w:r w:rsidR="00586A9E" w:rsidRPr="00EE0606">
          <w:rPr>
            <w:rStyle w:val="Hyperlink"/>
            <w:noProof/>
            <w:cs/>
          </w:rPr>
          <w:t xml:space="preserve"> หมายเลข 1 กับ หมายเลข 2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_Toc73661404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27</w:t>
        </w:r>
        <w:r w:rsidR="00586A9E">
          <w:rPr>
            <w:noProof/>
            <w:webHidden/>
          </w:rPr>
          <w:fldChar w:fldCharType="end"/>
        </w:r>
      </w:hyperlink>
    </w:p>
    <w:p w14:paraId="44C97C9D" w14:textId="31976A29" w:rsidR="00586A9E" w:rsidRDefault="00AA6D2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0" w:anchor="_Toc73661405" w:history="1">
        <w:r w:rsidR="00586A9E" w:rsidRPr="00EE0606">
          <w:rPr>
            <w:rStyle w:val="Hyperlink"/>
            <w:noProof/>
            <w:cs/>
          </w:rPr>
          <w:t xml:space="preserve">ภาพที่ </w:t>
        </w:r>
        <w:r w:rsidR="00586A9E" w:rsidRPr="00EE0606">
          <w:rPr>
            <w:rStyle w:val="Hyperlink"/>
            <w:noProof/>
          </w:rPr>
          <w:t>20</w:t>
        </w:r>
        <w:r w:rsidR="00586A9E" w:rsidRPr="00EE0606">
          <w:rPr>
            <w:rStyle w:val="Hyperlink"/>
            <w:noProof/>
            <w:cs/>
          </w:rPr>
          <w:t xml:space="preserve"> อธิบายการหมุนของ </w:t>
        </w:r>
        <w:r w:rsidR="00586A9E" w:rsidRPr="00EE0606">
          <w:rPr>
            <w:rStyle w:val="Hyperlink"/>
            <w:noProof/>
          </w:rPr>
          <w:t>Servo Motor</w:t>
        </w:r>
        <w:r w:rsidR="00586A9E" w:rsidRPr="00EE0606">
          <w:rPr>
            <w:rStyle w:val="Hyperlink"/>
            <w:noProof/>
            <w:cs/>
          </w:rPr>
          <w:t xml:space="preserve"> หมายเลข 3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_Toc73661405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27</w:t>
        </w:r>
        <w:r w:rsidR="00586A9E">
          <w:rPr>
            <w:noProof/>
            <w:webHidden/>
          </w:rPr>
          <w:fldChar w:fldCharType="end"/>
        </w:r>
      </w:hyperlink>
    </w:p>
    <w:p w14:paraId="00BE6888" w14:textId="0A8BC627" w:rsidR="00586A9E" w:rsidRDefault="00AA6D2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1" w:anchor="_Toc73661406" w:history="1">
        <w:r w:rsidR="00586A9E" w:rsidRPr="00EE0606">
          <w:rPr>
            <w:rStyle w:val="Hyperlink"/>
            <w:noProof/>
            <w:cs/>
          </w:rPr>
          <w:t xml:space="preserve">ภาพที่ </w:t>
        </w:r>
        <w:r w:rsidR="00586A9E" w:rsidRPr="00EE0606">
          <w:rPr>
            <w:rStyle w:val="Hyperlink"/>
            <w:noProof/>
          </w:rPr>
          <w:t>21</w:t>
        </w:r>
        <w:r w:rsidR="00586A9E" w:rsidRPr="00EE0606">
          <w:rPr>
            <w:rStyle w:val="Hyperlink"/>
            <w:noProof/>
            <w:cs/>
          </w:rPr>
          <w:t xml:space="preserve"> อธิบายการทำงานของกล้องตรวจระยะอ้าปากเพื่อรับทานอาหาร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_Toc73661406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28</w:t>
        </w:r>
        <w:r w:rsidR="00586A9E">
          <w:rPr>
            <w:noProof/>
            <w:webHidden/>
          </w:rPr>
          <w:fldChar w:fldCharType="end"/>
        </w:r>
      </w:hyperlink>
    </w:p>
    <w:p w14:paraId="23BCE68D" w14:textId="6292C3D7" w:rsidR="00586A9E" w:rsidRDefault="00AA6D2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2" w:anchor="_Toc73661407" w:history="1">
        <w:r w:rsidR="00586A9E" w:rsidRPr="00EE0606">
          <w:rPr>
            <w:rStyle w:val="Hyperlink"/>
            <w:noProof/>
            <w:cs/>
          </w:rPr>
          <w:t xml:space="preserve">ภาพที่ </w:t>
        </w:r>
        <w:r w:rsidR="00586A9E" w:rsidRPr="00EE0606">
          <w:rPr>
            <w:rStyle w:val="Hyperlink"/>
            <w:noProof/>
          </w:rPr>
          <w:t>22</w:t>
        </w:r>
        <w:r w:rsidR="00586A9E" w:rsidRPr="00EE0606">
          <w:rPr>
            <w:rStyle w:val="Hyperlink"/>
            <w:noProof/>
            <w:cs/>
          </w:rPr>
          <w:t xml:space="preserve"> แขนกลเซ็ตมุมก่อนทำงานเพื่อป้องกันปัญหาข้อผิดพลาด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_Toc73661407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28</w:t>
        </w:r>
        <w:r w:rsidR="00586A9E">
          <w:rPr>
            <w:noProof/>
            <w:webHidden/>
          </w:rPr>
          <w:fldChar w:fldCharType="end"/>
        </w:r>
      </w:hyperlink>
    </w:p>
    <w:p w14:paraId="20E56B18" w14:textId="18431815" w:rsidR="00586A9E" w:rsidRDefault="00AA6D2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3" w:anchor="_Toc73661408" w:history="1">
        <w:r w:rsidR="00586A9E" w:rsidRPr="00EE0606">
          <w:rPr>
            <w:rStyle w:val="Hyperlink"/>
            <w:noProof/>
            <w:cs/>
          </w:rPr>
          <w:t>ภาพที่ 23 แขนกลทำงานฟังก์ชันเตรียมก่อนตักอาหาร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_Toc73661408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29</w:t>
        </w:r>
        <w:r w:rsidR="00586A9E">
          <w:rPr>
            <w:noProof/>
            <w:webHidden/>
          </w:rPr>
          <w:fldChar w:fldCharType="end"/>
        </w:r>
      </w:hyperlink>
    </w:p>
    <w:p w14:paraId="1C4A3BB8" w14:textId="12425DB2" w:rsidR="00586A9E" w:rsidRDefault="00AA6D2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4" w:anchor="_Toc73661409" w:history="1">
        <w:r w:rsidR="00586A9E" w:rsidRPr="00EE0606">
          <w:rPr>
            <w:rStyle w:val="Hyperlink"/>
            <w:noProof/>
            <w:cs/>
          </w:rPr>
          <w:t>ภาพที่ 24 แขนกลทำงานฟังก์ชันตักอาหาร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_Toc73661409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30</w:t>
        </w:r>
        <w:r w:rsidR="00586A9E">
          <w:rPr>
            <w:noProof/>
            <w:webHidden/>
          </w:rPr>
          <w:fldChar w:fldCharType="end"/>
        </w:r>
      </w:hyperlink>
    </w:p>
    <w:p w14:paraId="66E1C251" w14:textId="7B579AA9" w:rsidR="00586A9E" w:rsidRDefault="00AA6D2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5" w:anchor="_Toc73661410" w:history="1">
        <w:r w:rsidR="00586A9E" w:rsidRPr="00EE0606">
          <w:rPr>
            <w:rStyle w:val="Hyperlink"/>
            <w:noProof/>
            <w:cs/>
          </w:rPr>
          <w:t>ภาพที่ 25 สาธิตการทำงานหมุนมาทางผู้รับประทานอาหาร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_Toc73661410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30</w:t>
        </w:r>
        <w:r w:rsidR="00586A9E">
          <w:rPr>
            <w:noProof/>
            <w:webHidden/>
          </w:rPr>
          <w:fldChar w:fldCharType="end"/>
        </w:r>
      </w:hyperlink>
    </w:p>
    <w:p w14:paraId="7DE89605" w14:textId="3A4C4C8B" w:rsidR="00586A9E" w:rsidRDefault="00AA6D2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6" w:anchor="_Toc73661411" w:history="1">
        <w:r w:rsidR="00586A9E" w:rsidRPr="00EE0606">
          <w:rPr>
            <w:rStyle w:val="Hyperlink"/>
            <w:noProof/>
            <w:cs/>
          </w:rPr>
          <w:t xml:space="preserve">ภาพที่ 26 </w:t>
        </w:r>
        <w:r w:rsidR="00586A9E" w:rsidRPr="00EE0606">
          <w:rPr>
            <w:rStyle w:val="Hyperlink"/>
            <w:rFonts w:ascii="TH SarabunPSK" w:hAnsi="TH SarabunPSK" w:cs="TH SarabunPSK"/>
            <w:noProof/>
            <w:cs/>
          </w:rPr>
          <w:t>แขนกลหันทางผู้รับประทานอาหาร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_Toc73661411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31</w:t>
        </w:r>
        <w:r w:rsidR="00586A9E">
          <w:rPr>
            <w:noProof/>
            <w:webHidden/>
          </w:rPr>
          <w:fldChar w:fldCharType="end"/>
        </w:r>
      </w:hyperlink>
    </w:p>
    <w:p w14:paraId="5ED0383F" w14:textId="20105C95" w:rsidR="00586A9E" w:rsidRDefault="00AA6D2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7" w:anchor="_Toc73661412" w:history="1">
        <w:r w:rsidR="00586A9E" w:rsidRPr="00EE0606">
          <w:rPr>
            <w:rStyle w:val="Hyperlink"/>
            <w:noProof/>
            <w:cs/>
          </w:rPr>
          <w:t>ภาพที่ 28 แขนกลเพิ่มองศาจนสุดที่มุม 150 องศา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_Toc73661412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32</w:t>
        </w:r>
        <w:r w:rsidR="00586A9E">
          <w:rPr>
            <w:noProof/>
            <w:webHidden/>
          </w:rPr>
          <w:fldChar w:fldCharType="end"/>
        </w:r>
      </w:hyperlink>
    </w:p>
    <w:p w14:paraId="750AC198" w14:textId="0C38B069" w:rsidR="00586A9E" w:rsidRDefault="00AA6D2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8" w:anchor="_Toc73661413" w:history="1">
        <w:r w:rsidR="00586A9E" w:rsidRPr="00EE0606">
          <w:rPr>
            <w:rStyle w:val="Hyperlink"/>
            <w:noProof/>
            <w:cs/>
          </w:rPr>
          <w:t>ภาพที่ 27 แขนกลเพิ่มองศาเพื่อขยับเข้าใกล้ผู้รับประทานอาหาร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_Toc73661413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32</w:t>
        </w:r>
        <w:r w:rsidR="00586A9E">
          <w:rPr>
            <w:noProof/>
            <w:webHidden/>
          </w:rPr>
          <w:fldChar w:fldCharType="end"/>
        </w:r>
      </w:hyperlink>
    </w:p>
    <w:p w14:paraId="15DCA49A" w14:textId="38B1D5F6" w:rsidR="00E86DF7" w:rsidRPr="007D0095" w:rsidRDefault="00586A9E" w:rsidP="00DB6B9E">
      <w:pPr>
        <w:spacing w:after="160" w:line="259" w:lineRule="auto"/>
        <w:jc w:val="center"/>
        <w:rPr>
          <w:b/>
          <w:bCs/>
          <w:color w:val="FF0000"/>
        </w:rPr>
      </w:pPr>
      <w:r>
        <w:rPr>
          <w:b/>
          <w:bCs/>
          <w:color w:val="FF0000"/>
          <w:cs/>
        </w:rPr>
        <w:fldChar w:fldCharType="end"/>
      </w:r>
    </w:p>
    <w:p w14:paraId="67FDD732" w14:textId="77777777" w:rsidR="00256C27" w:rsidRPr="00581149" w:rsidRDefault="00E86DF7" w:rsidP="00E86DF7">
      <w:pPr>
        <w:pStyle w:val="Heading1"/>
        <w:rPr>
          <w:rFonts w:ascii="TH Sarabun New" w:hAnsi="TH Sarabun New" w:cs="TH Sarabun New"/>
        </w:rPr>
      </w:pPr>
      <w:bookmarkStart w:id="9" w:name="_Toc75876846"/>
      <w:r w:rsidRPr="00581149">
        <w:rPr>
          <w:rFonts w:ascii="TH Sarabun New" w:hAnsi="TH Sarabun New" w:cs="TH Sarabun New"/>
          <w:cs/>
        </w:rPr>
        <w:lastRenderedPageBreak/>
        <w:t>สารบัญตาราง</w:t>
      </w:r>
      <w:bookmarkEnd w:id="9"/>
    </w:p>
    <w:p w14:paraId="66422BFC" w14:textId="04C7F0FA" w:rsidR="00586A9E" w:rsidRDefault="00586A9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r>
        <w:rPr>
          <w:color w:val="FF0000"/>
          <w:cs/>
        </w:rPr>
        <w:fldChar w:fldCharType="begin"/>
      </w:r>
      <w:r>
        <w:rPr>
          <w:color w:val="FF0000"/>
          <w:cs/>
        </w:rPr>
        <w:instrText xml:space="preserve"> </w:instrText>
      </w:r>
      <w:r>
        <w:rPr>
          <w:color w:val="FF0000"/>
        </w:rPr>
        <w:instrText>TOC \h \z \c "</w:instrText>
      </w:r>
      <w:r>
        <w:rPr>
          <w:color w:val="FF0000"/>
          <w:cs/>
        </w:rPr>
        <w:instrText xml:space="preserve">ตารางที่" </w:instrText>
      </w:r>
      <w:r>
        <w:rPr>
          <w:color w:val="FF0000"/>
          <w:cs/>
        </w:rPr>
        <w:fldChar w:fldCharType="separate"/>
      </w:r>
      <w:hyperlink w:anchor="_Toc73661414" w:history="1">
        <w:r w:rsidRPr="00D40E5E">
          <w:rPr>
            <w:rStyle w:val="Hyperlink"/>
            <w:noProof/>
            <w:cs/>
          </w:rPr>
          <w:t xml:space="preserve">ตารางที่ </w:t>
        </w:r>
        <w:r w:rsidRPr="00D40E5E">
          <w:rPr>
            <w:rStyle w:val="Hyperlink"/>
            <w:noProof/>
          </w:rPr>
          <w:t>1</w:t>
        </w:r>
        <w:r w:rsidRPr="00D40E5E">
          <w:rPr>
            <w:rStyle w:val="Hyperlink"/>
            <w:noProof/>
            <w:cs/>
          </w:rPr>
          <w:t xml:space="preserve"> ขั้นตอนการดำเนินงาน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_Toc73661414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4</w:t>
        </w:r>
        <w:r>
          <w:rPr>
            <w:noProof/>
            <w:webHidden/>
          </w:rPr>
          <w:fldChar w:fldCharType="end"/>
        </w:r>
      </w:hyperlink>
    </w:p>
    <w:p w14:paraId="139E5D0F" w14:textId="213A1C33" w:rsidR="00586A9E" w:rsidRDefault="00AA6D2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15" w:history="1">
        <w:r w:rsidR="00586A9E" w:rsidRPr="00D40E5E">
          <w:rPr>
            <w:rStyle w:val="Hyperlink"/>
            <w:noProof/>
            <w:cs/>
          </w:rPr>
          <w:t xml:space="preserve">ตารางที่ </w:t>
        </w:r>
        <w:r w:rsidR="00586A9E" w:rsidRPr="00D40E5E">
          <w:rPr>
            <w:rStyle w:val="Hyperlink"/>
            <w:noProof/>
          </w:rPr>
          <w:t>2</w:t>
        </w:r>
        <w:r w:rsidR="00586A9E" w:rsidRPr="00D40E5E">
          <w:rPr>
            <w:rStyle w:val="Hyperlink"/>
            <w:noProof/>
            <w:cs/>
          </w:rPr>
          <w:t xml:space="preserve"> </w:t>
        </w:r>
        <w:r w:rsidR="00586A9E" w:rsidRPr="00D40E5E">
          <w:rPr>
            <w:rStyle w:val="Hyperlink"/>
            <w:noProof/>
          </w:rPr>
          <w:t xml:space="preserve">Use Case Description </w:t>
        </w:r>
        <w:r w:rsidR="00586A9E" w:rsidRPr="00D40E5E">
          <w:rPr>
            <w:rStyle w:val="Hyperlink"/>
            <w:noProof/>
            <w:cs/>
          </w:rPr>
          <w:t>เริ่มการทำงาน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_Toc73661415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12</w:t>
        </w:r>
        <w:r w:rsidR="00586A9E">
          <w:rPr>
            <w:noProof/>
            <w:webHidden/>
          </w:rPr>
          <w:fldChar w:fldCharType="end"/>
        </w:r>
      </w:hyperlink>
    </w:p>
    <w:p w14:paraId="3D64BB40" w14:textId="57D36B4C" w:rsidR="00586A9E" w:rsidRDefault="00AA6D2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16" w:history="1">
        <w:r w:rsidR="00586A9E" w:rsidRPr="00D40E5E">
          <w:rPr>
            <w:rStyle w:val="Hyperlink"/>
            <w:noProof/>
            <w:cs/>
          </w:rPr>
          <w:t xml:space="preserve">ตารางที่ </w:t>
        </w:r>
        <w:r w:rsidR="00586A9E" w:rsidRPr="00D40E5E">
          <w:rPr>
            <w:rStyle w:val="Hyperlink"/>
            <w:noProof/>
          </w:rPr>
          <w:t>3</w:t>
        </w:r>
        <w:r w:rsidR="00586A9E" w:rsidRPr="00D40E5E">
          <w:rPr>
            <w:rStyle w:val="Hyperlink"/>
            <w:noProof/>
            <w:cs/>
          </w:rPr>
          <w:t xml:space="preserve"> </w:t>
        </w:r>
        <w:r w:rsidR="00586A9E" w:rsidRPr="00D40E5E">
          <w:rPr>
            <w:rStyle w:val="Hyperlink"/>
            <w:noProof/>
          </w:rPr>
          <w:t xml:space="preserve">Use Case Description </w:t>
        </w:r>
        <w:r w:rsidR="00586A9E" w:rsidRPr="00D40E5E">
          <w:rPr>
            <w:rStyle w:val="Hyperlink"/>
            <w:noProof/>
            <w:cs/>
          </w:rPr>
          <w:t>การทำงานของแขนกล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_Toc73661416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13</w:t>
        </w:r>
        <w:r w:rsidR="00586A9E">
          <w:rPr>
            <w:noProof/>
            <w:webHidden/>
          </w:rPr>
          <w:fldChar w:fldCharType="end"/>
        </w:r>
      </w:hyperlink>
    </w:p>
    <w:p w14:paraId="5C7065EF" w14:textId="050BEB06" w:rsidR="00586A9E" w:rsidRDefault="00AA6D2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17" w:history="1">
        <w:r w:rsidR="00586A9E" w:rsidRPr="00D40E5E">
          <w:rPr>
            <w:rStyle w:val="Hyperlink"/>
            <w:noProof/>
            <w:cs/>
          </w:rPr>
          <w:t xml:space="preserve">ตารางที่ </w:t>
        </w:r>
        <w:r w:rsidR="00586A9E" w:rsidRPr="00D40E5E">
          <w:rPr>
            <w:rStyle w:val="Hyperlink"/>
            <w:noProof/>
          </w:rPr>
          <w:t>4</w:t>
        </w:r>
        <w:r w:rsidR="00586A9E" w:rsidRPr="00D40E5E">
          <w:rPr>
            <w:rStyle w:val="Hyperlink"/>
            <w:noProof/>
            <w:cs/>
          </w:rPr>
          <w:t xml:space="preserve"> </w:t>
        </w:r>
        <w:r w:rsidR="00586A9E" w:rsidRPr="00D40E5E">
          <w:rPr>
            <w:rStyle w:val="Hyperlink"/>
            <w:noProof/>
          </w:rPr>
          <w:t xml:space="preserve">Use Case Description </w:t>
        </w:r>
        <w:r w:rsidR="00586A9E" w:rsidRPr="00D40E5E">
          <w:rPr>
            <w:rStyle w:val="Hyperlink"/>
            <w:noProof/>
            <w:cs/>
          </w:rPr>
          <w:t>จัดการข้อมูลพนักงาน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_Toc73661417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14</w:t>
        </w:r>
        <w:r w:rsidR="00586A9E">
          <w:rPr>
            <w:noProof/>
            <w:webHidden/>
          </w:rPr>
          <w:fldChar w:fldCharType="end"/>
        </w:r>
      </w:hyperlink>
    </w:p>
    <w:p w14:paraId="5F0359F0" w14:textId="33EEDB26" w:rsidR="00586A9E" w:rsidRDefault="00AA6D2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18" w:history="1">
        <w:r w:rsidR="00586A9E" w:rsidRPr="00D40E5E">
          <w:rPr>
            <w:rStyle w:val="Hyperlink"/>
            <w:noProof/>
            <w:cs/>
          </w:rPr>
          <w:t xml:space="preserve">ตารางที่ </w:t>
        </w:r>
        <w:r w:rsidR="00586A9E" w:rsidRPr="00D40E5E">
          <w:rPr>
            <w:rStyle w:val="Hyperlink"/>
            <w:noProof/>
          </w:rPr>
          <w:t>5</w:t>
        </w:r>
        <w:r w:rsidR="00586A9E" w:rsidRPr="00D40E5E">
          <w:rPr>
            <w:rStyle w:val="Hyperlink"/>
            <w:noProof/>
            <w:cs/>
          </w:rPr>
          <w:t xml:space="preserve"> ผลการทดสอบภาพรวม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_Toc73661418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23</w:t>
        </w:r>
        <w:r w:rsidR="00586A9E">
          <w:rPr>
            <w:noProof/>
            <w:webHidden/>
          </w:rPr>
          <w:fldChar w:fldCharType="end"/>
        </w:r>
      </w:hyperlink>
    </w:p>
    <w:p w14:paraId="1E9E3D68" w14:textId="121B79D9" w:rsidR="00586A9E" w:rsidRDefault="00AA6D2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19" w:history="1">
        <w:r w:rsidR="00586A9E" w:rsidRPr="00D40E5E">
          <w:rPr>
            <w:rStyle w:val="Hyperlink"/>
            <w:noProof/>
            <w:cs/>
          </w:rPr>
          <w:t xml:space="preserve">ตารางที่ </w:t>
        </w:r>
        <w:r w:rsidR="00586A9E" w:rsidRPr="00D40E5E">
          <w:rPr>
            <w:rStyle w:val="Hyperlink"/>
            <w:noProof/>
          </w:rPr>
          <w:t>6</w:t>
        </w:r>
        <w:r w:rsidR="00586A9E" w:rsidRPr="00D40E5E">
          <w:rPr>
            <w:rStyle w:val="Hyperlink"/>
            <w:noProof/>
            <w:cs/>
          </w:rPr>
          <w:t xml:space="preserve"> ผลการทดสอบและเปรียบเทียบการทำงาน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_Toc73661419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23</w:t>
        </w:r>
        <w:r w:rsidR="00586A9E">
          <w:rPr>
            <w:noProof/>
            <w:webHidden/>
          </w:rPr>
          <w:fldChar w:fldCharType="end"/>
        </w:r>
      </w:hyperlink>
    </w:p>
    <w:p w14:paraId="37A683DE" w14:textId="7DE0BD9C" w:rsidR="00586A9E" w:rsidRDefault="00AA6D2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0" w:history="1">
        <w:r w:rsidR="00586A9E" w:rsidRPr="00D40E5E">
          <w:rPr>
            <w:rStyle w:val="Hyperlink"/>
            <w:noProof/>
            <w:cs/>
          </w:rPr>
          <w:t xml:space="preserve">ตารางที่ 7 องศาของ </w:t>
        </w:r>
        <w:r w:rsidR="00586A9E" w:rsidRPr="00D40E5E">
          <w:rPr>
            <w:rStyle w:val="Hyperlink"/>
            <w:noProof/>
          </w:rPr>
          <w:t xml:space="preserve">Servo Motor </w:t>
        </w:r>
        <w:r w:rsidR="00586A9E" w:rsidRPr="00D40E5E">
          <w:rPr>
            <w:rStyle w:val="Hyperlink"/>
            <w:noProof/>
            <w:cs/>
          </w:rPr>
          <w:t>ของแต่ละส่วนที่กำหนดก่อนทำงาน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_Toc73661420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29</w:t>
        </w:r>
        <w:r w:rsidR="00586A9E">
          <w:rPr>
            <w:noProof/>
            <w:webHidden/>
          </w:rPr>
          <w:fldChar w:fldCharType="end"/>
        </w:r>
      </w:hyperlink>
    </w:p>
    <w:p w14:paraId="0A1DA143" w14:textId="0948D6C2" w:rsidR="00586A9E" w:rsidRDefault="00AA6D2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1" w:history="1">
        <w:r w:rsidR="00586A9E" w:rsidRPr="00D40E5E">
          <w:rPr>
            <w:rStyle w:val="Hyperlink"/>
            <w:noProof/>
            <w:cs/>
          </w:rPr>
          <w:t xml:space="preserve">ตารางที่ 8 องศาของ </w:t>
        </w:r>
        <w:r w:rsidR="00586A9E" w:rsidRPr="00D40E5E">
          <w:rPr>
            <w:rStyle w:val="Hyperlink"/>
            <w:noProof/>
          </w:rPr>
          <w:t xml:space="preserve">Servo Motor </w:t>
        </w:r>
        <w:r w:rsidR="00586A9E" w:rsidRPr="00D40E5E">
          <w:rPr>
            <w:rStyle w:val="Hyperlink"/>
            <w:noProof/>
            <w:cs/>
          </w:rPr>
          <w:t>ของฟังก์ชันเตรียมก่อนตักอาหาร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_Toc73661421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29</w:t>
        </w:r>
        <w:r w:rsidR="00586A9E">
          <w:rPr>
            <w:noProof/>
            <w:webHidden/>
          </w:rPr>
          <w:fldChar w:fldCharType="end"/>
        </w:r>
      </w:hyperlink>
    </w:p>
    <w:p w14:paraId="2DC03100" w14:textId="2C57B2EF" w:rsidR="00586A9E" w:rsidRDefault="00AA6D2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2" w:history="1">
        <w:r w:rsidR="00586A9E" w:rsidRPr="00D40E5E">
          <w:rPr>
            <w:rStyle w:val="Hyperlink"/>
            <w:noProof/>
            <w:cs/>
          </w:rPr>
          <w:t xml:space="preserve">ตารางที่ 9 องศาของ </w:t>
        </w:r>
        <w:r w:rsidR="00586A9E" w:rsidRPr="00D40E5E">
          <w:rPr>
            <w:rStyle w:val="Hyperlink"/>
            <w:noProof/>
          </w:rPr>
          <w:t xml:space="preserve">Servo Motor </w:t>
        </w:r>
        <w:r w:rsidR="00586A9E" w:rsidRPr="00D40E5E">
          <w:rPr>
            <w:rStyle w:val="Hyperlink"/>
            <w:noProof/>
            <w:cs/>
          </w:rPr>
          <w:t>ของฟังก์ชันเตรียมก่อนตักอาหาร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_Toc73661422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30</w:t>
        </w:r>
        <w:r w:rsidR="00586A9E">
          <w:rPr>
            <w:noProof/>
            <w:webHidden/>
          </w:rPr>
          <w:fldChar w:fldCharType="end"/>
        </w:r>
      </w:hyperlink>
    </w:p>
    <w:p w14:paraId="4124A68A" w14:textId="10146D8B" w:rsidR="00586A9E" w:rsidRDefault="00AA6D2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3" w:history="1">
        <w:r w:rsidR="00586A9E" w:rsidRPr="00D40E5E">
          <w:rPr>
            <w:rStyle w:val="Hyperlink"/>
            <w:noProof/>
            <w:cs/>
          </w:rPr>
          <w:t xml:space="preserve">ตารางที่ 10 องศาของ </w:t>
        </w:r>
        <w:r w:rsidR="00586A9E" w:rsidRPr="00D40E5E">
          <w:rPr>
            <w:rStyle w:val="Hyperlink"/>
            <w:noProof/>
          </w:rPr>
          <w:t xml:space="preserve">Servo Motor </w:t>
        </w:r>
        <w:r w:rsidR="00586A9E" w:rsidRPr="00D40E5E">
          <w:rPr>
            <w:rStyle w:val="Hyperlink"/>
            <w:noProof/>
            <w:cs/>
          </w:rPr>
          <w:t>ของฟังก์ชันตักอาหารหันมาทางผู้รับประทานอาหาร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_Toc73661423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31</w:t>
        </w:r>
        <w:r w:rsidR="00586A9E">
          <w:rPr>
            <w:noProof/>
            <w:webHidden/>
          </w:rPr>
          <w:fldChar w:fldCharType="end"/>
        </w:r>
      </w:hyperlink>
    </w:p>
    <w:p w14:paraId="3615D84C" w14:textId="323E69C9" w:rsidR="00586A9E" w:rsidRDefault="00AA6D2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4" w:history="1">
        <w:r w:rsidR="00586A9E" w:rsidRPr="00D40E5E">
          <w:rPr>
            <w:rStyle w:val="Hyperlink"/>
            <w:noProof/>
            <w:cs/>
          </w:rPr>
          <w:t xml:space="preserve">ตารางที่ 11 องศาของ </w:t>
        </w:r>
        <w:r w:rsidR="00586A9E" w:rsidRPr="00D40E5E">
          <w:rPr>
            <w:rStyle w:val="Hyperlink"/>
            <w:noProof/>
          </w:rPr>
          <w:t>Servo Motor</w:t>
        </w:r>
        <w:r w:rsidR="00586A9E" w:rsidRPr="00D40E5E">
          <w:rPr>
            <w:rStyle w:val="Hyperlink"/>
            <w:noProof/>
            <w:cs/>
          </w:rPr>
          <w:t xml:space="preserve"> ของฟังก์ชัน</w:t>
        </w:r>
        <w:r w:rsidR="00586A9E" w:rsidRPr="00D40E5E">
          <w:rPr>
            <w:rStyle w:val="Hyperlink"/>
            <w:rFonts w:ascii="TH SarabunPSK" w:hAnsi="TH SarabunPSK" w:cs="TH SarabunPSK"/>
            <w:noProof/>
            <w:cs/>
          </w:rPr>
          <w:t>แขนกลหันทางผู้รับประทานอาหาร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_Toc73661424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31</w:t>
        </w:r>
        <w:r w:rsidR="00586A9E">
          <w:rPr>
            <w:noProof/>
            <w:webHidden/>
          </w:rPr>
          <w:fldChar w:fldCharType="end"/>
        </w:r>
      </w:hyperlink>
    </w:p>
    <w:p w14:paraId="7F179F1E" w14:textId="243D8714" w:rsidR="00586A9E" w:rsidRDefault="00AA6D2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5" w:history="1">
        <w:r w:rsidR="00586A9E" w:rsidRPr="00D40E5E">
          <w:rPr>
            <w:rStyle w:val="Hyperlink"/>
            <w:noProof/>
            <w:cs/>
          </w:rPr>
          <w:t xml:space="preserve">ตารางที่ 12 องศาของ </w:t>
        </w:r>
        <w:r w:rsidR="00586A9E" w:rsidRPr="00D40E5E">
          <w:rPr>
            <w:rStyle w:val="Hyperlink"/>
            <w:noProof/>
          </w:rPr>
          <w:t xml:space="preserve">Servo Motor </w:t>
        </w:r>
        <w:r w:rsidR="00586A9E" w:rsidRPr="00D40E5E">
          <w:rPr>
            <w:rStyle w:val="Hyperlink"/>
            <w:noProof/>
            <w:cs/>
          </w:rPr>
          <w:t>ของภาพที่ 27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_Toc73661425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32</w:t>
        </w:r>
        <w:r w:rsidR="00586A9E">
          <w:rPr>
            <w:noProof/>
            <w:webHidden/>
          </w:rPr>
          <w:fldChar w:fldCharType="end"/>
        </w:r>
      </w:hyperlink>
    </w:p>
    <w:p w14:paraId="484034FD" w14:textId="1600D769" w:rsidR="00586A9E" w:rsidRDefault="00AA6D2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6" w:history="1">
        <w:r w:rsidR="00586A9E" w:rsidRPr="00D40E5E">
          <w:rPr>
            <w:rStyle w:val="Hyperlink"/>
            <w:noProof/>
            <w:cs/>
          </w:rPr>
          <w:t xml:space="preserve">ตารางที่ 13 องศาของ </w:t>
        </w:r>
        <w:r w:rsidR="00586A9E" w:rsidRPr="00D40E5E">
          <w:rPr>
            <w:rStyle w:val="Hyperlink"/>
            <w:noProof/>
          </w:rPr>
          <w:t xml:space="preserve">Servo Motor </w:t>
        </w:r>
        <w:r w:rsidR="00586A9E" w:rsidRPr="00D40E5E">
          <w:rPr>
            <w:rStyle w:val="Hyperlink"/>
            <w:noProof/>
            <w:cs/>
          </w:rPr>
          <w:t>ของภาพที่ 28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_Toc73661426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33</w:t>
        </w:r>
        <w:r w:rsidR="00586A9E">
          <w:rPr>
            <w:noProof/>
            <w:webHidden/>
          </w:rPr>
          <w:fldChar w:fldCharType="end"/>
        </w:r>
      </w:hyperlink>
    </w:p>
    <w:p w14:paraId="623DA7BF" w14:textId="7983608B" w:rsidR="00586A9E" w:rsidRDefault="00AA6D2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7" w:history="1">
        <w:r w:rsidR="00586A9E" w:rsidRPr="00D40E5E">
          <w:rPr>
            <w:rStyle w:val="Hyperlink"/>
            <w:noProof/>
            <w:cs/>
          </w:rPr>
          <w:t xml:space="preserve">ตารางที่ 14 </w:t>
        </w:r>
        <w:r w:rsidR="00586A9E" w:rsidRPr="00D40E5E">
          <w:rPr>
            <w:rStyle w:val="Hyperlink"/>
            <w:noProof/>
          </w:rPr>
          <w:t>Start.py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_Toc73661427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34</w:t>
        </w:r>
        <w:r w:rsidR="00586A9E">
          <w:rPr>
            <w:noProof/>
            <w:webHidden/>
          </w:rPr>
          <w:fldChar w:fldCharType="end"/>
        </w:r>
      </w:hyperlink>
    </w:p>
    <w:p w14:paraId="7259426B" w14:textId="5003E57B" w:rsidR="00586A9E" w:rsidRDefault="00AA6D2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8" w:history="1">
        <w:r w:rsidR="00586A9E" w:rsidRPr="00D40E5E">
          <w:rPr>
            <w:rStyle w:val="Hyperlink"/>
            <w:noProof/>
            <w:cs/>
          </w:rPr>
          <w:t>ตารางที่ 15</w:t>
        </w:r>
        <w:r w:rsidR="00586A9E" w:rsidRPr="00D40E5E">
          <w:rPr>
            <w:rStyle w:val="Hyperlink"/>
            <w:noProof/>
          </w:rPr>
          <w:t xml:space="preserve"> Servo.py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_Toc73661428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36</w:t>
        </w:r>
        <w:r w:rsidR="00586A9E">
          <w:rPr>
            <w:noProof/>
            <w:webHidden/>
          </w:rPr>
          <w:fldChar w:fldCharType="end"/>
        </w:r>
      </w:hyperlink>
    </w:p>
    <w:p w14:paraId="6556029F" w14:textId="714AC5BA" w:rsidR="00586A9E" w:rsidRDefault="00AA6D2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9" w:history="1">
        <w:r w:rsidR="00586A9E" w:rsidRPr="00D40E5E">
          <w:rPr>
            <w:rStyle w:val="Hyperlink"/>
            <w:noProof/>
            <w:cs/>
          </w:rPr>
          <w:t>ตารางที่ 16</w:t>
        </w:r>
        <w:r w:rsidR="00586A9E" w:rsidRPr="00D40E5E">
          <w:rPr>
            <w:rStyle w:val="Hyperlink"/>
            <w:noProof/>
          </w:rPr>
          <w:t xml:space="preserve"> Ultrasonict.py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_Toc73661429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43</w:t>
        </w:r>
        <w:r w:rsidR="00586A9E">
          <w:rPr>
            <w:noProof/>
            <w:webHidden/>
          </w:rPr>
          <w:fldChar w:fldCharType="end"/>
        </w:r>
      </w:hyperlink>
    </w:p>
    <w:p w14:paraId="4667EC19" w14:textId="2FAF826D" w:rsidR="00E86574" w:rsidRPr="005A4964" w:rsidRDefault="00586A9E" w:rsidP="00E86574">
      <w:pPr>
        <w:rPr>
          <w:color w:val="FF0000"/>
        </w:rPr>
      </w:pPr>
      <w:r>
        <w:rPr>
          <w:color w:val="FF0000"/>
          <w:cs/>
        </w:rPr>
        <w:fldChar w:fldCharType="end"/>
      </w:r>
    </w:p>
    <w:p w14:paraId="1BD94650" w14:textId="77777777" w:rsidR="00E86574" w:rsidRPr="005A4964" w:rsidRDefault="00E86574" w:rsidP="00E86574">
      <w:pPr>
        <w:rPr>
          <w:color w:val="FF0000"/>
        </w:rPr>
      </w:pPr>
    </w:p>
    <w:p w14:paraId="796B2C9F" w14:textId="77777777" w:rsidR="00E86574" w:rsidRPr="00A00081" w:rsidRDefault="00E86574" w:rsidP="00FF0547">
      <w:pPr>
        <w:spacing w:line="0" w:lineRule="atLeast"/>
        <w:rPr>
          <w:b/>
          <w:bCs/>
          <w:color w:val="000000" w:themeColor="text1"/>
          <w:sz w:val="44"/>
          <w:szCs w:val="44"/>
          <w:cs/>
        </w:rPr>
        <w:sectPr w:rsidR="00E86574" w:rsidRPr="00A00081" w:rsidSect="00352C79">
          <w:headerReference w:type="default" r:id="rId39"/>
          <w:footerReference w:type="default" r:id="rId40"/>
          <w:headerReference w:type="first" r:id="rId41"/>
          <w:footerReference w:type="first" r:id="rId42"/>
          <w:pgSz w:w="11907" w:h="16840" w:code="9"/>
          <w:pgMar w:top="2160" w:right="1440" w:bottom="1440" w:left="2160" w:header="720" w:footer="720" w:gutter="0"/>
          <w:pgNumType w:fmt="thaiLetters" w:start="1"/>
          <w:cols w:space="720"/>
          <w:titlePg/>
          <w:docGrid w:linePitch="360"/>
        </w:sectPr>
      </w:pPr>
    </w:p>
    <w:p w14:paraId="1F9BCD7E" w14:textId="77777777" w:rsidR="00273387" w:rsidRPr="00A00081" w:rsidRDefault="00F46B8D" w:rsidP="008B6442">
      <w:pPr>
        <w:pStyle w:val="Heading1"/>
        <w:rPr>
          <w:rFonts w:ascii="TH Sarabun New" w:hAnsi="TH Sarabun New" w:cs="TH Sarabun New"/>
        </w:rPr>
      </w:pPr>
      <w:bookmarkStart w:id="10" w:name="_Toc75876847"/>
      <w:r w:rsidRPr="00A00081">
        <w:rPr>
          <w:rFonts w:ascii="TH Sarabun New" w:hAnsi="TH Sarabun New" w:cs="TH Sarabun New"/>
          <w:color w:val="000000" w:themeColor="text1"/>
          <w:cs/>
        </w:rPr>
        <w:lastRenderedPageBreak/>
        <w:t xml:space="preserve">บทที่ </w:t>
      </w:r>
      <w:r w:rsidRPr="00A00081">
        <w:rPr>
          <w:rFonts w:ascii="TH Sarabun New" w:hAnsi="TH Sarabun New" w:cs="TH Sarabun New"/>
          <w:color w:val="000000" w:themeColor="text1"/>
        </w:rPr>
        <w:t>1</w:t>
      </w:r>
      <w:r w:rsidR="008B6442" w:rsidRPr="00A00081">
        <w:rPr>
          <w:rFonts w:ascii="TH Sarabun New" w:hAnsi="TH Sarabun New" w:cs="TH Sarabun New"/>
          <w:cs/>
        </w:rPr>
        <w:t xml:space="preserve"> </w:t>
      </w:r>
      <w:r w:rsidR="008B6442" w:rsidRPr="00A00081">
        <w:rPr>
          <w:rFonts w:ascii="TH Sarabun New" w:hAnsi="TH Sarabun New" w:cs="TH Sarabun New"/>
          <w:cs/>
        </w:rPr>
        <w:br/>
      </w:r>
      <w:bookmarkStart w:id="11" w:name="_Toc480443044"/>
      <w:bookmarkStart w:id="12" w:name="_Toc480752363"/>
      <w:r w:rsidR="008B6442" w:rsidRPr="00A00081">
        <w:rPr>
          <w:rFonts w:ascii="TH Sarabun New" w:hAnsi="TH Sarabun New" w:cs="TH Sarabun New"/>
          <w:cs/>
        </w:rPr>
        <w:t>บทนำ</w:t>
      </w:r>
      <w:bookmarkEnd w:id="10"/>
      <w:bookmarkEnd w:id="11"/>
      <w:bookmarkEnd w:id="12"/>
    </w:p>
    <w:p w14:paraId="37272CD2" w14:textId="44F3B361" w:rsidR="00F46B8D" w:rsidRPr="007631CC" w:rsidRDefault="00F46B8D" w:rsidP="009751B4">
      <w:pPr>
        <w:ind w:firstLine="720"/>
        <w:rPr>
          <w:color w:val="000000" w:themeColor="text1"/>
        </w:rPr>
      </w:pPr>
      <w:r w:rsidRPr="007631CC">
        <w:rPr>
          <w:color w:val="000000" w:themeColor="text1"/>
          <w:cs/>
        </w:rPr>
        <w:t>ในส่วนนี้เป็นการอธิบายรายละเอียดและความเป็นมาของโครงงาน ซึ่งเป็นโครงงานเรื่อง</w:t>
      </w:r>
      <w:r w:rsidR="007D1145">
        <w:rPr>
          <w:rFonts w:hint="cs"/>
          <w:color w:val="000000" w:themeColor="text1"/>
          <w:cs/>
        </w:rPr>
        <w:t xml:space="preserve"> ระบบสะสมแต้ม</w:t>
      </w:r>
      <w:r w:rsidR="00760BDC" w:rsidRPr="007631CC">
        <w:rPr>
          <w:color w:val="000000" w:themeColor="text1"/>
        </w:rPr>
        <w:t xml:space="preserve"> </w:t>
      </w:r>
      <w:r w:rsidR="00760BDC" w:rsidRPr="007631CC">
        <w:rPr>
          <w:rFonts w:hint="cs"/>
          <w:color w:val="000000" w:themeColor="text1"/>
          <w:cs/>
        </w:rPr>
        <w:t>โดย</w:t>
      </w:r>
      <w:r w:rsidRPr="007631CC">
        <w:rPr>
          <w:color w:val="000000" w:themeColor="text1"/>
          <w:cs/>
        </w:rPr>
        <w:t xml:space="preserve">มีหัวข้อสำคัญตามลำดับต่อไปนี้ </w:t>
      </w:r>
    </w:p>
    <w:p w14:paraId="74EF4A27" w14:textId="77777777" w:rsidR="00F46B8D" w:rsidRPr="007631CC" w:rsidRDefault="00F46B8D" w:rsidP="005313DB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7631CC">
        <w:rPr>
          <w:color w:val="000000" w:themeColor="text1"/>
          <w:cs/>
        </w:rPr>
        <w:t xml:space="preserve">ที่มาของโครงงาน </w:t>
      </w:r>
    </w:p>
    <w:p w14:paraId="1AFCC084" w14:textId="77777777" w:rsidR="00F46B8D" w:rsidRPr="007631CC" w:rsidRDefault="00F46B8D" w:rsidP="005313DB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7631CC">
        <w:rPr>
          <w:color w:val="000000" w:themeColor="text1"/>
          <w:cs/>
        </w:rPr>
        <w:t xml:space="preserve">วัตถุประสงค์ของโครงงาน </w:t>
      </w:r>
    </w:p>
    <w:p w14:paraId="6D7255A7" w14:textId="77777777" w:rsidR="00F46B8D" w:rsidRPr="007631CC" w:rsidRDefault="00F46B8D" w:rsidP="005313DB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7631CC">
        <w:rPr>
          <w:color w:val="000000" w:themeColor="text1"/>
          <w:cs/>
        </w:rPr>
        <w:t xml:space="preserve">ขอบเขตของโครงงาน </w:t>
      </w:r>
    </w:p>
    <w:p w14:paraId="564CCF5E" w14:textId="77777777" w:rsidR="00F46B8D" w:rsidRPr="007631CC" w:rsidRDefault="00F46B8D" w:rsidP="005313DB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7631CC">
        <w:rPr>
          <w:color w:val="000000" w:themeColor="text1"/>
          <w:cs/>
        </w:rPr>
        <w:t xml:space="preserve">เครื่องมือที่ใช้ในการพัฒนา </w:t>
      </w:r>
    </w:p>
    <w:p w14:paraId="5BBC31F9" w14:textId="77777777" w:rsidR="00F46B8D" w:rsidRPr="007631CC" w:rsidRDefault="00F46B8D" w:rsidP="005313DB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7631CC">
        <w:rPr>
          <w:color w:val="000000" w:themeColor="text1"/>
          <w:cs/>
        </w:rPr>
        <w:t xml:space="preserve">ขั้นตอนในการดำเนินโครงงาน </w:t>
      </w:r>
    </w:p>
    <w:p w14:paraId="5DD5FBB7" w14:textId="77777777" w:rsidR="00F46B8D" w:rsidRPr="007631CC" w:rsidRDefault="00F46B8D" w:rsidP="005313DB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7631CC">
        <w:rPr>
          <w:color w:val="000000" w:themeColor="text1"/>
          <w:cs/>
        </w:rPr>
        <w:t xml:space="preserve">แผนการดำเนินโครงงาน </w:t>
      </w:r>
    </w:p>
    <w:p w14:paraId="752688A6" w14:textId="77777777" w:rsidR="00273387" w:rsidRPr="007631CC" w:rsidRDefault="00F46B8D" w:rsidP="005313DB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7631CC">
        <w:rPr>
          <w:color w:val="000000" w:themeColor="text1"/>
          <w:cs/>
        </w:rPr>
        <w:t>ประโยชน์ที่คาดว่าจะได้รับ</w:t>
      </w:r>
    </w:p>
    <w:p w14:paraId="62553B18" w14:textId="77777777" w:rsidR="008F56D4" w:rsidRPr="007631CC" w:rsidRDefault="008F56D4" w:rsidP="009751B4">
      <w:pPr>
        <w:rPr>
          <w:color w:val="000000" w:themeColor="text1"/>
        </w:rPr>
      </w:pPr>
    </w:p>
    <w:p w14:paraId="7AC8EC0B" w14:textId="77777777" w:rsidR="00F46B8D" w:rsidRPr="007631CC" w:rsidRDefault="00F46B8D" w:rsidP="00D47054">
      <w:pPr>
        <w:pStyle w:val="Heading2"/>
        <w:rPr>
          <w:rFonts w:ascii="TH Sarabun New" w:hAnsi="TH Sarabun New" w:cs="TH Sarabun New"/>
        </w:rPr>
      </w:pPr>
      <w:bookmarkStart w:id="13" w:name="_Toc75876848"/>
      <w:r w:rsidRPr="007631CC">
        <w:rPr>
          <w:rFonts w:ascii="TH Sarabun New" w:hAnsi="TH Sarabun New" w:cs="TH Sarabun New"/>
        </w:rPr>
        <w:t>1</w:t>
      </w:r>
      <w:r w:rsidRPr="007631CC">
        <w:rPr>
          <w:rFonts w:ascii="TH Sarabun New" w:hAnsi="TH Sarabun New" w:cs="TH Sarabun New"/>
          <w:cs/>
        </w:rPr>
        <w:t>.</w:t>
      </w:r>
      <w:r w:rsidRPr="007631CC">
        <w:rPr>
          <w:rFonts w:ascii="TH Sarabun New" w:hAnsi="TH Sarabun New" w:cs="TH Sarabun New"/>
        </w:rPr>
        <w:t xml:space="preserve">1 </w:t>
      </w:r>
      <w:r w:rsidRPr="007631CC">
        <w:rPr>
          <w:rFonts w:ascii="TH Sarabun New" w:hAnsi="TH Sarabun New" w:cs="TH Sarabun New"/>
          <w:cs/>
        </w:rPr>
        <w:t>ที่มาของโครงงาน</w:t>
      </w:r>
      <w:bookmarkEnd w:id="13"/>
    </w:p>
    <w:p w14:paraId="375BA1EC" w14:textId="3A088133" w:rsidR="00F07CB5" w:rsidRDefault="00EA4535" w:rsidP="004B42B8">
      <w:pPr>
        <w:ind w:firstLine="720"/>
        <w:rPr>
          <w:color w:val="000000" w:themeColor="text1"/>
        </w:rPr>
      </w:pPr>
      <w:r>
        <w:rPr>
          <w:rFonts w:hint="cs"/>
          <w:color w:val="000000" w:themeColor="text1"/>
          <w:cs/>
        </w:rPr>
        <w:t>ปัจจุบัน</w:t>
      </w:r>
      <w:r>
        <w:rPr>
          <w:rFonts w:hint="cs"/>
          <w:color w:val="000000" w:themeColor="text1"/>
          <w:cs/>
        </w:rPr>
        <w:t xml:space="preserve"> การสะสมแต้ม</w:t>
      </w:r>
      <w:r w:rsidR="00051B55">
        <w:rPr>
          <w:rFonts w:hint="cs"/>
          <w:color w:val="000000" w:themeColor="text1"/>
          <w:cs/>
        </w:rPr>
        <w:t>ของ</w:t>
      </w:r>
      <w:r w:rsidR="00F67066">
        <w:rPr>
          <w:rFonts w:hint="cs"/>
          <w:color w:val="000000" w:themeColor="text1"/>
          <w:cs/>
        </w:rPr>
        <w:t>ผู้ประกอบการส่วน</w:t>
      </w:r>
      <w:r w:rsidR="00051B55">
        <w:rPr>
          <w:rFonts w:hint="cs"/>
          <w:color w:val="000000" w:themeColor="text1"/>
          <w:cs/>
        </w:rPr>
        <w:t>ใหญ่จะ</w:t>
      </w:r>
      <w:r w:rsidR="00F67066">
        <w:rPr>
          <w:rFonts w:hint="cs"/>
          <w:color w:val="000000" w:themeColor="text1"/>
          <w:cs/>
        </w:rPr>
        <w:t>ใช้</w:t>
      </w:r>
      <w:r w:rsidR="00051B55">
        <w:rPr>
          <w:rFonts w:hint="cs"/>
          <w:color w:val="000000" w:themeColor="text1"/>
          <w:cs/>
        </w:rPr>
        <w:t>วิธีการสะสมแต้ม</w:t>
      </w:r>
      <w:r w:rsidR="00F67066">
        <w:rPr>
          <w:rFonts w:hint="cs"/>
          <w:color w:val="000000" w:themeColor="text1"/>
          <w:cs/>
        </w:rPr>
        <w:t>เป็นบัตรสะสมแต้ม</w:t>
      </w:r>
      <w:r w:rsidR="004B42B8" w:rsidRPr="007631CC">
        <w:rPr>
          <w:rFonts w:hint="cs"/>
          <w:color w:val="000000" w:themeColor="text1"/>
          <w:cs/>
        </w:rPr>
        <w:t xml:space="preserve"> </w:t>
      </w:r>
      <w:r w:rsidR="00051B55">
        <w:rPr>
          <w:rFonts w:hint="cs"/>
          <w:color w:val="000000" w:themeColor="text1"/>
          <w:cs/>
        </w:rPr>
        <w:t>ซึ่ง</w:t>
      </w:r>
      <w:r w:rsidR="002939EB">
        <w:rPr>
          <w:rFonts w:hint="cs"/>
          <w:color w:val="000000" w:themeColor="text1"/>
          <w:cs/>
        </w:rPr>
        <w:t>ได้</w:t>
      </w:r>
      <w:r w:rsidR="00051B55">
        <w:rPr>
          <w:rFonts w:hint="cs"/>
          <w:color w:val="000000" w:themeColor="text1"/>
          <w:cs/>
        </w:rPr>
        <w:t>เกิด</w:t>
      </w:r>
      <w:r w:rsidR="004B42B8" w:rsidRPr="007631CC">
        <w:rPr>
          <w:rFonts w:hint="cs"/>
          <w:color w:val="000000" w:themeColor="text1"/>
          <w:cs/>
        </w:rPr>
        <w:t>ปัญหาด้านการ</w:t>
      </w:r>
      <w:r w:rsidR="00C41D1C">
        <w:rPr>
          <w:rFonts w:hint="cs"/>
          <w:color w:val="000000" w:themeColor="text1"/>
          <w:cs/>
        </w:rPr>
        <w:t xml:space="preserve">เก็บรักษา </w:t>
      </w:r>
      <w:r w:rsidR="00B03E9F">
        <w:rPr>
          <w:rFonts w:hint="cs"/>
          <w:color w:val="000000" w:themeColor="text1"/>
          <w:cs/>
        </w:rPr>
        <w:t>หาก</w:t>
      </w:r>
      <w:r w:rsidR="0099453D">
        <w:rPr>
          <w:rFonts w:hint="cs"/>
          <w:color w:val="000000" w:themeColor="text1"/>
          <w:cs/>
        </w:rPr>
        <w:t>บัตรสะสมแต้ม</w:t>
      </w:r>
      <w:r w:rsidR="00B03E9F">
        <w:rPr>
          <w:rFonts w:hint="cs"/>
          <w:color w:val="000000" w:themeColor="text1"/>
          <w:cs/>
        </w:rPr>
        <w:t>เปียกน้ำ</w:t>
      </w:r>
      <w:r w:rsidR="0099453D">
        <w:rPr>
          <w:rFonts w:hint="cs"/>
          <w:color w:val="000000" w:themeColor="text1"/>
          <w:cs/>
        </w:rPr>
        <w:t xml:space="preserve"> </w:t>
      </w:r>
      <w:r w:rsidR="0099453D">
        <w:rPr>
          <w:rFonts w:hint="cs"/>
          <w:color w:val="000000" w:themeColor="text1"/>
          <w:cs/>
        </w:rPr>
        <w:t>สูญหาย</w:t>
      </w:r>
      <w:r w:rsidR="0099453D">
        <w:rPr>
          <w:rFonts w:hint="cs"/>
          <w:color w:val="000000" w:themeColor="text1"/>
          <w:cs/>
        </w:rPr>
        <w:t xml:space="preserve"> หรือข้อมูลแต้มสะสมเลือนราง</w:t>
      </w:r>
      <w:r w:rsidR="002B0E80">
        <w:rPr>
          <w:rFonts w:hint="cs"/>
          <w:color w:val="000000" w:themeColor="text1"/>
          <w:cs/>
        </w:rPr>
        <w:t>จน</w:t>
      </w:r>
      <w:r w:rsidR="0099453D">
        <w:rPr>
          <w:rFonts w:hint="cs"/>
          <w:color w:val="000000" w:themeColor="text1"/>
          <w:cs/>
        </w:rPr>
        <w:t>ไม่สามารถยืนยันแต้มสะสมได้</w:t>
      </w:r>
      <w:r w:rsidR="00B03E9F">
        <w:rPr>
          <w:rFonts w:hint="cs"/>
          <w:color w:val="000000" w:themeColor="text1"/>
          <w:cs/>
        </w:rPr>
        <w:t xml:space="preserve"> </w:t>
      </w:r>
      <w:r w:rsidR="00120E80">
        <w:rPr>
          <w:rFonts w:hint="cs"/>
          <w:color w:val="000000" w:themeColor="text1"/>
          <w:cs/>
        </w:rPr>
        <w:t>ผู้สะสม</w:t>
      </w:r>
      <w:r w:rsidR="00051B55">
        <w:rPr>
          <w:rFonts w:hint="cs"/>
          <w:color w:val="000000" w:themeColor="text1"/>
          <w:cs/>
        </w:rPr>
        <w:t>แต้ม</w:t>
      </w:r>
      <w:r w:rsidR="00120E80">
        <w:rPr>
          <w:rFonts w:hint="cs"/>
          <w:color w:val="000000" w:themeColor="text1"/>
          <w:cs/>
        </w:rPr>
        <w:t>จะแต้ม</w:t>
      </w:r>
      <w:r w:rsidR="00B03E9F">
        <w:rPr>
          <w:rFonts w:hint="cs"/>
          <w:color w:val="000000" w:themeColor="text1"/>
          <w:cs/>
        </w:rPr>
        <w:t>สะสม</w:t>
      </w:r>
      <w:r w:rsidR="00120E80">
        <w:rPr>
          <w:rFonts w:hint="cs"/>
          <w:color w:val="000000" w:themeColor="text1"/>
          <w:cs/>
        </w:rPr>
        <w:t>ไป</w:t>
      </w:r>
      <w:r w:rsidR="00B03E9F" w:rsidRPr="007631CC">
        <w:rPr>
          <w:rFonts w:hint="cs"/>
          <w:color w:val="000000" w:themeColor="text1"/>
          <w:cs/>
        </w:rPr>
        <w:t xml:space="preserve"> </w:t>
      </w:r>
      <w:r w:rsidR="006C454A">
        <w:rPr>
          <w:rFonts w:hint="cs"/>
          <w:color w:val="000000" w:themeColor="text1"/>
          <w:cs/>
        </w:rPr>
        <w:t>ทำให้ผู้สะสม</w:t>
      </w:r>
      <w:r w:rsidR="00120E80">
        <w:rPr>
          <w:rFonts w:hint="cs"/>
          <w:color w:val="000000" w:themeColor="text1"/>
          <w:cs/>
        </w:rPr>
        <w:t>จะต้องเริ่ม</w:t>
      </w:r>
      <w:r w:rsidR="00051B55">
        <w:rPr>
          <w:rFonts w:hint="cs"/>
          <w:color w:val="000000" w:themeColor="text1"/>
          <w:cs/>
        </w:rPr>
        <w:t>ต้น</w:t>
      </w:r>
      <w:r w:rsidR="00120E80">
        <w:rPr>
          <w:rFonts w:hint="cs"/>
          <w:color w:val="000000" w:themeColor="text1"/>
          <w:cs/>
        </w:rPr>
        <w:t xml:space="preserve">สะสมแต้มใหม่อีกครั้ง </w:t>
      </w:r>
      <w:r w:rsidR="002B0E80">
        <w:rPr>
          <w:color w:val="000000" w:themeColor="text1"/>
          <w:cs/>
        </w:rPr>
        <w:t>และยังเกิดขยะจาก</w:t>
      </w:r>
      <w:r w:rsidR="002B0E80">
        <w:rPr>
          <w:rFonts w:hint="cs"/>
          <w:color w:val="000000" w:themeColor="text1"/>
          <w:cs/>
        </w:rPr>
        <w:t>การนำ</w:t>
      </w:r>
      <w:r w:rsidR="002B0E80">
        <w:rPr>
          <w:color w:val="000000" w:themeColor="text1"/>
          <w:cs/>
        </w:rPr>
        <w:t xml:space="preserve">วัสดุมาทำบัตรสะสมแต้ม </w:t>
      </w:r>
      <w:r w:rsidR="00120E80">
        <w:rPr>
          <w:rFonts w:hint="cs"/>
          <w:color w:val="000000" w:themeColor="text1"/>
          <w:cs/>
        </w:rPr>
        <w:t>หรือ</w:t>
      </w:r>
      <w:r w:rsidR="00051B55">
        <w:rPr>
          <w:rFonts w:hint="cs"/>
          <w:color w:val="000000" w:themeColor="text1"/>
          <w:cs/>
        </w:rPr>
        <w:t>ผู้ประกอบการที่ใช้</w:t>
      </w:r>
      <w:r w:rsidR="00120E80">
        <w:rPr>
          <w:rFonts w:hint="cs"/>
          <w:color w:val="000000" w:themeColor="text1"/>
          <w:cs/>
        </w:rPr>
        <w:t>ระบบสะสมแต้มที่มีอยู</w:t>
      </w:r>
      <w:r w:rsidR="00051B55">
        <w:rPr>
          <w:rFonts w:hint="cs"/>
          <w:color w:val="000000" w:themeColor="text1"/>
          <w:cs/>
        </w:rPr>
        <w:t>่</w:t>
      </w:r>
      <w:r w:rsidR="002B0E80">
        <w:rPr>
          <w:rFonts w:hint="cs"/>
          <w:color w:val="000000" w:themeColor="text1"/>
          <w:cs/>
        </w:rPr>
        <w:t xml:space="preserve"> </w:t>
      </w:r>
      <w:r w:rsidR="00120E80">
        <w:rPr>
          <w:rFonts w:hint="cs"/>
          <w:color w:val="000000" w:themeColor="text1"/>
          <w:cs/>
        </w:rPr>
        <w:t>วิธีการสะสมแต้ม</w:t>
      </w:r>
      <w:r w:rsidR="002B0E80">
        <w:rPr>
          <w:rFonts w:hint="cs"/>
          <w:color w:val="000000" w:themeColor="text1"/>
          <w:cs/>
        </w:rPr>
        <w:t>นั้น</w:t>
      </w:r>
      <w:r w:rsidR="00120E80">
        <w:rPr>
          <w:rFonts w:hint="cs"/>
          <w:color w:val="000000" w:themeColor="text1"/>
          <w:cs/>
        </w:rPr>
        <w:t xml:space="preserve">มีตัวเลือกอย่างจำกัด </w:t>
      </w:r>
      <w:r w:rsidR="00051B55">
        <w:rPr>
          <w:rFonts w:hint="cs"/>
          <w:color w:val="000000" w:themeColor="text1"/>
          <w:cs/>
        </w:rPr>
        <w:t>ซึ่ง</w:t>
      </w:r>
      <w:r w:rsidR="00120E80">
        <w:rPr>
          <w:rFonts w:hint="cs"/>
          <w:color w:val="000000" w:themeColor="text1"/>
          <w:cs/>
        </w:rPr>
        <w:t>อาจไม่ตรงความต้องการของผู้ประกอบการ</w:t>
      </w:r>
      <w:r w:rsidR="006C454A">
        <w:rPr>
          <w:rFonts w:hint="cs"/>
          <w:color w:val="000000" w:themeColor="text1"/>
          <w:cs/>
        </w:rPr>
        <w:t xml:space="preserve"> </w:t>
      </w:r>
    </w:p>
    <w:p w14:paraId="5EA611B7" w14:textId="666F9249" w:rsidR="002979F0" w:rsidRDefault="00B03E9F" w:rsidP="003F43C1">
      <w:pPr>
        <w:ind w:firstLine="720"/>
        <w:rPr>
          <w:color w:val="000000" w:themeColor="text1"/>
        </w:rPr>
      </w:pPr>
      <w:r w:rsidRPr="007631CC">
        <w:rPr>
          <w:rFonts w:hint="cs"/>
          <w:color w:val="000000" w:themeColor="text1"/>
          <w:cs/>
        </w:rPr>
        <w:t>ผู้พัฒนา</w:t>
      </w:r>
      <w:r w:rsidR="00EA4535">
        <w:rPr>
          <w:rFonts w:hint="cs"/>
          <w:color w:val="000000" w:themeColor="text1"/>
          <w:cs/>
        </w:rPr>
        <w:t>ได้เห็นถึงปัญหาตรง</w:t>
      </w:r>
      <w:r w:rsidR="00F07CB5">
        <w:rPr>
          <w:rFonts w:hint="cs"/>
          <w:color w:val="000000" w:themeColor="text1"/>
          <w:cs/>
        </w:rPr>
        <w:t>ส่วน</w:t>
      </w:r>
      <w:r w:rsidR="00EA4535">
        <w:rPr>
          <w:rFonts w:hint="cs"/>
          <w:color w:val="000000" w:themeColor="text1"/>
          <w:cs/>
        </w:rPr>
        <w:t>นี้</w:t>
      </w:r>
      <w:r w:rsidRPr="007631CC">
        <w:rPr>
          <w:rFonts w:hint="cs"/>
          <w:color w:val="000000" w:themeColor="text1"/>
          <w:cs/>
        </w:rPr>
        <w:t>จึงทำการพัฒนา</w:t>
      </w:r>
      <w:r>
        <w:rPr>
          <w:rFonts w:hint="cs"/>
          <w:color w:val="000000" w:themeColor="text1"/>
          <w:cs/>
        </w:rPr>
        <w:t>ระบบสะสมแต้มที่</w:t>
      </w:r>
      <w:r w:rsidR="00EA4535">
        <w:rPr>
          <w:rFonts w:hint="cs"/>
          <w:color w:val="000000" w:themeColor="text1"/>
          <w:cs/>
        </w:rPr>
        <w:t>แก้ไข</w:t>
      </w:r>
      <w:r>
        <w:rPr>
          <w:rFonts w:hint="cs"/>
          <w:color w:val="000000" w:themeColor="text1"/>
          <w:cs/>
        </w:rPr>
        <w:t xml:space="preserve">ปัญหาข้างตน </w:t>
      </w:r>
      <w:r w:rsidR="004B42B8" w:rsidRPr="007631CC">
        <w:rPr>
          <w:rFonts w:hint="cs"/>
          <w:color w:val="000000" w:themeColor="text1"/>
          <w:cs/>
        </w:rPr>
        <w:t>โดย</w:t>
      </w:r>
      <w:r w:rsidR="00F07CB5">
        <w:rPr>
          <w:rFonts w:hint="cs"/>
          <w:color w:val="000000" w:themeColor="text1"/>
          <w:cs/>
        </w:rPr>
        <w:t>ให้ผู้สะสมแต้มใช้ระบบสะสมแต้มแทนการใช้บัตรสะสม ซึ่ง</w:t>
      </w:r>
      <w:r w:rsidR="004B42B8" w:rsidRPr="007631CC">
        <w:rPr>
          <w:rFonts w:hint="cs"/>
          <w:color w:val="000000" w:themeColor="text1"/>
          <w:cs/>
        </w:rPr>
        <w:t>เป็นการ</w:t>
      </w:r>
      <w:r w:rsidR="00F07CB5">
        <w:rPr>
          <w:rFonts w:hint="cs"/>
          <w:color w:val="000000" w:themeColor="text1"/>
          <w:cs/>
        </w:rPr>
        <w:t>จัดเก็บ</w:t>
      </w:r>
      <w:r w:rsidR="00EA4535">
        <w:rPr>
          <w:rFonts w:hint="cs"/>
          <w:color w:val="000000" w:themeColor="text1"/>
          <w:cs/>
        </w:rPr>
        <w:t>แต้มสะสม</w:t>
      </w:r>
      <w:r w:rsidR="00F07CB5">
        <w:rPr>
          <w:rFonts w:hint="cs"/>
          <w:color w:val="000000" w:themeColor="text1"/>
          <w:cs/>
        </w:rPr>
        <w:t>ไว้</w:t>
      </w:r>
      <w:r w:rsidR="006C454A">
        <w:rPr>
          <w:rFonts w:hint="cs"/>
          <w:color w:val="000000" w:themeColor="text1"/>
          <w:cs/>
        </w:rPr>
        <w:t>ที่</w:t>
      </w:r>
      <w:r w:rsidR="00EA4535">
        <w:rPr>
          <w:rFonts w:hint="cs"/>
          <w:color w:val="000000" w:themeColor="text1"/>
          <w:cs/>
        </w:rPr>
        <w:t>ระบบ</w:t>
      </w:r>
      <w:r w:rsidR="006C454A">
        <w:rPr>
          <w:rFonts w:hint="cs"/>
          <w:color w:val="000000" w:themeColor="text1"/>
          <w:cs/>
        </w:rPr>
        <w:t>ฐานข้อมูล เพื่อ</w:t>
      </w:r>
      <w:r w:rsidR="00EA4535">
        <w:rPr>
          <w:rFonts w:hint="cs"/>
          <w:color w:val="000000" w:themeColor="text1"/>
          <w:cs/>
        </w:rPr>
        <w:t>ที่ป้องกัน</w:t>
      </w:r>
      <w:r w:rsidR="003F43C1">
        <w:rPr>
          <w:rFonts w:hint="cs"/>
          <w:color w:val="000000" w:themeColor="text1"/>
          <w:cs/>
        </w:rPr>
        <w:t>การสูญหายของข้อมูล</w:t>
      </w:r>
      <w:r w:rsidR="00E35972">
        <w:rPr>
          <w:rFonts w:hint="cs"/>
          <w:color w:val="000000" w:themeColor="text1"/>
          <w:cs/>
        </w:rPr>
        <w:t>แต้มสะสม</w:t>
      </w:r>
      <w:r w:rsidR="006C454A">
        <w:rPr>
          <w:rFonts w:hint="cs"/>
          <w:color w:val="000000" w:themeColor="text1"/>
          <w:cs/>
        </w:rPr>
        <w:t xml:space="preserve"> </w:t>
      </w:r>
      <w:r w:rsidR="003F43C1">
        <w:rPr>
          <w:rFonts w:hint="cs"/>
          <w:cs/>
        </w:rPr>
        <w:t>ทั้งยัง</w:t>
      </w:r>
      <w:r w:rsidR="003F43C1">
        <w:rPr>
          <w:rFonts w:hint="cs"/>
          <w:cs/>
        </w:rPr>
        <w:t>เลือก</w:t>
      </w:r>
      <w:r w:rsidR="003F43C1">
        <w:rPr>
          <w:rFonts w:hint="cs"/>
          <w:cs/>
        </w:rPr>
        <w:t>วิธีการเก็บแต้มสะสมแบบกำหนดแต้มหรือ</w:t>
      </w:r>
      <w:r w:rsidR="003F43C1">
        <w:rPr>
          <w:rFonts w:hint="cs"/>
          <w:cs/>
        </w:rPr>
        <w:t>จะเป็นการกำหนด</w:t>
      </w:r>
      <w:r w:rsidR="003F43C1">
        <w:rPr>
          <w:rFonts w:hint="cs"/>
          <w:cs/>
        </w:rPr>
        <w:t>ราคาสินค้า</w:t>
      </w:r>
      <w:r w:rsidR="00E35972">
        <w:rPr>
          <w:rFonts w:hint="cs"/>
          <w:cs/>
        </w:rPr>
        <w:t>ก็ได้</w:t>
      </w:r>
      <w:r w:rsidR="003F43C1">
        <w:rPr>
          <w:rFonts w:hint="cs"/>
          <w:cs/>
        </w:rPr>
        <w:t xml:space="preserve"> เพื่อเพิ่มความหลากหลายของวิธีการสะสม</w:t>
      </w:r>
      <w:r w:rsidR="00E35972">
        <w:rPr>
          <w:rFonts w:hint="cs"/>
          <w:cs/>
        </w:rPr>
        <w:t>แต้ม</w:t>
      </w:r>
      <w:r w:rsidR="003F43C1">
        <w:rPr>
          <w:rFonts w:hint="cs"/>
          <w:cs/>
        </w:rPr>
        <w:t xml:space="preserve"> ซึ่งช่วยให้ผู้ประกอบการสามารถสร้างวิธีการเก็บสะสมแต้มได้ตามที่ต้องการ </w:t>
      </w:r>
      <w:r w:rsidR="006C454A">
        <w:rPr>
          <w:rFonts w:hint="cs"/>
          <w:color w:val="000000" w:themeColor="text1"/>
          <w:cs/>
        </w:rPr>
        <w:t>สามารถตรวจสอบแต้ม</w:t>
      </w:r>
      <w:r w:rsidR="00E35972">
        <w:rPr>
          <w:rFonts w:hint="cs"/>
          <w:color w:val="000000" w:themeColor="text1"/>
          <w:cs/>
        </w:rPr>
        <w:t>ได้ทั้งผู้ประกอบการและสมาชิก ดังนั้น</w:t>
      </w:r>
      <w:r w:rsidR="00E35972" w:rsidRPr="007631CC">
        <w:rPr>
          <w:rFonts w:hint="cs"/>
          <w:color w:val="000000" w:themeColor="text1"/>
          <w:cs/>
        </w:rPr>
        <w:t>ผู้พัฒนา</w:t>
      </w:r>
      <w:r w:rsidR="004B42B8" w:rsidRPr="007631CC">
        <w:rPr>
          <w:rFonts w:hint="cs"/>
          <w:color w:val="000000" w:themeColor="text1"/>
          <w:cs/>
        </w:rPr>
        <w:t>จึงทำการพัฒนา</w:t>
      </w:r>
      <w:r w:rsidR="00A37873" w:rsidRPr="007631CC">
        <w:rPr>
          <w:rFonts w:hint="cs"/>
          <w:color w:val="000000" w:themeColor="text1"/>
          <w:cs/>
        </w:rPr>
        <w:t>โครงการตัวนี้ขึ้น เพื่อแก้ปัญหาในการ</w:t>
      </w:r>
      <w:r w:rsidR="00E81508">
        <w:rPr>
          <w:rFonts w:hint="cs"/>
          <w:color w:val="000000" w:themeColor="text1"/>
          <w:cs/>
        </w:rPr>
        <w:t>สะสมแต้ม</w:t>
      </w:r>
      <w:r w:rsidR="00A37873" w:rsidRPr="007631CC">
        <w:rPr>
          <w:rFonts w:hint="cs"/>
          <w:color w:val="000000" w:themeColor="text1"/>
          <w:cs/>
        </w:rPr>
        <w:t xml:space="preserve">เหล่านั้น </w:t>
      </w:r>
    </w:p>
    <w:p w14:paraId="614BF8EC" w14:textId="55FAA885" w:rsidR="00C0754C" w:rsidRDefault="00C0754C" w:rsidP="003F43C1">
      <w:pPr>
        <w:ind w:firstLine="720"/>
        <w:rPr>
          <w:color w:val="000000" w:themeColor="text1"/>
        </w:rPr>
      </w:pPr>
    </w:p>
    <w:p w14:paraId="0C1FD09C" w14:textId="0251B519" w:rsidR="00C0754C" w:rsidRPr="00C0754C" w:rsidRDefault="00C0754C" w:rsidP="003F43C1">
      <w:pPr>
        <w:ind w:firstLine="720"/>
        <w:rPr>
          <w:rFonts w:hint="cs"/>
          <w:color w:val="FF0000"/>
          <w:cs/>
        </w:rPr>
      </w:pPr>
      <w:r>
        <w:rPr>
          <w:rFonts w:hint="cs"/>
          <w:color w:val="FF0000"/>
          <w:cs/>
        </w:rPr>
        <w:t>อ้างอิงจากการสำรวจมาแล้ว</w:t>
      </w:r>
      <w:r>
        <w:rPr>
          <w:color w:val="FF0000"/>
        </w:rPr>
        <w:t>,</w:t>
      </w:r>
      <w:r>
        <w:rPr>
          <w:rFonts w:hint="cs"/>
          <w:color w:val="FF0000"/>
          <w:cs/>
        </w:rPr>
        <w:t xml:space="preserve"> ระบบที่มีอยู่</w:t>
      </w:r>
      <w:r>
        <w:rPr>
          <w:color w:val="FF0000"/>
        </w:rPr>
        <w:t xml:space="preserve">, </w:t>
      </w:r>
      <w:r>
        <w:rPr>
          <w:rFonts w:hint="cs"/>
          <w:color w:val="FF0000"/>
          <w:cs/>
        </w:rPr>
        <w:t>วิธีแก้ปัญหา โดยเทคโนโลยีอะไร</w:t>
      </w:r>
    </w:p>
    <w:p w14:paraId="586DEB11" w14:textId="1F173758" w:rsidR="002979F0" w:rsidRDefault="002979F0">
      <w:pPr>
        <w:spacing w:after="160" w:line="259" w:lineRule="auto"/>
        <w:jc w:val="left"/>
        <w:rPr>
          <w:color w:val="000000" w:themeColor="text1"/>
          <w:cs/>
        </w:rPr>
      </w:pPr>
      <w:r>
        <w:rPr>
          <w:color w:val="000000" w:themeColor="text1"/>
          <w:cs/>
        </w:rPr>
        <w:br w:type="page"/>
      </w:r>
    </w:p>
    <w:p w14:paraId="24028441" w14:textId="77777777" w:rsidR="00F46B8D" w:rsidRPr="007631CC" w:rsidRDefault="00F46B8D" w:rsidP="00D47054">
      <w:pPr>
        <w:pStyle w:val="Heading2"/>
        <w:rPr>
          <w:rFonts w:ascii="TH Sarabun New" w:hAnsi="TH Sarabun New" w:cs="TH Sarabun New" w:hint="cs"/>
        </w:rPr>
      </w:pPr>
      <w:bookmarkStart w:id="14" w:name="_Toc75876849"/>
      <w:r w:rsidRPr="007631CC">
        <w:rPr>
          <w:rFonts w:ascii="TH Sarabun New" w:hAnsi="TH Sarabun New" w:cs="TH Sarabun New"/>
        </w:rPr>
        <w:lastRenderedPageBreak/>
        <w:t>1</w:t>
      </w:r>
      <w:r w:rsidRPr="007631CC">
        <w:rPr>
          <w:rFonts w:ascii="TH Sarabun New" w:hAnsi="TH Sarabun New" w:cs="TH Sarabun New"/>
          <w:cs/>
        </w:rPr>
        <w:t>.</w:t>
      </w:r>
      <w:r w:rsidRPr="007631CC">
        <w:rPr>
          <w:rFonts w:ascii="TH Sarabun New" w:hAnsi="TH Sarabun New" w:cs="TH Sarabun New"/>
        </w:rPr>
        <w:t xml:space="preserve">2 </w:t>
      </w:r>
      <w:r w:rsidRPr="007631CC">
        <w:rPr>
          <w:rFonts w:ascii="TH Sarabun New" w:hAnsi="TH Sarabun New" w:cs="TH Sarabun New"/>
          <w:cs/>
        </w:rPr>
        <w:t>วัตถุประสงค์ของโครงงาน</w:t>
      </w:r>
      <w:bookmarkEnd w:id="14"/>
    </w:p>
    <w:p w14:paraId="418ECEB2" w14:textId="6834C84C" w:rsidR="00120E80" w:rsidRDefault="00120E80" w:rsidP="00B40DC2">
      <w:pPr>
        <w:pStyle w:val="ListParagraph"/>
        <w:numPr>
          <w:ilvl w:val="0"/>
          <w:numId w:val="1"/>
        </w:numPr>
        <w:tabs>
          <w:tab w:val="left" w:pos="720"/>
          <w:tab w:val="left" w:pos="900"/>
          <w:tab w:val="left" w:pos="1584"/>
          <w:tab w:val="left" w:pos="1944"/>
        </w:tabs>
        <w:ind w:left="720"/>
        <w:rPr>
          <w:color w:val="000000" w:themeColor="text1"/>
        </w:rPr>
      </w:pPr>
      <w:r>
        <w:rPr>
          <w:rFonts w:hint="cs"/>
          <w:color w:val="000000" w:themeColor="text1"/>
          <w:cs/>
        </w:rPr>
        <w:t>พัฒนาระบบสะสมแต้ม</w:t>
      </w:r>
    </w:p>
    <w:p w14:paraId="0F98853D" w14:textId="134E653F" w:rsidR="002159BB" w:rsidRDefault="00E81508" w:rsidP="00B40DC2">
      <w:pPr>
        <w:pStyle w:val="ListParagraph"/>
        <w:numPr>
          <w:ilvl w:val="0"/>
          <w:numId w:val="1"/>
        </w:numPr>
        <w:tabs>
          <w:tab w:val="left" w:pos="720"/>
          <w:tab w:val="left" w:pos="900"/>
          <w:tab w:val="left" w:pos="1584"/>
          <w:tab w:val="left" w:pos="1944"/>
        </w:tabs>
        <w:ind w:left="720"/>
        <w:rPr>
          <w:color w:val="000000" w:themeColor="text1"/>
        </w:rPr>
      </w:pPr>
      <w:r>
        <w:rPr>
          <w:color w:val="000000" w:themeColor="text1"/>
          <w:cs/>
        </w:rPr>
        <w:t>ศึกษา</w:t>
      </w:r>
      <w:r>
        <w:rPr>
          <w:rFonts w:hint="cs"/>
          <w:color w:val="000000" w:themeColor="text1"/>
          <w:cs/>
        </w:rPr>
        <w:t>พฤติกรรม</w:t>
      </w:r>
      <w:r w:rsidR="00010A02" w:rsidRPr="007631CC">
        <w:rPr>
          <w:rFonts w:hint="cs"/>
          <w:color w:val="000000" w:themeColor="text1"/>
          <w:cs/>
        </w:rPr>
        <w:t xml:space="preserve"> </w:t>
      </w:r>
      <w:r w:rsidR="00513E1E" w:rsidRPr="007631CC">
        <w:rPr>
          <w:rFonts w:hint="cs"/>
          <w:color w:val="000000" w:themeColor="text1"/>
          <w:cs/>
        </w:rPr>
        <w:t>การ</w:t>
      </w:r>
      <w:r>
        <w:rPr>
          <w:rFonts w:hint="cs"/>
          <w:color w:val="000000" w:themeColor="text1"/>
          <w:cs/>
        </w:rPr>
        <w:t>จัดโปรโมชันของผู้ประกอบการ</w:t>
      </w:r>
    </w:p>
    <w:p w14:paraId="0CF1F01B" w14:textId="531FD83A" w:rsidR="00E81508" w:rsidRPr="007631CC" w:rsidRDefault="00E81508" w:rsidP="00120E80">
      <w:pPr>
        <w:pStyle w:val="ListParagraph"/>
        <w:numPr>
          <w:ilvl w:val="0"/>
          <w:numId w:val="1"/>
        </w:numPr>
        <w:tabs>
          <w:tab w:val="left" w:pos="720"/>
          <w:tab w:val="left" w:pos="900"/>
          <w:tab w:val="left" w:pos="1584"/>
          <w:tab w:val="left" w:pos="1944"/>
        </w:tabs>
        <w:ind w:left="720"/>
        <w:rPr>
          <w:color w:val="000000" w:themeColor="text1"/>
        </w:rPr>
      </w:pPr>
      <w:r>
        <w:rPr>
          <w:color w:val="000000" w:themeColor="text1"/>
          <w:cs/>
        </w:rPr>
        <w:t>ศึกษา</w:t>
      </w:r>
      <w:r>
        <w:rPr>
          <w:rFonts w:hint="cs"/>
          <w:color w:val="000000" w:themeColor="text1"/>
          <w:cs/>
        </w:rPr>
        <w:t>พฤติกรรม การสะสมแต้ม</w:t>
      </w:r>
      <w:r w:rsidR="00293024">
        <w:rPr>
          <w:rFonts w:hint="cs"/>
          <w:color w:val="000000" w:themeColor="text1"/>
          <w:cs/>
        </w:rPr>
        <w:t>และแลกรางวัล</w:t>
      </w:r>
      <w:r>
        <w:rPr>
          <w:rFonts w:hint="cs"/>
          <w:color w:val="000000" w:themeColor="text1"/>
          <w:cs/>
        </w:rPr>
        <w:t>ของลูกค้าหรือสมาชิก</w:t>
      </w:r>
    </w:p>
    <w:p w14:paraId="693C1D8B" w14:textId="1E48BA4E" w:rsidR="00F46B8D" w:rsidRPr="00A00081" w:rsidRDefault="00293024" w:rsidP="00B40DC2">
      <w:pPr>
        <w:pStyle w:val="ListParagraph"/>
        <w:numPr>
          <w:ilvl w:val="0"/>
          <w:numId w:val="1"/>
        </w:numPr>
        <w:tabs>
          <w:tab w:val="left" w:pos="810"/>
          <w:tab w:val="left" w:pos="864"/>
          <w:tab w:val="left" w:pos="1584"/>
          <w:tab w:val="left" w:pos="1944"/>
        </w:tabs>
        <w:ind w:left="720"/>
        <w:rPr>
          <w:color w:val="000000" w:themeColor="text1"/>
        </w:rPr>
      </w:pPr>
      <w:r>
        <w:rPr>
          <w:rFonts w:hint="cs"/>
          <w:color w:val="000000" w:themeColor="text1"/>
          <w:cs/>
        </w:rPr>
        <w:t>ศึกษาและเรียนรู้วิธีการใช้</w:t>
      </w:r>
      <w:r w:rsidR="00544262">
        <w:rPr>
          <w:rFonts w:hint="cs"/>
          <w:color w:val="000000" w:themeColor="text1"/>
          <w:cs/>
        </w:rPr>
        <w:t>การสร้างแอปพลิเคชัน</w:t>
      </w:r>
    </w:p>
    <w:p w14:paraId="42465A07" w14:textId="2E24E8A7" w:rsidR="00F46B8D" w:rsidRDefault="00544262" w:rsidP="00773E7F">
      <w:pPr>
        <w:pStyle w:val="ListParagraph"/>
        <w:numPr>
          <w:ilvl w:val="0"/>
          <w:numId w:val="1"/>
        </w:numPr>
        <w:tabs>
          <w:tab w:val="left" w:pos="810"/>
          <w:tab w:val="left" w:pos="864"/>
          <w:tab w:val="left" w:pos="1584"/>
          <w:tab w:val="left" w:pos="1944"/>
        </w:tabs>
        <w:ind w:left="720"/>
        <w:rPr>
          <w:color w:val="000000" w:themeColor="text1"/>
        </w:rPr>
      </w:pPr>
      <w:r>
        <w:rPr>
          <w:rFonts w:hint="cs"/>
          <w:color w:val="000000" w:themeColor="text1"/>
          <w:cs/>
        </w:rPr>
        <w:t>ศึกษาและเรียนรู้วิธีการใช้การระบบฐานข้อมูล</w:t>
      </w:r>
    </w:p>
    <w:p w14:paraId="58FE1AF2" w14:textId="4F8C9FF1" w:rsidR="00773E7F" w:rsidRPr="00773E7F" w:rsidRDefault="00773E7F" w:rsidP="00773E7F">
      <w:pPr>
        <w:pStyle w:val="ListParagraph"/>
        <w:numPr>
          <w:ilvl w:val="0"/>
          <w:numId w:val="1"/>
        </w:numPr>
        <w:tabs>
          <w:tab w:val="left" w:pos="810"/>
          <w:tab w:val="left" w:pos="864"/>
          <w:tab w:val="left" w:pos="1584"/>
          <w:tab w:val="left" w:pos="1944"/>
        </w:tabs>
        <w:ind w:left="720"/>
        <w:rPr>
          <w:color w:val="000000" w:themeColor="text1"/>
        </w:rPr>
      </w:pPr>
      <w:r>
        <w:rPr>
          <w:rFonts w:hint="cs"/>
          <w:color w:val="000000" w:themeColor="text1"/>
          <w:cs/>
        </w:rPr>
        <w:t>ผู้ประกอบการสามารถเลือกจัดโปรโมชันได้ตามต้องการ</w:t>
      </w:r>
    </w:p>
    <w:p w14:paraId="1FF8940A" w14:textId="21A9533E" w:rsidR="00513E1E" w:rsidRDefault="00513E1E">
      <w:pPr>
        <w:spacing w:after="160" w:line="259" w:lineRule="auto"/>
        <w:jc w:val="left"/>
        <w:rPr>
          <w:rFonts w:hint="cs"/>
          <w:color w:val="000000" w:themeColor="text1"/>
          <w:cs/>
        </w:rPr>
      </w:pPr>
    </w:p>
    <w:p w14:paraId="1E5400C7" w14:textId="73036DFB" w:rsidR="00F46B8D" w:rsidRPr="00A00081" w:rsidRDefault="00F46B8D" w:rsidP="00B40DC2">
      <w:pPr>
        <w:pStyle w:val="Heading2"/>
        <w:rPr>
          <w:rFonts w:ascii="TH Sarabun New" w:hAnsi="TH Sarabun New" w:cs="TH Sarabun New"/>
        </w:rPr>
      </w:pPr>
      <w:bookmarkStart w:id="15" w:name="_Toc75876850"/>
      <w:r w:rsidRPr="00A00081">
        <w:rPr>
          <w:rFonts w:ascii="TH Sarabun New" w:hAnsi="TH Sarabun New" w:cs="TH Sarabun New"/>
        </w:rPr>
        <w:t>1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 xml:space="preserve">3 </w:t>
      </w:r>
      <w:r w:rsidRPr="00A00081">
        <w:rPr>
          <w:rFonts w:ascii="TH Sarabun New" w:hAnsi="TH Sarabun New" w:cs="TH Sarabun New"/>
          <w:cs/>
        </w:rPr>
        <w:t>ขอบเขตของโครงงาน</w:t>
      </w:r>
      <w:bookmarkEnd w:id="15"/>
    </w:p>
    <w:p w14:paraId="798DD494" w14:textId="4048408A" w:rsidR="00CE3A65" w:rsidRDefault="00B959DC" w:rsidP="00B959DC">
      <w:r>
        <w:rPr>
          <w:cs/>
        </w:rPr>
        <w:tab/>
      </w:r>
      <w:r w:rsidR="00CE3A65">
        <w:rPr>
          <w:rFonts w:hint="cs"/>
          <w:cs/>
        </w:rPr>
        <w:t>การพัฒนาระบบจะ</w:t>
      </w:r>
      <w:r w:rsidR="00513E1E">
        <w:rPr>
          <w:rFonts w:hint="cs"/>
          <w:cs/>
        </w:rPr>
        <w:t>มุ่งเน้</w:t>
      </w:r>
      <w:r w:rsidR="00CE3A65">
        <w:rPr>
          <w:rFonts w:hint="cs"/>
          <w:cs/>
        </w:rPr>
        <w:t>นไปที่</w:t>
      </w:r>
      <w:r w:rsidR="00513E1E">
        <w:rPr>
          <w:rFonts w:hint="cs"/>
          <w:cs/>
        </w:rPr>
        <w:t>การเรียนรู้</w:t>
      </w:r>
      <w:r w:rsidR="003D4976">
        <w:rPr>
          <w:rFonts w:hint="cs"/>
          <w:cs/>
        </w:rPr>
        <w:t>การใช้งานโปแกรมสร้างแอปพลิเคชัน และวิธีการสร้างระบบฐานข้อมูล</w:t>
      </w:r>
      <w:r w:rsidR="00513E1E">
        <w:rPr>
          <w:rFonts w:hint="cs"/>
          <w:cs/>
        </w:rPr>
        <w:t xml:space="preserve"> โดยกลุ่มเป้าหมายที่เราสนใจจะ</w:t>
      </w:r>
      <w:r w:rsidR="00E35972">
        <w:rPr>
          <w:rFonts w:hint="cs"/>
          <w:cs/>
        </w:rPr>
        <w:t xml:space="preserve">มี 2 กลุ่ม คือ </w:t>
      </w:r>
    </w:p>
    <w:p w14:paraId="68A0C08C" w14:textId="2C66D55A" w:rsidR="003C7B98" w:rsidRDefault="00513E1E" w:rsidP="003C7B98">
      <w:pPr>
        <w:pStyle w:val="ListParagraph"/>
        <w:numPr>
          <w:ilvl w:val="0"/>
          <w:numId w:val="43"/>
        </w:numPr>
      </w:pPr>
      <w:r>
        <w:rPr>
          <w:rFonts w:hint="cs"/>
          <w:cs/>
        </w:rPr>
        <w:t>กลุ่มผู้</w:t>
      </w:r>
      <w:r w:rsidR="003D4976">
        <w:rPr>
          <w:rFonts w:hint="cs"/>
          <w:cs/>
        </w:rPr>
        <w:t>ประกอบการขนาดเล็ก</w:t>
      </w:r>
      <w:r w:rsidR="00CE3A65">
        <w:rPr>
          <w:rFonts w:hint="cs"/>
          <w:cs/>
        </w:rPr>
        <w:t xml:space="preserve"> </w:t>
      </w:r>
    </w:p>
    <w:p w14:paraId="0013AAA7" w14:textId="55D55576" w:rsidR="00551EB4" w:rsidRDefault="00551EB4" w:rsidP="00551EB4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ลงทะเบียนผู้ใช้ได้</w:t>
      </w:r>
    </w:p>
    <w:p w14:paraId="5D87DE43" w14:textId="082599C4" w:rsidR="003C7B98" w:rsidRDefault="003C7B98" w:rsidP="003C7B98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จะสามารถมีองค์กรได้</w:t>
      </w:r>
    </w:p>
    <w:p w14:paraId="56639D23" w14:textId="313D85A7" w:rsidR="00551EB4" w:rsidRDefault="003C7B98" w:rsidP="00551EB4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เพิ่มสมาชิกเข้าองค์กรได้</w:t>
      </w:r>
    </w:p>
    <w:p w14:paraId="203D2F69" w14:textId="52CD9276" w:rsidR="00551EB4" w:rsidRDefault="00551EB4" w:rsidP="00551EB4">
      <w:pPr>
        <w:pStyle w:val="ListParagraph"/>
        <w:numPr>
          <w:ilvl w:val="1"/>
          <w:numId w:val="43"/>
        </w:numPr>
        <w:rPr>
          <w:rFonts w:hint="cs"/>
        </w:rPr>
      </w:pPr>
      <w:r>
        <w:rPr>
          <w:rFonts w:hint="cs"/>
          <w:cs/>
        </w:rPr>
        <w:t>ลง</w:t>
      </w:r>
      <w:r>
        <w:rPr>
          <w:rFonts w:hint="cs"/>
          <w:cs/>
        </w:rPr>
        <w:t>ลงทะเบียนผู้ใช้</w:t>
      </w:r>
      <w:r>
        <w:rPr>
          <w:rFonts w:hint="cs"/>
          <w:cs/>
        </w:rPr>
        <w:t>ให้สมาชิก</w:t>
      </w:r>
      <w:r>
        <w:rPr>
          <w:rFonts w:hint="cs"/>
          <w:cs/>
        </w:rPr>
        <w:t>ได้</w:t>
      </w:r>
    </w:p>
    <w:p w14:paraId="3D668366" w14:textId="46901929" w:rsidR="00551EB4" w:rsidRDefault="00551EB4" w:rsidP="00551EB4">
      <w:pPr>
        <w:pStyle w:val="ListParagraph"/>
        <w:numPr>
          <w:ilvl w:val="1"/>
          <w:numId w:val="43"/>
        </w:numPr>
        <w:rPr>
          <w:rFonts w:hint="cs"/>
        </w:rPr>
      </w:pPr>
      <w:r>
        <w:rPr>
          <w:rFonts w:hint="cs"/>
          <w:cs/>
        </w:rPr>
        <w:t>แก้ไขแต้มของสมาชิกได้</w:t>
      </w:r>
    </w:p>
    <w:p w14:paraId="1F40F37B" w14:textId="4366B13C" w:rsidR="003C7B98" w:rsidRDefault="003C7B98" w:rsidP="003C7B98">
      <w:pPr>
        <w:pStyle w:val="ListParagraph"/>
        <w:numPr>
          <w:ilvl w:val="1"/>
          <w:numId w:val="43"/>
        </w:numPr>
        <w:rPr>
          <w:rFonts w:hint="cs"/>
        </w:rPr>
      </w:pPr>
      <w:r w:rsidRPr="003C7B98">
        <w:rPr>
          <w:cs/>
        </w:rPr>
        <w:t xml:space="preserve">สร้างรางวัลได้ </w:t>
      </w:r>
    </w:p>
    <w:p w14:paraId="3DE0F6E1" w14:textId="65B2D7D4" w:rsidR="00CE3A65" w:rsidRDefault="003C7B98" w:rsidP="003C7B98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สร้าง</w:t>
      </w:r>
      <w:r>
        <w:rPr>
          <w:rFonts w:hint="cs"/>
          <w:cs/>
        </w:rPr>
        <w:t>วิธี</w:t>
      </w:r>
      <w:r>
        <w:rPr>
          <w:rFonts w:hint="cs"/>
          <w:cs/>
        </w:rPr>
        <w:t>การรับแต้มได้</w:t>
      </w:r>
    </w:p>
    <w:p w14:paraId="3ADC5AE3" w14:textId="1CA1F893" w:rsidR="00551EB4" w:rsidRDefault="00551EB4" w:rsidP="00551EB4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สร้างชื่อหน่วยของแต้มสะสมได้</w:t>
      </w:r>
    </w:p>
    <w:p w14:paraId="0CC9DF05" w14:textId="38C47096" w:rsidR="001079D4" w:rsidRDefault="001079D4" w:rsidP="00551EB4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แลกรางวัลให้สมาชิกได้</w:t>
      </w:r>
      <w:r w:rsidR="00576984">
        <w:rPr>
          <w:rFonts w:hint="cs"/>
          <w:cs/>
        </w:rPr>
        <w:t xml:space="preserve"> </w:t>
      </w:r>
    </w:p>
    <w:p w14:paraId="5AA5BC94" w14:textId="5F2DD5CA" w:rsidR="00551EB4" w:rsidRDefault="003D4976" w:rsidP="00551EB4">
      <w:pPr>
        <w:pStyle w:val="ListParagraph"/>
        <w:numPr>
          <w:ilvl w:val="0"/>
          <w:numId w:val="43"/>
        </w:numPr>
      </w:pPr>
      <w:r>
        <w:rPr>
          <w:rFonts w:hint="cs"/>
          <w:cs/>
        </w:rPr>
        <w:t>สมาชิก</w:t>
      </w:r>
    </w:p>
    <w:p w14:paraId="4CB25538" w14:textId="77777777" w:rsidR="00551EB4" w:rsidRDefault="00551EB4" w:rsidP="00551EB4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ลงทะเบียนผู้ใช้ได้</w:t>
      </w:r>
    </w:p>
    <w:p w14:paraId="7C6F9127" w14:textId="0AF62C3F" w:rsidR="00551EB4" w:rsidRDefault="00551EB4" w:rsidP="00551EB4">
      <w:pPr>
        <w:pStyle w:val="ListParagraph"/>
        <w:numPr>
          <w:ilvl w:val="1"/>
          <w:numId w:val="43"/>
        </w:numPr>
        <w:rPr>
          <w:rFonts w:hint="cs"/>
        </w:rPr>
      </w:pPr>
      <w:r>
        <w:rPr>
          <w:rFonts w:hint="cs"/>
          <w:cs/>
        </w:rPr>
        <w:t>ดูแต้มสะสมได้</w:t>
      </w:r>
    </w:p>
    <w:p w14:paraId="7233DAEC" w14:textId="293E4C88" w:rsidR="002979F0" w:rsidRDefault="002979F0" w:rsidP="002979F0">
      <w:pPr>
        <w:pStyle w:val="ListParagraph"/>
        <w:numPr>
          <w:ilvl w:val="1"/>
          <w:numId w:val="43"/>
        </w:numPr>
        <w:rPr>
          <w:cs/>
        </w:rPr>
      </w:pPr>
      <w:r>
        <w:rPr>
          <w:rFonts w:hint="cs"/>
          <w:cs/>
        </w:rPr>
        <w:t>ดู</w:t>
      </w:r>
      <w:r w:rsidRPr="003C7B98">
        <w:rPr>
          <w:cs/>
        </w:rPr>
        <w:t>รางวัลได้</w:t>
      </w:r>
      <w:bookmarkStart w:id="16" w:name="_Toc75876851"/>
    </w:p>
    <w:p w14:paraId="583FF8F2" w14:textId="7B693388" w:rsidR="002979F0" w:rsidRDefault="002979F0" w:rsidP="002979F0">
      <w:pPr>
        <w:spacing w:after="160" w:line="259" w:lineRule="auto"/>
        <w:jc w:val="left"/>
        <w:rPr>
          <w:rFonts w:hint="cs"/>
        </w:rPr>
      </w:pPr>
    </w:p>
    <w:p w14:paraId="2C67594E" w14:textId="2BAA58EE" w:rsidR="00F46B8D" w:rsidRPr="004E4040" w:rsidRDefault="00F46B8D" w:rsidP="002979F0">
      <w:pPr>
        <w:spacing w:after="160" w:line="259" w:lineRule="auto"/>
        <w:jc w:val="left"/>
      </w:pPr>
      <w:r w:rsidRPr="004E4040">
        <w:t>1</w:t>
      </w:r>
      <w:r w:rsidRPr="004E4040">
        <w:rPr>
          <w:cs/>
        </w:rPr>
        <w:t>.</w:t>
      </w:r>
      <w:r w:rsidRPr="004E4040">
        <w:t xml:space="preserve">4 </w:t>
      </w:r>
      <w:r w:rsidRPr="004E4040">
        <w:rPr>
          <w:cs/>
        </w:rPr>
        <w:t>เครื่องมือที่ใช้ในการพัฒนา</w:t>
      </w:r>
      <w:bookmarkEnd w:id="16"/>
    </w:p>
    <w:p w14:paraId="13D9D729" w14:textId="77777777" w:rsidR="00F46B8D" w:rsidRPr="004E4040" w:rsidRDefault="00F46B8D" w:rsidP="005313D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4E4040">
        <w:rPr>
          <w:color w:val="000000" w:themeColor="text1"/>
          <w:cs/>
        </w:rPr>
        <w:t xml:space="preserve">เครื่องมือด้าน </w:t>
      </w:r>
      <w:r w:rsidRPr="004E4040">
        <w:rPr>
          <w:color w:val="000000" w:themeColor="text1"/>
        </w:rPr>
        <w:t>Hardware</w:t>
      </w:r>
    </w:p>
    <w:p w14:paraId="283F5E9E" w14:textId="6375FF3E" w:rsidR="008270BD" w:rsidRDefault="008270BD" w:rsidP="009353BD">
      <w:pPr>
        <w:pStyle w:val="ListParagraph"/>
        <w:numPr>
          <w:ilvl w:val="1"/>
          <w:numId w:val="6"/>
        </w:numPr>
        <w:ind w:left="1134"/>
        <w:rPr>
          <w:color w:val="000000" w:themeColor="text1"/>
        </w:rPr>
      </w:pPr>
      <w:r>
        <w:rPr>
          <w:rFonts w:hint="cs"/>
          <w:color w:val="000000" w:themeColor="text1"/>
          <w:cs/>
        </w:rPr>
        <w:t>คอมพิวเตอร์</w:t>
      </w:r>
    </w:p>
    <w:p w14:paraId="40CDCE8E" w14:textId="6CA234B8" w:rsidR="008270BD" w:rsidRDefault="00733A63" w:rsidP="009353BD">
      <w:pPr>
        <w:pStyle w:val="ListParagraph"/>
        <w:numPr>
          <w:ilvl w:val="1"/>
          <w:numId w:val="6"/>
        </w:numPr>
        <w:ind w:left="1134"/>
        <w:rPr>
          <w:color w:val="000000" w:themeColor="text1"/>
        </w:rPr>
      </w:pPr>
      <w:r>
        <w:rPr>
          <w:rFonts w:hint="cs"/>
          <w:color w:val="000000" w:themeColor="text1"/>
          <w:cs/>
        </w:rPr>
        <w:lastRenderedPageBreak/>
        <w:t>โทรศัพท์มือถือ</w:t>
      </w:r>
      <w:r w:rsidR="00656ECB">
        <w:rPr>
          <w:rFonts w:hint="cs"/>
          <w:color w:val="000000" w:themeColor="text1"/>
          <w:cs/>
        </w:rPr>
        <w:t xml:space="preserve"> </w:t>
      </w:r>
      <w:r w:rsidR="00656ECB">
        <w:rPr>
          <w:color w:val="000000" w:themeColor="text1"/>
        </w:rPr>
        <w:t>android</w:t>
      </w:r>
    </w:p>
    <w:p w14:paraId="719D861C" w14:textId="77777777" w:rsidR="008270BD" w:rsidRPr="004E4040" w:rsidRDefault="008270BD" w:rsidP="008270BD">
      <w:pPr>
        <w:pStyle w:val="ListParagraph"/>
        <w:ind w:left="1134"/>
        <w:rPr>
          <w:color w:val="000000" w:themeColor="text1"/>
        </w:rPr>
      </w:pPr>
    </w:p>
    <w:p w14:paraId="1CFB39C9" w14:textId="77777777" w:rsidR="00F46B8D" w:rsidRPr="004E4040" w:rsidRDefault="00F46B8D" w:rsidP="005313D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4E4040">
        <w:rPr>
          <w:color w:val="000000" w:themeColor="text1"/>
          <w:cs/>
        </w:rPr>
        <w:t xml:space="preserve">เครื่องมือด้าน </w:t>
      </w:r>
      <w:r w:rsidRPr="004E4040">
        <w:rPr>
          <w:color w:val="000000" w:themeColor="text1"/>
        </w:rPr>
        <w:t>Software</w:t>
      </w:r>
    </w:p>
    <w:p w14:paraId="6CE498F3" w14:textId="134E5873" w:rsidR="00F46B8D" w:rsidRPr="004E4040" w:rsidRDefault="00F46B8D" w:rsidP="005313DB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4E4040">
        <w:rPr>
          <w:color w:val="000000" w:themeColor="text1"/>
          <w:cs/>
        </w:rPr>
        <w:t xml:space="preserve">โปรแกรมสำหรับจัดทำเอกสาร ได้แก่ </w:t>
      </w:r>
      <w:r w:rsidRPr="004E4040">
        <w:rPr>
          <w:color w:val="000000" w:themeColor="text1"/>
        </w:rPr>
        <w:t xml:space="preserve">Microsoft Word </w:t>
      </w:r>
      <w:r w:rsidR="00733A63">
        <w:rPr>
          <w:color w:val="000000" w:themeColor="text1"/>
        </w:rPr>
        <w:t>2016</w:t>
      </w:r>
      <w:r w:rsidRPr="004E4040">
        <w:rPr>
          <w:color w:val="000000" w:themeColor="text1"/>
        </w:rPr>
        <w:t xml:space="preserve"> </w:t>
      </w:r>
      <w:r w:rsidR="00AB65F1">
        <w:rPr>
          <w:color w:val="000000" w:themeColor="text1"/>
        </w:rPr>
        <w:t>*</w:t>
      </w:r>
    </w:p>
    <w:p w14:paraId="29CEB8EA" w14:textId="1342DF99" w:rsidR="00D33B11" w:rsidRPr="004E4040" w:rsidRDefault="00D33B11" w:rsidP="00D33B11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4E4040">
        <w:rPr>
          <w:color w:val="000000" w:themeColor="text1"/>
          <w:cs/>
        </w:rPr>
        <w:t xml:space="preserve">ระบบปฏิบัติการ ได้แก่ </w:t>
      </w:r>
      <w:r w:rsidRPr="004E4040">
        <w:rPr>
          <w:color w:val="000000" w:themeColor="text1"/>
        </w:rPr>
        <w:t xml:space="preserve">Windows 10 </w:t>
      </w:r>
      <w:r w:rsidRPr="004E4040">
        <w:rPr>
          <w:color w:val="000000" w:themeColor="text1"/>
          <w:cs/>
        </w:rPr>
        <w:t xml:space="preserve">รุ่น </w:t>
      </w:r>
      <w:r w:rsidRPr="004E4040">
        <w:rPr>
          <w:color w:val="000000" w:themeColor="text1"/>
        </w:rPr>
        <w:t xml:space="preserve">64 bit   </w:t>
      </w:r>
    </w:p>
    <w:p w14:paraId="15D0E81E" w14:textId="77777777" w:rsidR="00733A63" w:rsidRDefault="00F46B8D" w:rsidP="005313DB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4E4040">
        <w:rPr>
          <w:color w:val="000000" w:themeColor="text1"/>
          <w:cs/>
        </w:rPr>
        <w:t>โปรแกรมที่</w:t>
      </w:r>
      <w:r w:rsidR="00733A63">
        <w:rPr>
          <w:rFonts w:hint="cs"/>
          <w:color w:val="000000" w:themeColor="text1"/>
          <w:cs/>
        </w:rPr>
        <w:t>เขียนโค้ด</w:t>
      </w:r>
      <w:r w:rsidR="00D33B11" w:rsidRPr="004E4040">
        <w:rPr>
          <w:color w:val="000000" w:themeColor="text1"/>
        </w:rPr>
        <w:t xml:space="preserve"> </w:t>
      </w:r>
      <w:r w:rsidR="00733A63">
        <w:rPr>
          <w:color w:val="000000" w:themeColor="text1"/>
        </w:rPr>
        <w:t>(</w:t>
      </w:r>
      <w:r w:rsidR="00D33B11" w:rsidRPr="004E4040">
        <w:rPr>
          <w:color w:val="000000" w:themeColor="text1"/>
        </w:rPr>
        <w:t>IDE</w:t>
      </w:r>
      <w:r w:rsidR="00733A63">
        <w:rPr>
          <w:color w:val="000000" w:themeColor="text1"/>
        </w:rPr>
        <w:t>)</w:t>
      </w:r>
      <w:r w:rsidR="00D33B11" w:rsidRPr="004E4040">
        <w:rPr>
          <w:color w:val="000000" w:themeColor="text1"/>
        </w:rPr>
        <w:t xml:space="preserve"> </w:t>
      </w:r>
      <w:r w:rsidR="00733A63">
        <w:rPr>
          <w:color w:val="000000" w:themeColor="text1"/>
        </w:rPr>
        <w:t>Android Studio</w:t>
      </w:r>
    </w:p>
    <w:p w14:paraId="29112D93" w14:textId="77777777" w:rsidR="00717074" w:rsidRDefault="00733A63" w:rsidP="005313DB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ภาษาโปแกรม </w:t>
      </w:r>
      <w:r>
        <w:rPr>
          <w:color w:val="000000" w:themeColor="text1"/>
        </w:rPr>
        <w:t>Dart</w:t>
      </w:r>
    </w:p>
    <w:p w14:paraId="18CCA6AE" w14:textId="00CDE006" w:rsidR="00F46B8D" w:rsidRPr="004E4040" w:rsidRDefault="00717074" w:rsidP="00717074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717074">
        <w:rPr>
          <w:color w:val="000000" w:themeColor="text1"/>
          <w:cs/>
        </w:rPr>
        <w:t>เฟรมเวิร์ก</w:t>
      </w:r>
      <w:r w:rsidR="008F2DBC">
        <w:rPr>
          <w:color w:val="000000" w:themeColor="text1"/>
        </w:rPr>
        <w:t xml:space="preserve"> Flutter</w:t>
      </w:r>
      <w:r w:rsidR="00F46B8D" w:rsidRPr="004E4040">
        <w:rPr>
          <w:color w:val="000000" w:themeColor="text1"/>
        </w:rPr>
        <w:t xml:space="preserve">   </w:t>
      </w:r>
    </w:p>
    <w:p w14:paraId="78C50DC9" w14:textId="59C1632A" w:rsidR="002979F0" w:rsidRDefault="00F46B8D" w:rsidP="00571848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4E4040">
        <w:rPr>
          <w:color w:val="000000" w:themeColor="text1"/>
          <w:cs/>
        </w:rPr>
        <w:t xml:space="preserve">โปรแกรมเว็บเบราว์เซอร์ </w:t>
      </w:r>
      <w:r w:rsidRPr="004E4040">
        <w:rPr>
          <w:color w:val="000000" w:themeColor="text1"/>
        </w:rPr>
        <w:t xml:space="preserve">Google Chrome  </w:t>
      </w:r>
      <w:r w:rsidR="00AB65F1">
        <w:rPr>
          <w:color w:val="000000" w:themeColor="text1"/>
        </w:rPr>
        <w:t>*</w:t>
      </w:r>
    </w:p>
    <w:p w14:paraId="605112C7" w14:textId="27977FEA" w:rsidR="00D449FF" w:rsidRPr="002979F0" w:rsidRDefault="00D449FF" w:rsidP="002979F0">
      <w:pPr>
        <w:rPr>
          <w:rFonts w:hint="cs"/>
          <w:color w:val="000000" w:themeColor="text1"/>
        </w:rPr>
      </w:pPr>
    </w:p>
    <w:p w14:paraId="6D21B914" w14:textId="6AA80789" w:rsidR="00F46B8D" w:rsidRDefault="00F46B8D" w:rsidP="00D47054">
      <w:pPr>
        <w:pStyle w:val="Heading2"/>
        <w:rPr>
          <w:rFonts w:ascii="TH Sarabun New" w:hAnsi="TH Sarabun New" w:cs="TH Sarabun New"/>
        </w:rPr>
      </w:pPr>
      <w:bookmarkStart w:id="17" w:name="_Toc75876852"/>
      <w:r w:rsidRPr="00A00081">
        <w:rPr>
          <w:rFonts w:ascii="TH Sarabun New" w:hAnsi="TH Sarabun New" w:cs="TH Sarabun New"/>
        </w:rPr>
        <w:t>1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 xml:space="preserve">5 </w:t>
      </w:r>
      <w:r w:rsidRPr="00A00081">
        <w:rPr>
          <w:rFonts w:ascii="TH Sarabun New" w:hAnsi="TH Sarabun New" w:cs="TH Sarabun New"/>
          <w:cs/>
        </w:rPr>
        <w:t>ขั้นตอนการดำเนินงาน</w:t>
      </w:r>
      <w:bookmarkEnd w:id="17"/>
      <w:r w:rsidRPr="00A00081">
        <w:rPr>
          <w:rFonts w:ascii="TH Sarabun New" w:hAnsi="TH Sarabun New" w:cs="TH Sarabun New"/>
          <w:cs/>
        </w:rPr>
        <w:t xml:space="preserve"> </w:t>
      </w:r>
    </w:p>
    <w:p w14:paraId="4B360AA8" w14:textId="767A41BB" w:rsidR="009D4755" w:rsidRDefault="009D4755" w:rsidP="009D4755"/>
    <w:p w14:paraId="4B388CA8" w14:textId="412642A0" w:rsidR="009D4755" w:rsidRPr="000E547A" w:rsidRDefault="009D4755" w:rsidP="009D4755">
      <w:pPr>
        <w:rPr>
          <w:rFonts w:hint="cs"/>
          <w:color w:val="FF0000"/>
          <w:cs/>
        </w:rPr>
      </w:pPr>
      <w:r w:rsidRPr="000E547A">
        <w:rPr>
          <w:rFonts w:hint="cs"/>
          <w:color w:val="FF0000"/>
          <w:cs/>
        </w:rPr>
        <w:t xml:space="preserve">เก็บ </w:t>
      </w:r>
      <w:r w:rsidRPr="000E547A">
        <w:rPr>
          <w:color w:val="FF0000"/>
        </w:rPr>
        <w:t xml:space="preserve">requirement </w:t>
      </w:r>
      <w:r w:rsidRPr="000E547A">
        <w:rPr>
          <w:rFonts w:hint="cs"/>
          <w:color w:val="FF0000"/>
          <w:cs/>
        </w:rPr>
        <w:t>ศึกษาข้อมูล ศึกษา</w:t>
      </w:r>
      <w:bookmarkStart w:id="18" w:name="_GoBack"/>
      <w:bookmarkEnd w:id="18"/>
      <w:r w:rsidRPr="000E547A">
        <w:rPr>
          <w:rFonts w:hint="cs"/>
          <w:color w:val="FF0000"/>
          <w:cs/>
        </w:rPr>
        <w:t xml:space="preserve"> </w:t>
      </w:r>
      <w:r w:rsidR="004806CB" w:rsidRPr="000E547A">
        <w:rPr>
          <w:rFonts w:hint="cs"/>
          <w:color w:val="FF0000"/>
          <w:cs/>
        </w:rPr>
        <w:t>ศึกษาเทคโนโลยี วางแผน สร้าง ทดสอบ เขียนเล่ม</w:t>
      </w:r>
    </w:p>
    <w:p w14:paraId="343A4727" w14:textId="77777777" w:rsidR="009D4755" w:rsidRPr="009D4755" w:rsidRDefault="009D4755" w:rsidP="009D4755"/>
    <w:p w14:paraId="41C63332" w14:textId="77777777" w:rsidR="00F46B8D" w:rsidRPr="00CE437F" w:rsidRDefault="00F46B8D" w:rsidP="005313DB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CE437F">
        <w:rPr>
          <w:color w:val="000000" w:themeColor="text1"/>
          <w:cs/>
        </w:rPr>
        <w:t xml:space="preserve">วางแผนการดำเนินงาน </w:t>
      </w:r>
    </w:p>
    <w:p w14:paraId="6BA6D39D" w14:textId="77777777" w:rsidR="00F46B8D" w:rsidRPr="00CE437F" w:rsidRDefault="00F46B8D" w:rsidP="005313DB">
      <w:pPr>
        <w:pStyle w:val="ListParagraph"/>
        <w:numPr>
          <w:ilvl w:val="1"/>
          <w:numId w:val="8"/>
        </w:numPr>
        <w:rPr>
          <w:color w:val="000000" w:themeColor="text1"/>
        </w:rPr>
      </w:pPr>
      <w:r w:rsidRPr="00CE437F">
        <w:rPr>
          <w:color w:val="000000" w:themeColor="text1"/>
          <w:cs/>
        </w:rPr>
        <w:t xml:space="preserve">กำหนดปัญหา </w:t>
      </w:r>
    </w:p>
    <w:p w14:paraId="7A110EB0" w14:textId="77777777" w:rsidR="00DD4490" w:rsidRPr="00CE437F" w:rsidRDefault="00DD4490" w:rsidP="005313DB">
      <w:pPr>
        <w:pStyle w:val="ListParagraph"/>
        <w:numPr>
          <w:ilvl w:val="1"/>
          <w:numId w:val="8"/>
        </w:numPr>
        <w:rPr>
          <w:color w:val="000000" w:themeColor="text1"/>
        </w:rPr>
      </w:pPr>
      <w:r w:rsidRPr="00CE437F">
        <w:rPr>
          <w:color w:val="000000" w:themeColor="text1"/>
          <w:cs/>
        </w:rPr>
        <w:t>ศึกษาข้อมูลในการทำระบบ</w:t>
      </w:r>
    </w:p>
    <w:p w14:paraId="7B6D826D" w14:textId="77777777" w:rsidR="00DD4490" w:rsidRPr="00CE437F" w:rsidRDefault="00F46B8D" w:rsidP="005313DB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CE437F">
        <w:rPr>
          <w:color w:val="000000" w:themeColor="text1"/>
          <w:cs/>
        </w:rPr>
        <w:t>ศึกษาวิเคราะห์ระบบงาน</w:t>
      </w:r>
    </w:p>
    <w:p w14:paraId="33317F9E" w14:textId="77777777" w:rsidR="00DD4490" w:rsidRPr="00CE437F" w:rsidRDefault="00DD4490" w:rsidP="005313DB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CE437F">
        <w:rPr>
          <w:color w:val="000000" w:themeColor="text1"/>
          <w:cs/>
        </w:rPr>
        <w:t>วิเคราะห์ความต้องการของระบบงาน</w:t>
      </w:r>
    </w:p>
    <w:p w14:paraId="0CF99928" w14:textId="77777777" w:rsidR="00DD4490" w:rsidRPr="00CE437F" w:rsidRDefault="00F46B8D" w:rsidP="005313DB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CE437F">
        <w:rPr>
          <w:color w:val="000000" w:themeColor="text1"/>
          <w:cs/>
        </w:rPr>
        <w:t xml:space="preserve">จัดลำดับความสำคัญของปัญหา </w:t>
      </w:r>
    </w:p>
    <w:p w14:paraId="5E755551" w14:textId="77777777" w:rsidR="00F46B8D" w:rsidRPr="00CE437F" w:rsidRDefault="00F46B8D" w:rsidP="005313DB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CE437F">
        <w:rPr>
          <w:color w:val="000000" w:themeColor="text1"/>
          <w:cs/>
        </w:rPr>
        <w:t xml:space="preserve">รวบรวมข้อมูล </w:t>
      </w:r>
    </w:p>
    <w:p w14:paraId="5656F0B2" w14:textId="77777777" w:rsidR="00F46B8D" w:rsidRPr="00CE437F" w:rsidRDefault="00F46B8D" w:rsidP="005313DB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CE437F">
        <w:rPr>
          <w:color w:val="000000" w:themeColor="text1"/>
          <w:cs/>
        </w:rPr>
        <w:t xml:space="preserve">การออกแบบระบบ </w:t>
      </w:r>
    </w:p>
    <w:p w14:paraId="6E3CAF20" w14:textId="42F4D03D" w:rsidR="00BE13D8" w:rsidRPr="00BE13D8" w:rsidRDefault="00BE13D8" w:rsidP="00BE13D8">
      <w:pPr>
        <w:pStyle w:val="ListParagraph"/>
        <w:numPr>
          <w:ilvl w:val="1"/>
          <w:numId w:val="10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ออกแบบรูปแบบการทำงานโปรแกรมของระบบ</w:t>
      </w:r>
    </w:p>
    <w:p w14:paraId="6287055E" w14:textId="44E5832C" w:rsidR="00F46B8D" w:rsidRDefault="00F46B8D" w:rsidP="005313DB">
      <w:pPr>
        <w:pStyle w:val="ListParagraph"/>
        <w:numPr>
          <w:ilvl w:val="1"/>
          <w:numId w:val="10"/>
        </w:numPr>
        <w:rPr>
          <w:color w:val="000000" w:themeColor="text1"/>
        </w:rPr>
      </w:pPr>
      <w:r w:rsidRPr="00CE437F">
        <w:rPr>
          <w:color w:val="000000" w:themeColor="text1"/>
          <w:cs/>
        </w:rPr>
        <w:t>ออกแบบ</w:t>
      </w:r>
      <w:r w:rsidR="00FD23FD" w:rsidRPr="00CE437F">
        <w:rPr>
          <w:rFonts w:hint="cs"/>
          <w:color w:val="000000" w:themeColor="text1"/>
          <w:cs/>
        </w:rPr>
        <w:t xml:space="preserve"> </w:t>
      </w:r>
      <w:r w:rsidR="00FD23FD" w:rsidRPr="00CE437F">
        <w:rPr>
          <w:color w:val="000000" w:themeColor="text1"/>
        </w:rPr>
        <w:t>Workflow Diagram</w:t>
      </w:r>
    </w:p>
    <w:p w14:paraId="33E60A66" w14:textId="15B83FAA" w:rsidR="00BE13D8" w:rsidRDefault="00BE13D8" w:rsidP="005313DB">
      <w:pPr>
        <w:pStyle w:val="ListParagraph"/>
        <w:numPr>
          <w:ilvl w:val="1"/>
          <w:numId w:val="10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ออกแบบโครงสร้างของซอฟต์แวร์</w:t>
      </w:r>
    </w:p>
    <w:p w14:paraId="70E5C4CE" w14:textId="77777777" w:rsidR="00F46B8D" w:rsidRPr="00CE437F" w:rsidRDefault="00F46B8D" w:rsidP="005313DB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CE437F">
        <w:rPr>
          <w:color w:val="000000" w:themeColor="text1"/>
          <w:cs/>
        </w:rPr>
        <w:t xml:space="preserve">จัดทำโปรแกรม </w:t>
      </w:r>
    </w:p>
    <w:p w14:paraId="19C97EFF" w14:textId="6339B87B" w:rsidR="00BE13D8" w:rsidRDefault="00BE13D8" w:rsidP="00BE13D8">
      <w:pPr>
        <w:pStyle w:val="ListParagraph"/>
        <w:numPr>
          <w:ilvl w:val="1"/>
          <w:numId w:val="11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พัฒนาปรับปรุงตัวต้นแบบหุ่นยนต์แขนกลป้อนอาหารโดยใช้ </w:t>
      </w:r>
      <w:r>
        <w:rPr>
          <w:color w:val="000000" w:themeColor="text1"/>
        </w:rPr>
        <w:t>AI</w:t>
      </w:r>
    </w:p>
    <w:p w14:paraId="3716A7BF" w14:textId="08AC681A" w:rsidR="00BE13D8" w:rsidRPr="00CE437F" w:rsidRDefault="00BE13D8" w:rsidP="005313DB">
      <w:pPr>
        <w:pStyle w:val="ListParagraph"/>
        <w:numPr>
          <w:ilvl w:val="1"/>
          <w:numId w:val="11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เขียนโปรแกรมในแต่ละส่วนของการทำงาน</w:t>
      </w:r>
    </w:p>
    <w:p w14:paraId="1E2D82C1" w14:textId="77777777" w:rsidR="00F46B8D" w:rsidRPr="00CE437F" w:rsidRDefault="00F46B8D" w:rsidP="005313DB">
      <w:pPr>
        <w:pStyle w:val="ListParagraph"/>
        <w:numPr>
          <w:ilvl w:val="1"/>
          <w:numId w:val="11"/>
        </w:numPr>
        <w:rPr>
          <w:color w:val="000000" w:themeColor="text1"/>
        </w:rPr>
      </w:pPr>
      <w:r w:rsidRPr="00CE437F">
        <w:rPr>
          <w:color w:val="000000" w:themeColor="text1"/>
          <w:cs/>
        </w:rPr>
        <w:t xml:space="preserve">ทดสอบโปรแกรมและแก้ไขเพิ่มเติมโปรแกรมให้สมบูรณ์ </w:t>
      </w:r>
    </w:p>
    <w:p w14:paraId="52FDF9F5" w14:textId="77777777" w:rsidR="00F46B8D" w:rsidRPr="00CE437F" w:rsidRDefault="00F46B8D" w:rsidP="005313DB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CE437F">
        <w:rPr>
          <w:color w:val="000000" w:themeColor="text1"/>
          <w:cs/>
        </w:rPr>
        <w:t xml:space="preserve">การทำเล่มโครงงาน  </w:t>
      </w:r>
    </w:p>
    <w:p w14:paraId="746B0FA8" w14:textId="77777777" w:rsidR="00F46B8D" w:rsidRPr="00CE437F" w:rsidRDefault="00F46B8D" w:rsidP="005313DB">
      <w:pPr>
        <w:pStyle w:val="ListParagraph"/>
        <w:numPr>
          <w:ilvl w:val="1"/>
          <w:numId w:val="12"/>
        </w:numPr>
        <w:rPr>
          <w:color w:val="000000" w:themeColor="text1"/>
        </w:rPr>
      </w:pPr>
      <w:r w:rsidRPr="00CE437F">
        <w:rPr>
          <w:color w:val="000000" w:themeColor="text1"/>
          <w:cs/>
        </w:rPr>
        <w:lastRenderedPageBreak/>
        <w:t xml:space="preserve">จัดทำเล่มโครงงานตั้งแต่บทที่ </w:t>
      </w:r>
      <w:r w:rsidRPr="00CE437F">
        <w:rPr>
          <w:color w:val="000000" w:themeColor="text1"/>
        </w:rPr>
        <w:t>1</w:t>
      </w:r>
      <w:r w:rsidRPr="00CE437F">
        <w:rPr>
          <w:color w:val="000000" w:themeColor="text1"/>
          <w:cs/>
        </w:rPr>
        <w:t>-</w:t>
      </w:r>
      <w:r w:rsidRPr="00CE437F">
        <w:rPr>
          <w:color w:val="000000" w:themeColor="text1"/>
        </w:rPr>
        <w:t>5</w:t>
      </w:r>
    </w:p>
    <w:p w14:paraId="55823120" w14:textId="5C9B0877" w:rsidR="00F46B8D" w:rsidRPr="00A00081" w:rsidRDefault="007631CC" w:rsidP="007631CC">
      <w:pPr>
        <w:spacing w:after="160" w:line="259" w:lineRule="auto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35CCB38" w14:textId="77777777" w:rsidR="00F46B8D" w:rsidRPr="00A00081" w:rsidRDefault="00F46B8D" w:rsidP="00D47054">
      <w:pPr>
        <w:pStyle w:val="Heading2"/>
        <w:rPr>
          <w:rFonts w:ascii="TH Sarabun New" w:hAnsi="TH Sarabun New" w:cs="TH Sarabun New"/>
        </w:rPr>
      </w:pPr>
      <w:bookmarkStart w:id="19" w:name="_Toc75876853"/>
      <w:r w:rsidRPr="00A00081">
        <w:rPr>
          <w:rFonts w:ascii="TH Sarabun New" w:hAnsi="TH Sarabun New" w:cs="TH Sarabun New"/>
          <w:cs/>
        </w:rPr>
        <w:lastRenderedPageBreak/>
        <w:t>1.6 แผนการดำเนินงาน</w:t>
      </w:r>
      <w:bookmarkEnd w:id="19"/>
      <w:r w:rsidRPr="00A00081">
        <w:rPr>
          <w:rFonts w:ascii="TH Sarabun New" w:hAnsi="TH Sarabun New" w:cs="TH Sarabun New"/>
          <w:cs/>
        </w:rPr>
        <w:t xml:space="preserve"> </w:t>
      </w:r>
    </w:p>
    <w:p w14:paraId="59ED0340" w14:textId="77777777" w:rsidR="00F46B8D" w:rsidRPr="00C97F00" w:rsidRDefault="00C97F00" w:rsidP="00C97F00">
      <w:pPr>
        <w:ind w:firstLine="720"/>
        <w:rPr>
          <w:cs/>
        </w:rPr>
      </w:pPr>
      <w:r>
        <w:rPr>
          <w:rFonts w:hint="cs"/>
          <w:cs/>
        </w:rPr>
        <w:t xml:space="preserve">ให้อธิบายถึงการทำงานในแต่ละขั้นตอน โดยมีการอ้างอิงไปที่ตาราง ซึ่งชื่อของตารางจะต้องอยู่มุมบนด้านซ้ายมือเท่านั้น เช่น ตารางที่ </w:t>
      </w:r>
      <w:r>
        <w:t xml:space="preserve">1 </w:t>
      </w:r>
      <w:r>
        <w:rPr>
          <w:rFonts w:hint="cs"/>
          <w:cs/>
        </w:rPr>
        <w:t xml:space="preserve">โดยใช้ใช้การใส่ </w:t>
      </w:r>
      <w:r>
        <w:t xml:space="preserve">Caption </w:t>
      </w:r>
      <w:r>
        <w:rPr>
          <w:rFonts w:hint="cs"/>
          <w:cs/>
        </w:rPr>
        <w:t>อัตโนมัติในการใส่ชื่อตาราง</w:t>
      </w:r>
    </w:p>
    <w:p w14:paraId="02331323" w14:textId="77777777" w:rsidR="00C205E4" w:rsidRDefault="00C205E4" w:rsidP="00837553">
      <w:pPr>
        <w:pStyle w:val="Caption"/>
        <w:keepNext/>
        <w:rPr>
          <w:color w:val="FF0000"/>
        </w:rPr>
      </w:pPr>
      <w:bookmarkStart w:id="20" w:name="_Toc34779381"/>
    </w:p>
    <w:p w14:paraId="1D2B8AEC" w14:textId="6169A3D2" w:rsidR="00837553" w:rsidRPr="00581149" w:rsidRDefault="00581149" w:rsidP="00581149">
      <w:pPr>
        <w:pStyle w:val="Caption"/>
        <w:rPr>
          <w:color w:val="000000" w:themeColor="text1"/>
        </w:rPr>
      </w:pPr>
      <w:bookmarkStart w:id="21" w:name="_Toc73051503"/>
      <w:bookmarkStart w:id="22" w:name="_Toc73051786"/>
      <w:bookmarkStart w:id="23" w:name="_Toc73661414"/>
      <w:r>
        <w:rPr>
          <w:cs/>
        </w:rPr>
        <w:t xml:space="preserve">ตารางที่ </w:t>
      </w:r>
      <w:r w:rsidR="00C05E25">
        <w:fldChar w:fldCharType="begin"/>
      </w:r>
      <w:r w:rsidR="00C05E25">
        <w:instrText xml:space="preserve"> SEQ </w:instrText>
      </w:r>
      <w:r w:rsidR="00C05E25">
        <w:rPr>
          <w:cs/>
        </w:rPr>
        <w:instrText xml:space="preserve">ตารางที่ </w:instrText>
      </w:r>
      <w:r w:rsidR="00C05E25">
        <w:instrText xml:space="preserve">\* ARABIC </w:instrText>
      </w:r>
      <w:r w:rsidR="00C05E25">
        <w:fldChar w:fldCharType="separate"/>
      </w:r>
      <w:r w:rsidR="00281F97">
        <w:rPr>
          <w:noProof/>
        </w:rPr>
        <w:t>1</w:t>
      </w:r>
      <w:r w:rsidR="00C05E25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="00837553" w:rsidRPr="00C205E4">
        <w:rPr>
          <w:cs/>
        </w:rPr>
        <w:t>ขั้นตอนการดำเนินงาน</w:t>
      </w:r>
      <w:bookmarkEnd w:id="20"/>
      <w:bookmarkEnd w:id="21"/>
      <w:bookmarkEnd w:id="22"/>
      <w:bookmarkEnd w:id="23"/>
    </w:p>
    <w:tbl>
      <w:tblPr>
        <w:tblW w:w="9357" w:type="dxa"/>
        <w:tblInd w:w="-8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73"/>
        <w:gridCol w:w="814"/>
        <w:gridCol w:w="992"/>
        <w:gridCol w:w="992"/>
        <w:gridCol w:w="993"/>
        <w:gridCol w:w="993"/>
      </w:tblGrid>
      <w:tr w:rsidR="00EC5D59" w:rsidRPr="00A00081" w14:paraId="718ADCB7" w14:textId="13F99366" w:rsidTr="00CE437F">
        <w:trPr>
          <w:trHeight w:val="39"/>
          <w:tblHeader/>
        </w:trPr>
        <w:tc>
          <w:tcPr>
            <w:tcW w:w="4573" w:type="dxa"/>
            <w:vMerge w:val="restart"/>
            <w:vAlign w:val="center"/>
          </w:tcPr>
          <w:p w14:paraId="2A7D4618" w14:textId="77777777" w:rsidR="00EC5D59" w:rsidRPr="00A00081" w:rsidRDefault="00EC5D59" w:rsidP="00C97F00">
            <w:pPr>
              <w:jc w:val="center"/>
              <w:rPr>
                <w:color w:val="000000" w:themeColor="text1"/>
                <w:cs/>
              </w:rPr>
            </w:pPr>
            <w:bookmarkStart w:id="24" w:name="OLE_LINK3"/>
            <w:bookmarkStart w:id="25" w:name="OLE_LINK4"/>
            <w:r w:rsidRPr="00A00081">
              <w:rPr>
                <w:color w:val="000000" w:themeColor="text1"/>
                <w:cs/>
              </w:rPr>
              <w:t>ขั้นตอนการดำเนินงาน</w:t>
            </w:r>
            <w:bookmarkEnd w:id="24"/>
            <w:bookmarkEnd w:id="25"/>
          </w:p>
        </w:tc>
        <w:tc>
          <w:tcPr>
            <w:tcW w:w="4784" w:type="dxa"/>
            <w:gridSpan w:val="5"/>
            <w:vAlign w:val="center"/>
          </w:tcPr>
          <w:p w14:paraId="68986879" w14:textId="5C60EF43" w:rsidR="00EC5D59" w:rsidRPr="00A00081" w:rsidRDefault="00EC5D59" w:rsidP="00C97F00">
            <w:pPr>
              <w:jc w:val="center"/>
              <w:rPr>
                <w:color w:val="000000" w:themeColor="text1"/>
                <w:cs/>
              </w:rPr>
            </w:pPr>
            <w:r w:rsidRPr="00A00081">
              <w:rPr>
                <w:color w:val="000000" w:themeColor="text1"/>
                <w:cs/>
              </w:rPr>
              <w:t>ระยะเวลาในการดำเนินงาน</w:t>
            </w:r>
          </w:p>
        </w:tc>
      </w:tr>
      <w:tr w:rsidR="00EC5D59" w:rsidRPr="00A00081" w14:paraId="6E3DE27E" w14:textId="39ECE18B" w:rsidTr="00CE437F">
        <w:trPr>
          <w:trHeight w:val="33"/>
          <w:tblHeader/>
        </w:trPr>
        <w:tc>
          <w:tcPr>
            <w:tcW w:w="4573" w:type="dxa"/>
            <w:vMerge/>
            <w:vAlign w:val="center"/>
          </w:tcPr>
          <w:p w14:paraId="77425EC0" w14:textId="77777777" w:rsidR="00EC5D59" w:rsidRPr="00A00081" w:rsidRDefault="00EC5D59" w:rsidP="00C97F00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784" w:type="dxa"/>
            <w:gridSpan w:val="5"/>
            <w:vAlign w:val="center"/>
          </w:tcPr>
          <w:p w14:paraId="4F956770" w14:textId="69F9C9A8" w:rsidR="00EC5D59" w:rsidRPr="00A00081" w:rsidRDefault="00EC5D59" w:rsidP="00C97F00">
            <w:pPr>
              <w:jc w:val="center"/>
              <w:rPr>
                <w:color w:val="000000" w:themeColor="text1"/>
                <w:cs/>
              </w:rPr>
            </w:pPr>
            <w:r w:rsidRPr="00A00081">
              <w:rPr>
                <w:color w:val="000000" w:themeColor="text1"/>
                <w:cs/>
              </w:rPr>
              <w:t xml:space="preserve">ปี พ.ศ.  </w:t>
            </w:r>
            <w:r>
              <w:rPr>
                <w:rFonts w:hint="cs"/>
                <w:color w:val="000000" w:themeColor="text1"/>
                <w:cs/>
              </w:rPr>
              <w:t>2563 - 2564</w:t>
            </w:r>
          </w:p>
        </w:tc>
      </w:tr>
      <w:tr w:rsidR="00EC5D59" w:rsidRPr="00A00081" w14:paraId="2D2A5700" w14:textId="31AE1AA4" w:rsidTr="00CE437F">
        <w:trPr>
          <w:trHeight w:val="473"/>
          <w:tblHeader/>
        </w:trPr>
        <w:tc>
          <w:tcPr>
            <w:tcW w:w="4573" w:type="dxa"/>
            <w:vMerge/>
            <w:vAlign w:val="center"/>
          </w:tcPr>
          <w:p w14:paraId="5726EF50" w14:textId="77777777" w:rsidR="00EC5D59" w:rsidRPr="00A00081" w:rsidRDefault="00EC5D59" w:rsidP="00C97F00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814" w:type="dxa"/>
            <w:vAlign w:val="center"/>
          </w:tcPr>
          <w:p w14:paraId="0BB7AD80" w14:textId="77777777" w:rsidR="00EC5D59" w:rsidRPr="00A00081" w:rsidRDefault="00EC5D59" w:rsidP="00C97F00">
            <w:pPr>
              <w:jc w:val="center"/>
              <w:rPr>
                <w:color w:val="000000" w:themeColor="text1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>ธ.ค.</w:t>
            </w:r>
          </w:p>
        </w:tc>
        <w:tc>
          <w:tcPr>
            <w:tcW w:w="992" w:type="dxa"/>
            <w:vAlign w:val="center"/>
          </w:tcPr>
          <w:p w14:paraId="2087CE62" w14:textId="77777777" w:rsidR="00EC5D59" w:rsidRPr="00A00081" w:rsidRDefault="00EC5D59" w:rsidP="00C97F0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cs/>
              </w:rPr>
              <w:t>ม</w:t>
            </w:r>
            <w:r w:rsidRPr="00A00081">
              <w:rPr>
                <w:color w:val="000000" w:themeColor="text1"/>
                <w:cs/>
              </w:rPr>
              <w:t>.</w:t>
            </w:r>
            <w:r>
              <w:rPr>
                <w:rFonts w:hint="cs"/>
                <w:color w:val="000000" w:themeColor="text1"/>
                <w:cs/>
              </w:rPr>
              <w:t>ค</w:t>
            </w:r>
          </w:p>
        </w:tc>
        <w:tc>
          <w:tcPr>
            <w:tcW w:w="992" w:type="dxa"/>
            <w:vAlign w:val="center"/>
          </w:tcPr>
          <w:p w14:paraId="15055900" w14:textId="77777777" w:rsidR="00EC5D59" w:rsidRPr="00A00081" w:rsidRDefault="00EC5D59" w:rsidP="00C97F0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cs/>
              </w:rPr>
              <w:t>ก.พ.</w:t>
            </w:r>
          </w:p>
        </w:tc>
        <w:tc>
          <w:tcPr>
            <w:tcW w:w="993" w:type="dxa"/>
            <w:vAlign w:val="center"/>
          </w:tcPr>
          <w:p w14:paraId="09340ED9" w14:textId="77777777" w:rsidR="00EC5D59" w:rsidRPr="00A00081" w:rsidRDefault="00EC5D59" w:rsidP="00C97F0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cs/>
              </w:rPr>
              <w:t>มี.ค.</w:t>
            </w:r>
          </w:p>
        </w:tc>
        <w:tc>
          <w:tcPr>
            <w:tcW w:w="993" w:type="dxa"/>
          </w:tcPr>
          <w:p w14:paraId="7F40CF14" w14:textId="1FC8B3A8" w:rsidR="00EC5D59" w:rsidRDefault="00EC5D59" w:rsidP="00C97F00">
            <w:pPr>
              <w:jc w:val="center"/>
              <w:rPr>
                <w:color w:val="000000" w:themeColor="text1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>ม.ย</w:t>
            </w:r>
          </w:p>
        </w:tc>
      </w:tr>
      <w:tr w:rsidR="00EC5D59" w:rsidRPr="00A00081" w14:paraId="5D0706E1" w14:textId="745539BC" w:rsidTr="00CE437F">
        <w:trPr>
          <w:trHeight w:val="33"/>
        </w:trPr>
        <w:tc>
          <w:tcPr>
            <w:tcW w:w="4573" w:type="dxa"/>
          </w:tcPr>
          <w:p w14:paraId="4C586F5E" w14:textId="77777777" w:rsidR="00EC5D59" w:rsidRPr="00CE437F" w:rsidRDefault="00EC5D59" w:rsidP="00D8385B">
            <w:pPr>
              <w:rPr>
                <w:color w:val="000000" w:themeColor="text1"/>
              </w:rPr>
            </w:pPr>
            <w:r w:rsidRPr="00CE437F">
              <w:rPr>
                <w:color w:val="000000" w:themeColor="text1"/>
                <w:cs/>
              </w:rPr>
              <w:t>1. วางแผนการดำเนินงานและศึกษาความเป็นไปได้</w:t>
            </w:r>
          </w:p>
        </w:tc>
        <w:tc>
          <w:tcPr>
            <w:tcW w:w="814" w:type="dxa"/>
          </w:tcPr>
          <w:p w14:paraId="77B55737" w14:textId="77777777" w:rsidR="00EC5D59" w:rsidRPr="00A00081" w:rsidRDefault="00EC5D59" w:rsidP="00D8385B">
            <w:pPr>
              <w:rPr>
                <w:color w:val="000000" w:themeColor="text1"/>
              </w:rPr>
            </w:pPr>
            <w:r w:rsidRPr="00A00081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68250A14" wp14:editId="785CC4CE">
                      <wp:simplePos x="0" y="0"/>
                      <wp:positionH relativeFrom="column">
                        <wp:posOffset>-20666</wp:posOffset>
                      </wp:positionH>
                      <wp:positionV relativeFrom="paragraph">
                        <wp:posOffset>132229</wp:posOffset>
                      </wp:positionV>
                      <wp:extent cx="602428" cy="10757"/>
                      <wp:effectExtent l="38100" t="76200" r="83820" b="85090"/>
                      <wp:wrapNone/>
                      <wp:docPr id="1" name="Straight Arrow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2428" cy="10757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shapetype w14:anchorId="118CCAB7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" o:spid="_x0000_s1026" type="#_x0000_t32" style="position:absolute;margin-left:-1.65pt;margin-top:10.4pt;width:47.45pt;height:.8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02DFD2AB" w14:textId="77777777" w:rsidR="00EC5D59" w:rsidRPr="00A00081" w:rsidRDefault="00EC5D59" w:rsidP="00D8385B">
            <w:pPr>
              <w:rPr>
                <w:color w:val="000000" w:themeColor="text1"/>
                <w:cs/>
              </w:rPr>
            </w:pPr>
          </w:p>
        </w:tc>
        <w:tc>
          <w:tcPr>
            <w:tcW w:w="992" w:type="dxa"/>
          </w:tcPr>
          <w:p w14:paraId="5FA19CFF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5610C94A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0494CABA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</w:tr>
      <w:tr w:rsidR="00EC5D59" w:rsidRPr="00A00081" w14:paraId="1E6CDB17" w14:textId="5B31E48F" w:rsidTr="00CE437F">
        <w:trPr>
          <w:trHeight w:val="33"/>
        </w:trPr>
        <w:tc>
          <w:tcPr>
            <w:tcW w:w="4573" w:type="dxa"/>
          </w:tcPr>
          <w:p w14:paraId="719FCE43" w14:textId="77777777" w:rsidR="00EC5D59" w:rsidRPr="00CE437F" w:rsidRDefault="00EC5D59" w:rsidP="00D8385B">
            <w:pPr>
              <w:rPr>
                <w:color w:val="000000" w:themeColor="text1"/>
              </w:rPr>
            </w:pPr>
            <w:r w:rsidRPr="00CE437F">
              <w:rPr>
                <w:color w:val="000000" w:themeColor="text1"/>
                <w:cs/>
              </w:rPr>
              <w:t>2. ศึกษาและรวบรวมข้อมูลเกี่ยวกับภาษาที่ใช้ในการเขียนโปรแกรมและเครื่องมือที่ใช้</w:t>
            </w:r>
          </w:p>
        </w:tc>
        <w:tc>
          <w:tcPr>
            <w:tcW w:w="814" w:type="dxa"/>
          </w:tcPr>
          <w:p w14:paraId="1AB8C918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3E074ECC" w14:textId="77777777" w:rsidR="00EC5D59" w:rsidRPr="00A00081" w:rsidRDefault="00EC5D59" w:rsidP="00D8385B">
            <w:pPr>
              <w:rPr>
                <w:color w:val="000000" w:themeColor="text1"/>
              </w:rPr>
            </w:pPr>
            <w:r w:rsidRPr="00A00081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62705393" wp14:editId="35E4E2C5">
                      <wp:simplePos x="0" y="0"/>
                      <wp:positionH relativeFrom="column">
                        <wp:posOffset>-325565</wp:posOffset>
                      </wp:positionH>
                      <wp:positionV relativeFrom="paragraph">
                        <wp:posOffset>269941</wp:posOffset>
                      </wp:positionV>
                      <wp:extent cx="704850" cy="0"/>
                      <wp:effectExtent l="38100" t="76200" r="19050" b="95250"/>
                      <wp:wrapNone/>
                      <wp:docPr id="2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0485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shapetype w14:anchorId="09A7A3A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" o:spid="_x0000_s1026" type="#_x0000_t32" style="position:absolute;margin-left:-25.65pt;margin-top:21.25pt;width:55.5pt;height:0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3966C0FA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3605FAA2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241A3B7C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</w:tr>
      <w:tr w:rsidR="00EC5D59" w:rsidRPr="00A00081" w14:paraId="475984C4" w14:textId="1D68CF5A" w:rsidTr="00CE437F">
        <w:trPr>
          <w:trHeight w:val="33"/>
        </w:trPr>
        <w:tc>
          <w:tcPr>
            <w:tcW w:w="4573" w:type="dxa"/>
          </w:tcPr>
          <w:p w14:paraId="511DCAB6" w14:textId="77777777" w:rsidR="00EC5D59" w:rsidRPr="00CE437F" w:rsidRDefault="00EC5D59" w:rsidP="00D8385B">
            <w:pPr>
              <w:rPr>
                <w:color w:val="000000" w:themeColor="text1"/>
              </w:rPr>
            </w:pPr>
            <w:r w:rsidRPr="00CE437F">
              <w:rPr>
                <w:color w:val="000000" w:themeColor="text1"/>
                <w:cs/>
              </w:rPr>
              <w:t>3. วิเคราะห์และออกแบบระบบ</w:t>
            </w:r>
          </w:p>
        </w:tc>
        <w:tc>
          <w:tcPr>
            <w:tcW w:w="814" w:type="dxa"/>
          </w:tcPr>
          <w:p w14:paraId="7EF67B49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50E4912F" w14:textId="35E25E49" w:rsidR="00EC5D59" w:rsidRPr="00A00081" w:rsidRDefault="00EC5D59" w:rsidP="00D8385B">
            <w:pPr>
              <w:rPr>
                <w:color w:val="000000" w:themeColor="text1"/>
              </w:rPr>
            </w:pPr>
            <w:r w:rsidRPr="00A00081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12EAF7E1" wp14:editId="4C0A5912">
                      <wp:simplePos x="0" y="0"/>
                      <wp:positionH relativeFrom="column">
                        <wp:posOffset>23751</wp:posOffset>
                      </wp:positionH>
                      <wp:positionV relativeFrom="paragraph">
                        <wp:posOffset>134719</wp:posOffset>
                      </wp:positionV>
                      <wp:extent cx="946638" cy="5862"/>
                      <wp:effectExtent l="38100" t="76200" r="25400" b="89535"/>
                      <wp:wrapNone/>
                      <wp:docPr id="3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946638" cy="5862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shape w14:anchorId="7641CA57" id="Straight Arrow Connector 3" o:spid="_x0000_s1026" type="#_x0000_t32" style="position:absolute;margin-left:1.85pt;margin-top:10.6pt;width:74.55pt;height:.45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6BA2A70A" w14:textId="4946A2DA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59EF2B35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58E7783A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</w:tr>
      <w:tr w:rsidR="00EC5D59" w:rsidRPr="00A00081" w14:paraId="31151B94" w14:textId="42FC1C51" w:rsidTr="00CE437F">
        <w:trPr>
          <w:trHeight w:val="33"/>
        </w:trPr>
        <w:tc>
          <w:tcPr>
            <w:tcW w:w="4573" w:type="dxa"/>
          </w:tcPr>
          <w:p w14:paraId="50473E5A" w14:textId="7B6DB277" w:rsidR="00EC5D59" w:rsidRPr="00CE437F" w:rsidRDefault="00EC5D59" w:rsidP="00D8385B">
            <w:pPr>
              <w:rPr>
                <w:color w:val="000000" w:themeColor="text1"/>
              </w:rPr>
            </w:pPr>
            <w:r w:rsidRPr="00CE437F">
              <w:rPr>
                <w:color w:val="000000" w:themeColor="text1"/>
              </w:rPr>
              <w:t>4</w:t>
            </w:r>
            <w:r w:rsidRPr="00CE437F">
              <w:rPr>
                <w:color w:val="000000" w:themeColor="text1"/>
                <w:cs/>
              </w:rPr>
              <w:t xml:space="preserve">. ออกแบบ </w:t>
            </w:r>
            <w:r w:rsidRPr="00CE437F">
              <w:rPr>
                <w:color w:val="000000" w:themeColor="text1"/>
              </w:rPr>
              <w:t>Workflow Diagram</w:t>
            </w:r>
          </w:p>
        </w:tc>
        <w:tc>
          <w:tcPr>
            <w:tcW w:w="814" w:type="dxa"/>
          </w:tcPr>
          <w:p w14:paraId="582FD2CB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3DB69641" w14:textId="6B0A3B53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20AF13A8" w14:textId="0292DBD6" w:rsidR="00EC5D59" w:rsidRPr="00A00081" w:rsidRDefault="00430359" w:rsidP="00D8385B">
            <w:pPr>
              <w:rPr>
                <w:color w:val="000000" w:themeColor="text1"/>
              </w:rPr>
            </w:pPr>
            <w:r w:rsidRPr="00A00081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53309023" wp14:editId="3BCB57E7">
                      <wp:simplePos x="0" y="0"/>
                      <wp:positionH relativeFrom="column">
                        <wp:posOffset>-457374</wp:posOffset>
                      </wp:positionH>
                      <wp:positionV relativeFrom="paragraph">
                        <wp:posOffset>144557</wp:posOffset>
                      </wp:positionV>
                      <wp:extent cx="781297" cy="0"/>
                      <wp:effectExtent l="38100" t="76200" r="19050" b="95250"/>
                      <wp:wrapNone/>
                      <wp:docPr id="7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81297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shape w14:anchorId="0F1F9C6C" id="Straight Arrow Connector 3" o:spid="_x0000_s1026" type="#_x0000_t32" style="position:absolute;margin-left:-36pt;margin-top:11.4pt;width:61.5pt;height:0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3" w:type="dxa"/>
          </w:tcPr>
          <w:p w14:paraId="7791D7EA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5CD721B2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</w:tr>
      <w:tr w:rsidR="00BE13D8" w:rsidRPr="00A00081" w14:paraId="1BA216C6" w14:textId="77777777" w:rsidTr="00CE437F">
        <w:trPr>
          <w:trHeight w:val="33"/>
        </w:trPr>
        <w:tc>
          <w:tcPr>
            <w:tcW w:w="4573" w:type="dxa"/>
          </w:tcPr>
          <w:p w14:paraId="066F327A" w14:textId="1DE77D85" w:rsidR="00BE13D8" w:rsidRPr="00CE437F" w:rsidRDefault="00BE13D8" w:rsidP="00D8385B">
            <w:pPr>
              <w:rPr>
                <w:color w:val="000000" w:themeColor="text1"/>
                <w:cs/>
              </w:rPr>
            </w:pPr>
            <w:r>
              <w:rPr>
                <w:color w:val="000000" w:themeColor="text1"/>
              </w:rPr>
              <w:t xml:space="preserve">5. </w:t>
            </w:r>
            <w:r w:rsidRPr="00BE13D8">
              <w:rPr>
                <w:rFonts w:hint="cs"/>
                <w:color w:val="000000" w:themeColor="text1"/>
                <w:cs/>
              </w:rPr>
              <w:t>ออกแบบโครงสร้างของซอฟต์แวร์</w:t>
            </w:r>
          </w:p>
        </w:tc>
        <w:tc>
          <w:tcPr>
            <w:tcW w:w="814" w:type="dxa"/>
          </w:tcPr>
          <w:p w14:paraId="72F02891" w14:textId="77777777" w:rsidR="00BE13D8" w:rsidRPr="00A00081" w:rsidRDefault="00BE13D8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02513000" w14:textId="5323EFC4" w:rsidR="00BE13D8" w:rsidRPr="00A00081" w:rsidRDefault="00BE13D8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7FAB2412" w14:textId="24B20959" w:rsidR="00BE13D8" w:rsidRPr="00A00081" w:rsidRDefault="00430359" w:rsidP="00D8385B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 wp14:anchorId="6FF94182" wp14:editId="32520D35">
                      <wp:simplePos x="0" y="0"/>
                      <wp:positionH relativeFrom="column">
                        <wp:posOffset>-290764</wp:posOffset>
                      </wp:positionH>
                      <wp:positionV relativeFrom="paragraph">
                        <wp:posOffset>135444</wp:posOffset>
                      </wp:positionV>
                      <wp:extent cx="647206" cy="0"/>
                      <wp:effectExtent l="38100" t="76200" r="19685" b="95250"/>
                      <wp:wrapNone/>
                      <wp:docPr id="34" name="ลูกศรเชื่อมต่อแบบตรง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47206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shape w14:anchorId="7404AD24" id="ลูกศรเชื่อมต่อแบบตรง 34" o:spid="_x0000_s1026" type="#_x0000_t32" style="position:absolute;margin-left:-22.9pt;margin-top:10.65pt;width:50.95pt;height:0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3" w:type="dxa"/>
          </w:tcPr>
          <w:p w14:paraId="6393CFF5" w14:textId="77777777" w:rsidR="00BE13D8" w:rsidRPr="00A00081" w:rsidRDefault="00BE13D8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389DDFDE" w14:textId="77777777" w:rsidR="00BE13D8" w:rsidRPr="00A00081" w:rsidRDefault="00BE13D8" w:rsidP="00D8385B">
            <w:pPr>
              <w:rPr>
                <w:color w:val="000000" w:themeColor="text1"/>
              </w:rPr>
            </w:pPr>
          </w:p>
        </w:tc>
      </w:tr>
      <w:tr w:rsidR="00EC5D59" w:rsidRPr="00A00081" w14:paraId="0D5A8027" w14:textId="248E8573" w:rsidTr="00BE13D8">
        <w:trPr>
          <w:trHeight w:val="831"/>
        </w:trPr>
        <w:tc>
          <w:tcPr>
            <w:tcW w:w="4573" w:type="dxa"/>
          </w:tcPr>
          <w:p w14:paraId="7136A0AA" w14:textId="5FB26F27" w:rsidR="00EC5D59" w:rsidRPr="00CE437F" w:rsidRDefault="00430359" w:rsidP="00D8385B">
            <w:pPr>
              <w:rPr>
                <w:color w:val="000000" w:themeColor="text1"/>
                <w:cs/>
              </w:rPr>
            </w:pPr>
            <w:r>
              <w:rPr>
                <w:color w:val="000000" w:themeColor="text1"/>
              </w:rPr>
              <w:t>6</w:t>
            </w:r>
            <w:r w:rsidR="00BE13D8">
              <w:rPr>
                <w:color w:val="000000" w:themeColor="text1"/>
              </w:rPr>
              <w:t xml:space="preserve">. </w:t>
            </w:r>
            <w:r w:rsidR="00BE13D8" w:rsidRPr="00BE13D8">
              <w:rPr>
                <w:rFonts w:hint="cs"/>
                <w:color w:val="000000" w:themeColor="text1"/>
                <w:cs/>
              </w:rPr>
              <w:t xml:space="preserve">พัฒนาปรับปรุงตัวต้นแบบหุ่นยนต์แขนกลป้อนอาหารโดยใช้ </w:t>
            </w:r>
            <w:r w:rsidR="00BE13D8" w:rsidRPr="00BE13D8">
              <w:rPr>
                <w:color w:val="000000" w:themeColor="text1"/>
              </w:rPr>
              <w:t>AI</w:t>
            </w:r>
          </w:p>
        </w:tc>
        <w:tc>
          <w:tcPr>
            <w:tcW w:w="814" w:type="dxa"/>
          </w:tcPr>
          <w:p w14:paraId="57BE90BE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44C3B3F2" w14:textId="1077C71E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22DB2C79" w14:textId="5E1E9473" w:rsidR="00EC5D59" w:rsidRPr="00A00081" w:rsidRDefault="00430359" w:rsidP="00D8385B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808768" behindDoc="0" locked="0" layoutInCell="1" allowOverlap="1" wp14:anchorId="2A0B402A" wp14:editId="50945AB9">
                      <wp:simplePos x="0" y="0"/>
                      <wp:positionH relativeFrom="column">
                        <wp:posOffset>-260820</wp:posOffset>
                      </wp:positionH>
                      <wp:positionV relativeFrom="paragraph">
                        <wp:posOffset>262956</wp:posOffset>
                      </wp:positionV>
                      <wp:extent cx="1122218" cy="0"/>
                      <wp:effectExtent l="38100" t="76200" r="20955" b="95250"/>
                      <wp:wrapNone/>
                      <wp:docPr id="64" name="ลูกศรเชื่อมต่อแบบตรง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22218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shape w14:anchorId="0D66EA49" id="ลูกศรเชื่อมต่อแบบตรง 64" o:spid="_x0000_s1026" type="#_x0000_t32" style="position:absolute;margin-left:-20.55pt;margin-top:20.7pt;width:88.35pt;height:0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3" w:type="dxa"/>
          </w:tcPr>
          <w:p w14:paraId="4D45E477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0AA262F3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</w:tr>
      <w:tr w:rsidR="00BE13D8" w:rsidRPr="00A00081" w14:paraId="6162A327" w14:textId="77777777" w:rsidTr="00CE437F">
        <w:trPr>
          <w:trHeight w:val="33"/>
        </w:trPr>
        <w:tc>
          <w:tcPr>
            <w:tcW w:w="4573" w:type="dxa"/>
          </w:tcPr>
          <w:p w14:paraId="178B630C" w14:textId="69219A72" w:rsidR="00BE13D8" w:rsidRPr="00BE13D8" w:rsidRDefault="00430359" w:rsidP="00BE13D8">
            <w:pPr>
              <w:rPr>
                <w:color w:val="000000" w:themeColor="text1"/>
                <w:cs/>
              </w:rPr>
            </w:pPr>
            <w:r>
              <w:rPr>
                <w:color w:val="000000" w:themeColor="text1"/>
              </w:rPr>
              <w:t>7</w:t>
            </w:r>
            <w:r w:rsidR="00BE13D8" w:rsidRPr="00430359">
              <w:rPr>
                <w:color w:val="000000" w:themeColor="text1"/>
              </w:rPr>
              <w:t>.</w:t>
            </w:r>
            <w:r w:rsidRPr="00430359">
              <w:rPr>
                <w:color w:val="000000" w:themeColor="text1"/>
              </w:rPr>
              <w:t xml:space="preserve"> </w:t>
            </w:r>
            <w:r w:rsidRPr="00430359">
              <w:rPr>
                <w:rFonts w:hint="cs"/>
                <w:color w:val="000000" w:themeColor="text1"/>
                <w:cs/>
              </w:rPr>
              <w:t>เขียนโปรแกรมในแต่ละส่วนของการทำงาน</w:t>
            </w:r>
          </w:p>
        </w:tc>
        <w:tc>
          <w:tcPr>
            <w:tcW w:w="814" w:type="dxa"/>
          </w:tcPr>
          <w:p w14:paraId="59638FA3" w14:textId="77777777" w:rsidR="00BE13D8" w:rsidRPr="00A00081" w:rsidRDefault="00BE13D8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5B8A369B" w14:textId="727641BF" w:rsidR="00BE13D8" w:rsidRPr="00A00081" w:rsidRDefault="00BE13D8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605DC2B5" w14:textId="51C80013" w:rsidR="00BE13D8" w:rsidRPr="00A00081" w:rsidRDefault="00430359" w:rsidP="00D8385B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809792" behindDoc="0" locked="0" layoutInCell="1" allowOverlap="1" wp14:anchorId="00B7C7BA" wp14:editId="3F948090">
                      <wp:simplePos x="0" y="0"/>
                      <wp:positionH relativeFrom="column">
                        <wp:posOffset>172852</wp:posOffset>
                      </wp:positionH>
                      <wp:positionV relativeFrom="paragraph">
                        <wp:posOffset>137267</wp:posOffset>
                      </wp:positionV>
                      <wp:extent cx="736270" cy="0"/>
                      <wp:effectExtent l="38100" t="76200" r="26035" b="95250"/>
                      <wp:wrapNone/>
                      <wp:docPr id="72" name="ลูกศรเชื่อมต่อแบบตรง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3627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shape w14:anchorId="19F5FA65" id="ลูกศรเชื่อมต่อแบบตรง 72" o:spid="_x0000_s1026" type="#_x0000_t32" style="position:absolute;margin-left:13.6pt;margin-top:10.8pt;width:57.95pt;height:0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3" w:type="dxa"/>
          </w:tcPr>
          <w:p w14:paraId="080370E6" w14:textId="4DA830D8" w:rsidR="00BE13D8" w:rsidRPr="00A00081" w:rsidRDefault="00BE13D8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070EE48D" w14:textId="77777777" w:rsidR="00BE13D8" w:rsidRPr="00A00081" w:rsidRDefault="00BE13D8" w:rsidP="00D8385B">
            <w:pPr>
              <w:rPr>
                <w:color w:val="000000" w:themeColor="text1"/>
              </w:rPr>
            </w:pPr>
          </w:p>
        </w:tc>
      </w:tr>
      <w:tr w:rsidR="00EC5D59" w:rsidRPr="00A00081" w14:paraId="229F98DF" w14:textId="12BAB369" w:rsidTr="00CE437F">
        <w:trPr>
          <w:trHeight w:val="33"/>
        </w:trPr>
        <w:tc>
          <w:tcPr>
            <w:tcW w:w="4573" w:type="dxa"/>
          </w:tcPr>
          <w:p w14:paraId="63F30041" w14:textId="29E2A57D" w:rsidR="00EC5D59" w:rsidRPr="00CE437F" w:rsidRDefault="00430359" w:rsidP="00D8385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8</w:t>
            </w:r>
            <w:r w:rsidR="00EC5D59" w:rsidRPr="00CE437F">
              <w:rPr>
                <w:color w:val="000000" w:themeColor="text1"/>
                <w:cs/>
              </w:rPr>
              <w:t>. ทดสอบโปรแกรมและแก้ไข โปรแกรมให้เสร็จสมบูรณ์</w:t>
            </w:r>
          </w:p>
        </w:tc>
        <w:tc>
          <w:tcPr>
            <w:tcW w:w="814" w:type="dxa"/>
          </w:tcPr>
          <w:p w14:paraId="7C5D9E44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2E8DA30C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0AB4BF15" w14:textId="260FFC94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53133330" w14:textId="4E5974CF" w:rsidR="00EC5D59" w:rsidRPr="00A00081" w:rsidRDefault="00430359" w:rsidP="00D8385B">
            <w:pPr>
              <w:rPr>
                <w:color w:val="000000" w:themeColor="text1"/>
              </w:rPr>
            </w:pPr>
            <w:r w:rsidRPr="00A00081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270EB4B3" wp14:editId="4D9BD703">
                      <wp:simplePos x="0" y="0"/>
                      <wp:positionH relativeFrom="column">
                        <wp:posOffset>-440113</wp:posOffset>
                      </wp:positionH>
                      <wp:positionV relativeFrom="paragraph">
                        <wp:posOffset>276926</wp:posOffset>
                      </wp:positionV>
                      <wp:extent cx="1201517" cy="11723"/>
                      <wp:effectExtent l="19050" t="76200" r="74930" b="102870"/>
                      <wp:wrapNone/>
                      <wp:docPr id="8" name="Straight Arrow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01517" cy="11723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shape w14:anchorId="4052AD1C" id="Straight Arrow Connector 8" o:spid="_x0000_s1026" type="#_x0000_t32" style="position:absolute;margin-left:-34.65pt;margin-top:21.8pt;width:94.6pt;height:.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3" w:type="dxa"/>
          </w:tcPr>
          <w:p w14:paraId="1F81804A" w14:textId="36534E51" w:rsidR="00EC5D59" w:rsidRPr="00A00081" w:rsidRDefault="00EC5D59" w:rsidP="00D8385B">
            <w:pPr>
              <w:rPr>
                <w:color w:val="000000" w:themeColor="text1"/>
              </w:rPr>
            </w:pPr>
          </w:p>
        </w:tc>
      </w:tr>
      <w:tr w:rsidR="00EC5D59" w:rsidRPr="00A00081" w14:paraId="16470EED" w14:textId="462352C0" w:rsidTr="00CE437F">
        <w:trPr>
          <w:trHeight w:val="33"/>
        </w:trPr>
        <w:tc>
          <w:tcPr>
            <w:tcW w:w="4573" w:type="dxa"/>
          </w:tcPr>
          <w:p w14:paraId="5FB87415" w14:textId="6157BE76" w:rsidR="00EC5D59" w:rsidRPr="00CE437F" w:rsidRDefault="00430359" w:rsidP="00D8385B">
            <w:pPr>
              <w:rPr>
                <w:color w:val="000000" w:themeColor="text1"/>
                <w:cs/>
              </w:rPr>
            </w:pPr>
            <w:r>
              <w:rPr>
                <w:color w:val="000000" w:themeColor="text1"/>
              </w:rPr>
              <w:t>9</w:t>
            </w:r>
            <w:r w:rsidR="00EC5D59" w:rsidRPr="00CE437F">
              <w:rPr>
                <w:color w:val="000000" w:themeColor="text1"/>
                <w:cs/>
              </w:rPr>
              <w:t xml:space="preserve">. การจัดทำเอกสาร  </w:t>
            </w:r>
          </w:p>
        </w:tc>
        <w:tc>
          <w:tcPr>
            <w:tcW w:w="814" w:type="dxa"/>
          </w:tcPr>
          <w:p w14:paraId="424A3800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345320D5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741F5422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70EB8480" w14:textId="7218A700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542A6E9C" w14:textId="36CBA73B" w:rsidR="00EC5D59" w:rsidRPr="00A00081" w:rsidRDefault="00430359" w:rsidP="00D8385B">
            <w:pPr>
              <w:rPr>
                <w:noProof/>
                <w:color w:val="000000" w:themeColor="text1"/>
              </w:rPr>
            </w:pPr>
            <w:r w:rsidRPr="00A00081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2C6C9362" wp14:editId="32861F17">
                      <wp:simplePos x="0" y="0"/>
                      <wp:positionH relativeFrom="column">
                        <wp:posOffset>-1061143</wp:posOffset>
                      </wp:positionH>
                      <wp:positionV relativeFrom="paragraph">
                        <wp:posOffset>102870</wp:posOffset>
                      </wp:positionV>
                      <wp:extent cx="1345223" cy="5862"/>
                      <wp:effectExtent l="38100" t="76200" r="64770" b="89535"/>
                      <wp:wrapNone/>
                      <wp:docPr id="10" name="Straight Arrow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45223" cy="5862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shape w14:anchorId="2908ADAF" id="Straight Arrow Connector 10" o:spid="_x0000_s1026" type="#_x0000_t32" style="position:absolute;margin-left:-83.55pt;margin-top:8.1pt;width:105.9pt;height:.4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</w:tr>
      <w:tr w:rsidR="00EC5D59" w:rsidRPr="00A00081" w14:paraId="777BC5F3" w14:textId="7AE22EDC" w:rsidTr="00CE437F">
        <w:trPr>
          <w:trHeight w:val="33"/>
        </w:trPr>
        <w:tc>
          <w:tcPr>
            <w:tcW w:w="4573" w:type="dxa"/>
          </w:tcPr>
          <w:p w14:paraId="3F144748" w14:textId="7784E5CC" w:rsidR="00EC5D59" w:rsidRPr="00CE437F" w:rsidRDefault="00430359" w:rsidP="00D8385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10</w:t>
            </w:r>
            <w:r w:rsidR="00EC5D59" w:rsidRPr="00CE437F">
              <w:rPr>
                <w:color w:val="000000" w:themeColor="text1"/>
                <w:cs/>
              </w:rPr>
              <w:t>. นำเสนอโครงงาน</w:t>
            </w:r>
          </w:p>
        </w:tc>
        <w:tc>
          <w:tcPr>
            <w:tcW w:w="814" w:type="dxa"/>
          </w:tcPr>
          <w:p w14:paraId="07FF5CF1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6A9D3D79" w14:textId="77777777" w:rsidR="00EC5D59" w:rsidRPr="00A00081" w:rsidRDefault="00EC5D59" w:rsidP="00D8385B">
            <w:pPr>
              <w:rPr>
                <w:noProof/>
                <w:color w:val="000000" w:themeColor="text1"/>
              </w:rPr>
            </w:pPr>
          </w:p>
        </w:tc>
        <w:tc>
          <w:tcPr>
            <w:tcW w:w="992" w:type="dxa"/>
          </w:tcPr>
          <w:p w14:paraId="2D4C4671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62371DB6" w14:textId="0FE55070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522CA61B" w14:textId="6B4B97DA" w:rsidR="00EC5D59" w:rsidRPr="00A00081" w:rsidRDefault="00430359" w:rsidP="00C205E4">
            <w:pPr>
              <w:keepNext/>
              <w:rPr>
                <w:noProof/>
                <w:color w:val="000000" w:themeColor="text1"/>
              </w:rPr>
            </w:pPr>
            <w:r w:rsidRPr="00A00081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806720" behindDoc="0" locked="0" layoutInCell="1" allowOverlap="1" wp14:anchorId="0F9AE875" wp14:editId="55E55056">
                      <wp:simplePos x="0" y="0"/>
                      <wp:positionH relativeFrom="column">
                        <wp:posOffset>-402416</wp:posOffset>
                      </wp:positionH>
                      <wp:positionV relativeFrom="paragraph">
                        <wp:posOffset>118745</wp:posOffset>
                      </wp:positionV>
                      <wp:extent cx="704850" cy="0"/>
                      <wp:effectExtent l="38100" t="76200" r="19050" b="95250"/>
                      <wp:wrapNone/>
                      <wp:docPr id="11" name="Straight Arrow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0485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  <w:pict>
                    <v:shape w14:anchorId="1DDBCEDE" id="Straight Arrow Connector 11" o:spid="_x0000_s1026" type="#_x0000_t32" style="position:absolute;margin-left:-31.7pt;margin-top:9.35pt;width:55.5pt;height:0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</w:tr>
    </w:tbl>
    <w:p w14:paraId="567F4387" w14:textId="77777777" w:rsidR="007631CC" w:rsidRDefault="007631CC" w:rsidP="007631CC">
      <w:pPr>
        <w:spacing w:after="160" w:line="259" w:lineRule="auto"/>
        <w:jc w:val="left"/>
        <w:rPr>
          <w:color w:val="000000" w:themeColor="text1"/>
        </w:rPr>
      </w:pPr>
    </w:p>
    <w:p w14:paraId="7DE629FF" w14:textId="60F29D09" w:rsidR="001E1621" w:rsidRPr="007631CC" w:rsidRDefault="00194284" w:rsidP="007631CC">
      <w:pPr>
        <w:pStyle w:val="Heading2"/>
      </w:pPr>
      <w:bookmarkStart w:id="26" w:name="_Toc75876854"/>
      <w:r w:rsidRPr="00A00081">
        <w:t>1</w:t>
      </w:r>
      <w:r w:rsidRPr="00A00081">
        <w:rPr>
          <w:cs/>
        </w:rPr>
        <w:t>.</w:t>
      </w:r>
      <w:r w:rsidRPr="00A00081">
        <w:t xml:space="preserve">7 </w:t>
      </w:r>
      <w:r w:rsidR="00F46B8D" w:rsidRPr="00A00081">
        <w:rPr>
          <w:cs/>
        </w:rPr>
        <w:t>ประโยชน์ที่คาดว่าจะได้รับ</w:t>
      </w:r>
      <w:bookmarkEnd w:id="26"/>
    </w:p>
    <w:p w14:paraId="4C54C0D1" w14:textId="38C4BA37" w:rsidR="006977FE" w:rsidRDefault="00544262" w:rsidP="005313DB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นำไปใช้สะสมแต้ม</w:t>
      </w:r>
      <w:r w:rsidR="00773E7F">
        <w:rPr>
          <w:rFonts w:hint="cs"/>
          <w:color w:val="000000" w:themeColor="text1"/>
          <w:cs/>
        </w:rPr>
        <w:t>ในรูปแบบต่าง ๆ</w:t>
      </w:r>
    </w:p>
    <w:p w14:paraId="48969568" w14:textId="1914805B" w:rsidR="00544262" w:rsidRPr="00544262" w:rsidRDefault="00544262" w:rsidP="00544262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นำไปใช้แทนการสะสมแบบเดิมที่มีอยู่เช่น การเช็คชื่อ บัญชี</w:t>
      </w:r>
      <w:r w:rsidR="00773E7F">
        <w:rPr>
          <w:rFonts w:hint="cs"/>
          <w:color w:val="000000" w:themeColor="text1"/>
          <w:cs/>
        </w:rPr>
        <w:t>ออมเงิน</w:t>
      </w:r>
    </w:p>
    <w:p w14:paraId="5643E531" w14:textId="17A196D0" w:rsidR="00351E1B" w:rsidRPr="00293024" w:rsidRDefault="00293024" w:rsidP="00293024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ลดขยะจากการนำวัสดุมาทำบัตรสะสม</w:t>
      </w:r>
    </w:p>
    <w:p w14:paraId="58227548" w14:textId="7328EA46" w:rsidR="00351E1B" w:rsidRDefault="00773E7F" w:rsidP="005313DB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ผู้ประการสามารถจัดโปรโมชันได้หลากหลาย</w:t>
      </w:r>
    </w:p>
    <w:p w14:paraId="0C73D78B" w14:textId="6E3A11D6" w:rsidR="00351E1B" w:rsidRDefault="00773E7F" w:rsidP="005313DB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สมาชิกมีความสะดวกสะบายในการสะสมแต้ม</w:t>
      </w:r>
    </w:p>
    <w:p w14:paraId="71861746" w14:textId="54A4E3B0" w:rsidR="00044E7E" w:rsidRPr="008270BD" w:rsidRDefault="00430359" w:rsidP="008270BD">
      <w:pPr>
        <w:pStyle w:val="ListParagraph"/>
        <w:numPr>
          <w:ilvl w:val="0"/>
          <w:numId w:val="2"/>
        </w:numPr>
        <w:rPr>
          <w:color w:val="000000" w:themeColor="text1"/>
          <w:cs/>
        </w:rPr>
      </w:pPr>
      <w:r>
        <w:rPr>
          <w:rFonts w:hint="cs"/>
          <w:color w:val="000000" w:themeColor="text1"/>
          <w:cs/>
        </w:rPr>
        <w:lastRenderedPageBreak/>
        <w:t xml:space="preserve">เพื่อนำเทคโนโลยี </w:t>
      </w:r>
      <w:r>
        <w:rPr>
          <w:color w:val="000000" w:themeColor="text1"/>
        </w:rPr>
        <w:t xml:space="preserve">AI </w:t>
      </w:r>
      <w:r>
        <w:rPr>
          <w:rFonts w:hint="cs"/>
          <w:color w:val="000000" w:themeColor="text1"/>
          <w:cs/>
        </w:rPr>
        <w:t>มาประยุกต์ใช้ในการ</w:t>
      </w:r>
      <w:r w:rsidR="008270BD">
        <w:rPr>
          <w:rFonts w:hint="cs"/>
          <w:color w:val="000000" w:themeColor="text1"/>
          <w:cs/>
        </w:rPr>
        <w:t>พัฒนาคุณภาพชีวิตของผู้ที่พิการทางร่างกาย หรือ ผู้สูงอายุให้ดีขึ้น</w:t>
      </w:r>
    </w:p>
    <w:p w14:paraId="4037DCE7" w14:textId="77777777" w:rsidR="00194284" w:rsidRPr="00A00081" w:rsidRDefault="00243CCB" w:rsidP="006A27E1">
      <w:pPr>
        <w:pStyle w:val="Heading1"/>
        <w:spacing w:before="240"/>
        <w:rPr>
          <w:rFonts w:ascii="TH Sarabun New" w:hAnsi="TH Sarabun New" w:cs="TH Sarabun New"/>
          <w:b w:val="0"/>
          <w:bCs w:val="0"/>
        </w:rPr>
      </w:pPr>
      <w:bookmarkStart w:id="27" w:name="_Toc75876855"/>
      <w:r w:rsidRPr="00A00081">
        <w:rPr>
          <w:rFonts w:ascii="TH Sarabun New" w:hAnsi="TH Sarabun New" w:cs="TH Sarabun New"/>
          <w:color w:val="000000" w:themeColor="text1"/>
          <w:cs/>
        </w:rPr>
        <w:t xml:space="preserve">บทที่ </w:t>
      </w:r>
      <w:r w:rsidRPr="00A00081">
        <w:rPr>
          <w:rFonts w:ascii="TH Sarabun New" w:hAnsi="TH Sarabun New" w:cs="TH Sarabun New"/>
          <w:color w:val="000000" w:themeColor="text1"/>
        </w:rPr>
        <w:t>2</w:t>
      </w:r>
      <w:r w:rsidR="00035382" w:rsidRPr="00A00081">
        <w:rPr>
          <w:rFonts w:ascii="TH Sarabun New" w:hAnsi="TH Sarabun New" w:cs="TH Sarabun New"/>
          <w:color w:val="000000" w:themeColor="text1"/>
          <w:cs/>
        </w:rPr>
        <w:t xml:space="preserve"> </w:t>
      </w:r>
      <w:r w:rsidR="007775A5" w:rsidRPr="00A00081">
        <w:rPr>
          <w:rFonts w:ascii="TH Sarabun New" w:hAnsi="TH Sarabun New" w:cs="TH Sarabun New"/>
          <w:cs/>
        </w:rPr>
        <w:br/>
      </w:r>
      <w:bookmarkStart w:id="28" w:name="_Toc480443052"/>
      <w:bookmarkStart w:id="29" w:name="_Toc480752371"/>
      <w:bookmarkStart w:id="30" w:name="_Toc481062362"/>
      <w:r w:rsidR="007775A5" w:rsidRPr="00A00081">
        <w:rPr>
          <w:rFonts w:ascii="TH Sarabun New" w:hAnsi="TH Sarabun New" w:cs="TH Sarabun New"/>
          <w:cs/>
        </w:rPr>
        <w:t>ทฤษฎีและงานวิจัยที่เกี่ยวข้อง</w:t>
      </w:r>
      <w:bookmarkEnd w:id="27"/>
      <w:bookmarkEnd w:id="28"/>
      <w:bookmarkEnd w:id="29"/>
      <w:bookmarkEnd w:id="30"/>
    </w:p>
    <w:p w14:paraId="5528D1D6" w14:textId="13C7350B" w:rsidR="0053507D" w:rsidRDefault="00F26E26" w:rsidP="00FE2FA9">
      <w:pPr>
        <w:ind w:firstLine="720"/>
      </w:pPr>
      <w:r w:rsidRPr="00A00081">
        <w:rPr>
          <w:cs/>
        </w:rPr>
        <w:t>ในบท</w:t>
      </w:r>
      <w:r w:rsidR="00243CCB" w:rsidRPr="00A00081">
        <w:rPr>
          <w:cs/>
        </w:rPr>
        <w:t>นี้กล่าวถึงทฤษฎีพื้นฐานที่ใช้ในการทำโครงงาน และงานวิจัยที่ไ</w:t>
      </w:r>
      <w:r w:rsidR="005E35B1">
        <w:rPr>
          <w:cs/>
        </w:rPr>
        <w:t xml:space="preserve">ด้ศึกษาเพื่อช่วยในการทำโครงงาน </w:t>
      </w:r>
      <w:r w:rsidR="00243CCB" w:rsidRPr="00A00081">
        <w:rPr>
          <w:cs/>
        </w:rPr>
        <w:t>ซึ่งผู้จัดทำเป็นต้องศึกษา วิเคราะห์ และเก็บรวบรวมข้อมูลความรู้ต่าง ๆ เพื่อใช้ในการออกแบบระบบ เพื่อใช้เป็นแนวทางในการจัดทำโครงงาน โดยมีรายละเอียด ดังต่อไปนี้</w:t>
      </w:r>
    </w:p>
    <w:p w14:paraId="5C4AAA48" w14:textId="77777777" w:rsidR="00FE2FA9" w:rsidRPr="00FE2FA9" w:rsidRDefault="00FE2FA9" w:rsidP="00FE2FA9">
      <w:pPr>
        <w:ind w:firstLine="720"/>
      </w:pPr>
    </w:p>
    <w:p w14:paraId="4267BE90" w14:textId="3DF4C8EF" w:rsidR="002D1E9C" w:rsidRDefault="005E35B1" w:rsidP="002D1E9C">
      <w:pPr>
        <w:pStyle w:val="Heading2"/>
        <w:numPr>
          <w:ilvl w:val="1"/>
          <w:numId w:val="37"/>
        </w:numPr>
        <w:rPr>
          <w:rFonts w:ascii="TH Sarabun New" w:hAnsi="TH Sarabun New" w:cs="TH Sarabun New"/>
        </w:rPr>
      </w:pPr>
      <w:bookmarkStart w:id="31" w:name="_Toc75876856"/>
      <w:r>
        <w:rPr>
          <w:rFonts w:ascii="TH Sarabun New" w:hAnsi="TH Sarabun New" w:cs="TH Sarabun New" w:hint="cs"/>
          <w:cs/>
        </w:rPr>
        <w:t>ทฤษฎีที่เกี่ยวข้อง</w:t>
      </w:r>
      <w:bookmarkEnd w:id="31"/>
      <w:r w:rsidR="0053507D" w:rsidRPr="00A00081">
        <w:rPr>
          <w:rFonts w:ascii="TH Sarabun New" w:hAnsi="TH Sarabun New" w:cs="TH Sarabun New"/>
          <w:cs/>
        </w:rPr>
        <w:t xml:space="preserve">  </w:t>
      </w:r>
    </w:p>
    <w:p w14:paraId="72CD5864" w14:textId="267FCDE3" w:rsidR="00C0754C" w:rsidRDefault="00C0754C" w:rsidP="00C0754C"/>
    <w:p w14:paraId="100A55A9" w14:textId="4D250372" w:rsidR="00C0754C" w:rsidRDefault="00C0754C" w:rsidP="00C0754C">
      <w:pPr>
        <w:rPr>
          <w:color w:val="FF0000"/>
        </w:rPr>
      </w:pPr>
      <w:r>
        <w:rPr>
          <w:color w:val="FF0000"/>
        </w:rPr>
        <w:t xml:space="preserve">UX UI Design, </w:t>
      </w:r>
    </w:p>
    <w:p w14:paraId="20021491" w14:textId="65E47393" w:rsidR="009D4755" w:rsidRPr="00C0754C" w:rsidRDefault="009D4755" w:rsidP="00C0754C">
      <w:pPr>
        <w:rPr>
          <w:color w:val="FF0000"/>
        </w:rPr>
      </w:pPr>
      <w:r>
        <w:rPr>
          <w:rFonts w:hint="cs"/>
          <w:color w:val="FF0000"/>
          <w:cs/>
        </w:rPr>
        <w:t>ส่วนผสมการตลาด 4</w:t>
      </w:r>
      <w:r>
        <w:rPr>
          <w:color w:val="FF0000"/>
        </w:rPr>
        <w:t>P</w:t>
      </w:r>
    </w:p>
    <w:p w14:paraId="7CA76B3E" w14:textId="77777777" w:rsidR="00C0754C" w:rsidRPr="00C0754C" w:rsidRDefault="00C0754C" w:rsidP="00C0754C">
      <w:pPr>
        <w:rPr>
          <w:rFonts w:hint="cs"/>
        </w:rPr>
      </w:pPr>
    </w:p>
    <w:p w14:paraId="0A949690" w14:textId="55BAF166" w:rsidR="008F05DE" w:rsidRPr="002D1E9C" w:rsidRDefault="002D1E9C" w:rsidP="00D77554">
      <w:pPr>
        <w:pStyle w:val="Heading3"/>
      </w:pPr>
      <w:bookmarkStart w:id="32" w:name="_Toc75876857"/>
      <w:r>
        <w:rPr>
          <w:rFonts w:hint="cs"/>
          <w:cs/>
        </w:rPr>
        <w:t xml:space="preserve">1. </w:t>
      </w:r>
      <w:r w:rsidR="001E731D" w:rsidRPr="002D1E9C">
        <w:rPr>
          <w:cs/>
        </w:rPr>
        <w:t xml:space="preserve">เทคโนโลยี </w:t>
      </w:r>
      <w:r w:rsidR="001E731D" w:rsidRPr="002D1E9C">
        <w:t>AI  (Artificial Intelligence: AI) [1]</w:t>
      </w:r>
      <w:bookmarkEnd w:id="32"/>
      <w:r w:rsidR="008F05DE" w:rsidRPr="002D1E9C">
        <w:rPr>
          <w:cs/>
        </w:rPr>
        <w:t xml:space="preserve"> </w:t>
      </w:r>
    </w:p>
    <w:p w14:paraId="2CE32AB3" w14:textId="49165F9C" w:rsidR="00AE46CE" w:rsidRDefault="008F05DE" w:rsidP="007A4DC7">
      <w:pPr>
        <w:ind w:firstLine="720"/>
        <w:rPr>
          <w:color w:val="000000" w:themeColor="text1"/>
        </w:rPr>
      </w:pPr>
      <w:r w:rsidRPr="008F05DE">
        <w:rPr>
          <w:rFonts w:hint="cs"/>
          <w:color w:val="000000" w:themeColor="text1"/>
          <w:cs/>
        </w:rPr>
        <w:t xml:space="preserve">เทคโนโลยี </w:t>
      </w:r>
      <w:r w:rsidRPr="008F05DE">
        <w:rPr>
          <w:color w:val="000000" w:themeColor="text1"/>
        </w:rPr>
        <w:t xml:space="preserve">AI (Artificial Intelligence: AI) </w:t>
      </w:r>
      <w:r w:rsidRPr="008F05DE">
        <w:rPr>
          <w:rFonts w:hint="cs"/>
          <w:color w:val="000000" w:themeColor="text1"/>
          <w:cs/>
        </w:rPr>
        <w:t xml:space="preserve">เทคโนโลยีที่สามารถแก้ปัญหาที่ซับซ้อนเกิน กว่าที่มนุษย์จะสามารถรับมือได้ และ </w:t>
      </w:r>
      <w:r w:rsidRPr="008F05DE">
        <w:rPr>
          <w:color w:val="000000" w:themeColor="text1"/>
        </w:rPr>
        <w:t xml:space="preserve">AI </w:t>
      </w:r>
      <w:r w:rsidRPr="008F05DE">
        <w:rPr>
          <w:rFonts w:hint="cs"/>
          <w:color w:val="000000" w:themeColor="text1"/>
          <w:cs/>
        </w:rPr>
        <w:t xml:space="preserve">เป็นเครื่องมือที่สามมรถทำงานแทนมนุษย์ได้อย่างดีเยี่ยม ช่วยให้สามารถมีเวลาโฟกัสงานที่สำคัญ และ สามารถสร้างมูลค่าได้มาก นอกจากนี้การประยุกต์ใช้ </w:t>
      </w:r>
      <w:r w:rsidRPr="008F05DE">
        <w:rPr>
          <w:color w:val="000000" w:themeColor="text1"/>
        </w:rPr>
        <w:t>AI</w:t>
      </w:r>
      <w:r w:rsidRPr="008F05DE">
        <w:rPr>
          <w:rFonts w:hint="cs"/>
          <w:color w:val="000000" w:themeColor="text1"/>
          <w:cs/>
        </w:rPr>
        <w:t xml:space="preserve"> ในระดับอุตสาหกรรม ยังช่วยลดต้นทุนและเพิ่มรายได้ </w:t>
      </w:r>
      <w:r w:rsidRPr="008F05DE">
        <w:rPr>
          <w:color w:val="000000" w:themeColor="text1"/>
        </w:rPr>
        <w:t xml:space="preserve">AI </w:t>
      </w:r>
      <w:r w:rsidRPr="008F05DE">
        <w:rPr>
          <w:rFonts w:hint="cs"/>
          <w:color w:val="000000" w:themeColor="text1"/>
          <w:cs/>
        </w:rPr>
        <w:t>ถูกจำแนกเป็น 3 ระดับตามความสามารถหรือความฉลาดดังนี้</w:t>
      </w:r>
    </w:p>
    <w:p w14:paraId="0684C39A" w14:textId="408D4D30" w:rsidR="008F05DE" w:rsidRPr="002D1E9C" w:rsidRDefault="008F05DE" w:rsidP="002D1E9C">
      <w:pPr>
        <w:pStyle w:val="ListParagraph"/>
        <w:numPr>
          <w:ilvl w:val="1"/>
          <w:numId w:val="6"/>
        </w:numPr>
        <w:rPr>
          <w:color w:val="000000" w:themeColor="text1"/>
        </w:rPr>
      </w:pPr>
      <w:r w:rsidRPr="002D1E9C">
        <w:rPr>
          <w:rFonts w:hint="cs"/>
          <w:color w:val="000000" w:themeColor="text1"/>
          <w:cs/>
        </w:rPr>
        <w:t xml:space="preserve">ปัญญาประดิษฐ์เชิงแคบ </w:t>
      </w:r>
      <w:r w:rsidRPr="002D1E9C">
        <w:rPr>
          <w:color w:val="000000" w:themeColor="text1"/>
        </w:rPr>
        <w:t xml:space="preserve">(Narrow AI) </w:t>
      </w:r>
      <w:r w:rsidRPr="002D1E9C">
        <w:rPr>
          <w:rFonts w:hint="cs"/>
          <w:color w:val="000000" w:themeColor="text1"/>
          <w:cs/>
        </w:rPr>
        <w:t xml:space="preserve">หรือปัญญาประดิษฐ์แบบอ่อน </w:t>
      </w:r>
      <w:r w:rsidRPr="002D1E9C">
        <w:rPr>
          <w:color w:val="000000" w:themeColor="text1"/>
        </w:rPr>
        <w:t>(Weak AI)</w:t>
      </w:r>
    </w:p>
    <w:p w14:paraId="2C4B231E" w14:textId="06F9AD08" w:rsidR="008F05DE" w:rsidRPr="002D1E9C" w:rsidRDefault="008F05DE" w:rsidP="002D1E9C">
      <w:pPr>
        <w:ind w:left="1080" w:firstLine="360"/>
        <w:rPr>
          <w:color w:val="000000" w:themeColor="text1"/>
        </w:rPr>
      </w:pPr>
      <w:r w:rsidRPr="002D1E9C">
        <w:rPr>
          <w:rFonts w:hint="cs"/>
          <w:color w:val="000000" w:themeColor="text1"/>
          <w:cs/>
        </w:rPr>
        <w:t xml:space="preserve">คือ </w:t>
      </w:r>
      <w:r w:rsidRPr="002D1E9C">
        <w:rPr>
          <w:color w:val="000000" w:themeColor="text1"/>
        </w:rPr>
        <w:t xml:space="preserve">AI </w:t>
      </w:r>
      <w:r w:rsidRPr="002D1E9C">
        <w:rPr>
          <w:rFonts w:hint="cs"/>
          <w:color w:val="000000" w:themeColor="text1"/>
          <w:cs/>
        </w:rPr>
        <w:t>ที่มีความสามารถเฉพาะทางได้ดีกว่ามนุษย์</w:t>
      </w:r>
    </w:p>
    <w:p w14:paraId="336FC707" w14:textId="595BF085" w:rsidR="008F05DE" w:rsidRPr="002D1E9C" w:rsidRDefault="008F05DE" w:rsidP="002D1E9C">
      <w:pPr>
        <w:pStyle w:val="ListParagraph"/>
        <w:numPr>
          <w:ilvl w:val="1"/>
          <w:numId w:val="6"/>
        </w:numPr>
        <w:rPr>
          <w:color w:val="000000" w:themeColor="text1"/>
        </w:rPr>
      </w:pPr>
      <w:r w:rsidRPr="002D1E9C">
        <w:rPr>
          <w:rFonts w:hint="cs"/>
          <w:color w:val="000000" w:themeColor="text1"/>
          <w:cs/>
        </w:rPr>
        <w:t>ปัญญาประดิษฐ์ทั่วไป</w:t>
      </w:r>
      <w:r w:rsidR="00AE46CE" w:rsidRPr="002D1E9C">
        <w:rPr>
          <w:rFonts w:hint="cs"/>
          <w:color w:val="000000" w:themeColor="text1"/>
          <w:cs/>
        </w:rPr>
        <w:t xml:space="preserve"> </w:t>
      </w:r>
      <w:r w:rsidRPr="002D1E9C">
        <w:rPr>
          <w:color w:val="000000" w:themeColor="text1"/>
        </w:rPr>
        <w:t>(General AI)</w:t>
      </w:r>
      <w:r w:rsidRPr="002D1E9C">
        <w:rPr>
          <w:rFonts w:hint="cs"/>
          <w:color w:val="000000" w:themeColor="text1"/>
          <w:cs/>
        </w:rPr>
        <w:t xml:space="preserve"> คือ ที่มีความสามารถระดับเดียวกับมนุษย์ สามารถทำทุก ๆ อย่างที่มนุษย์ทำได้ และ ได้ประสิทธิภาพใกล้เคียงกับมนุษย์</w:t>
      </w:r>
    </w:p>
    <w:p w14:paraId="698FE668" w14:textId="12DBBF8E" w:rsidR="00AE1CCC" w:rsidRDefault="008F05DE" w:rsidP="005E35B1">
      <w:pPr>
        <w:pStyle w:val="ListParagraph"/>
        <w:numPr>
          <w:ilvl w:val="1"/>
          <w:numId w:val="6"/>
        </w:numPr>
        <w:rPr>
          <w:color w:val="000000" w:themeColor="text1"/>
        </w:rPr>
      </w:pPr>
      <w:r w:rsidRPr="002D1E9C">
        <w:rPr>
          <w:rFonts w:hint="cs"/>
          <w:color w:val="000000" w:themeColor="text1"/>
          <w:cs/>
        </w:rPr>
        <w:t>ปัญญาประดิษฐ์แบบเข้ม</w:t>
      </w:r>
      <w:r w:rsidR="00AE46CE" w:rsidRPr="002D1E9C">
        <w:rPr>
          <w:rFonts w:hint="cs"/>
          <w:color w:val="000000" w:themeColor="text1"/>
          <w:cs/>
        </w:rPr>
        <w:t xml:space="preserve"> </w:t>
      </w:r>
      <w:r w:rsidRPr="002D1E9C">
        <w:rPr>
          <w:color w:val="000000" w:themeColor="text1"/>
        </w:rPr>
        <w:t>(Strong AI</w:t>
      </w:r>
      <w:r w:rsidR="00AE46CE" w:rsidRPr="002D1E9C">
        <w:rPr>
          <w:color w:val="000000" w:themeColor="text1"/>
        </w:rPr>
        <w:t xml:space="preserve">) </w:t>
      </w:r>
      <w:r w:rsidR="00AE46CE" w:rsidRPr="002D1E9C">
        <w:rPr>
          <w:rFonts w:hint="cs"/>
          <w:color w:val="000000" w:themeColor="text1"/>
          <w:cs/>
        </w:rPr>
        <w:t xml:space="preserve">คือ </w:t>
      </w:r>
      <w:r w:rsidR="00AE46CE" w:rsidRPr="002D1E9C">
        <w:rPr>
          <w:color w:val="000000" w:themeColor="text1"/>
        </w:rPr>
        <w:t>AI</w:t>
      </w:r>
      <w:r w:rsidR="00AE46CE" w:rsidRPr="002D1E9C">
        <w:rPr>
          <w:rFonts w:hint="cs"/>
          <w:color w:val="000000" w:themeColor="text1"/>
          <w:cs/>
        </w:rPr>
        <w:t xml:space="preserve"> ที่มีความสามารถเหนือกว่ามนุษย์ในหลาย ๆ ด้าน</w:t>
      </w:r>
    </w:p>
    <w:p w14:paraId="135072E5" w14:textId="77777777" w:rsidR="00FE2FA9" w:rsidRPr="00FE2FA9" w:rsidRDefault="00FE2FA9" w:rsidP="00FE2FA9">
      <w:pPr>
        <w:pStyle w:val="ListParagraph"/>
        <w:ind w:left="1440"/>
        <w:rPr>
          <w:color w:val="000000" w:themeColor="text1"/>
        </w:rPr>
      </w:pPr>
    </w:p>
    <w:p w14:paraId="028B8F72" w14:textId="3E648EC9" w:rsidR="00AE1CCC" w:rsidRPr="00D77554" w:rsidRDefault="00D77554" w:rsidP="00D77554">
      <w:pPr>
        <w:pStyle w:val="Heading3"/>
      </w:pPr>
      <w:r>
        <w:rPr>
          <w:rFonts w:hint="cs"/>
          <w:cs/>
        </w:rPr>
        <w:t xml:space="preserve">2. </w:t>
      </w:r>
      <w:proofErr w:type="spellStart"/>
      <w:r w:rsidR="001E731D" w:rsidRPr="00D77554">
        <w:t>OpenCV</w:t>
      </w:r>
      <w:proofErr w:type="spellEnd"/>
      <w:r w:rsidR="001E731D" w:rsidRPr="00D77554">
        <w:t xml:space="preserve"> (Open source Computer Vision: </w:t>
      </w:r>
      <w:proofErr w:type="spellStart"/>
      <w:r w:rsidR="001E731D" w:rsidRPr="00D77554">
        <w:t>OpenCV</w:t>
      </w:r>
      <w:proofErr w:type="spellEnd"/>
      <w:r w:rsidR="001E731D" w:rsidRPr="00D77554">
        <w:t>) [</w:t>
      </w:r>
      <w:r>
        <w:t>2</w:t>
      </w:r>
      <w:r w:rsidR="001E731D" w:rsidRPr="00D77554">
        <w:t>]</w:t>
      </w:r>
      <w:r w:rsidR="00AE1CCC" w:rsidRPr="00D77554">
        <w:t xml:space="preserve"> </w:t>
      </w:r>
    </w:p>
    <w:p w14:paraId="62C497ED" w14:textId="4256446B" w:rsidR="00AE1CCC" w:rsidRPr="00AB364B" w:rsidRDefault="00AE1CCC" w:rsidP="00AE1CCC">
      <w:pPr>
        <w:ind w:firstLine="720"/>
        <w:rPr>
          <w:rFonts w:ascii="TH SarabunPSK" w:hAnsi="TH SarabunPSK" w:cs="TH SarabunPSK"/>
        </w:rPr>
      </w:pPr>
      <w:proofErr w:type="spellStart"/>
      <w:r w:rsidRPr="00AB364B">
        <w:rPr>
          <w:rFonts w:ascii="TH SarabunPSK" w:hAnsi="TH SarabunPSK" w:cs="TH SarabunPSK"/>
        </w:rPr>
        <w:t>OpenCV</w:t>
      </w:r>
      <w:proofErr w:type="spellEnd"/>
      <w:r w:rsidRPr="00AB364B">
        <w:rPr>
          <w:rFonts w:ascii="TH SarabunPSK" w:hAnsi="TH SarabunPSK" w:cs="TH SarabunPSK"/>
        </w:rPr>
        <w:t xml:space="preserve"> </w:t>
      </w:r>
      <w:r w:rsidRPr="00AB364B">
        <w:rPr>
          <w:rFonts w:ascii="TH SarabunPSK" w:hAnsi="TH SarabunPSK" w:cs="TH SarabunPSK"/>
          <w:cs/>
        </w:rPr>
        <w:t>เป็นไลบรารีฟังก์ชันการเขียนโปรแกรม (</w:t>
      </w:r>
      <w:r w:rsidRPr="00AB364B">
        <w:rPr>
          <w:rFonts w:ascii="TH SarabunPSK" w:hAnsi="TH SarabunPSK" w:cs="TH SarabunPSK"/>
        </w:rPr>
        <w:t xml:space="preserve">Library of Programming Functions) </w:t>
      </w:r>
      <w:r w:rsidRPr="00AB364B">
        <w:rPr>
          <w:rFonts w:ascii="TH SarabunPSK" w:hAnsi="TH SarabunPSK" w:cs="TH SarabunPSK"/>
          <w:cs/>
        </w:rPr>
        <w:t>โดย</w:t>
      </w:r>
      <w:r w:rsidRPr="00AB364B">
        <w:rPr>
          <w:rFonts w:ascii="TH SarabunPSK" w:hAnsi="TH SarabunPSK" w:cs="TH SarabunPSK"/>
        </w:rPr>
        <w:t xml:space="preserve"> </w:t>
      </w:r>
      <w:r w:rsidRPr="00AB364B">
        <w:rPr>
          <w:rFonts w:ascii="TH SarabunPSK" w:hAnsi="TH SarabunPSK" w:cs="TH SarabunPSK"/>
          <w:cs/>
        </w:rPr>
        <w:t>ส่วนใหญ่จะเน้นไปที่การแสดงผลด้วยคอมพิวเตอร์แบบเรียลไทม์ (</w:t>
      </w:r>
      <w:r w:rsidRPr="00AB364B">
        <w:rPr>
          <w:rFonts w:ascii="TH SarabunPSK" w:hAnsi="TH SarabunPSK" w:cs="TH SarabunPSK"/>
        </w:rPr>
        <w:t xml:space="preserve">Real-Time Computer </w:t>
      </w:r>
      <w:r w:rsidRPr="00AB364B">
        <w:rPr>
          <w:rFonts w:ascii="TH SarabunPSK" w:hAnsi="TH SarabunPSK" w:cs="TH SarabunPSK"/>
        </w:rPr>
        <w:lastRenderedPageBreak/>
        <w:t xml:space="preserve">Vision) </w:t>
      </w:r>
      <w:proofErr w:type="spellStart"/>
      <w:r w:rsidRPr="00AB364B">
        <w:rPr>
          <w:rFonts w:ascii="TH SarabunPSK" w:hAnsi="TH SarabunPSK" w:cs="TH SarabunPSK"/>
        </w:rPr>
        <w:t>OpenCV</w:t>
      </w:r>
      <w:proofErr w:type="spellEnd"/>
      <w:r w:rsidRPr="00AB364B">
        <w:rPr>
          <w:rFonts w:ascii="TH SarabunPSK" w:hAnsi="TH SarabunPSK" w:cs="TH SarabunPSK"/>
        </w:rPr>
        <w:t xml:space="preserve"> </w:t>
      </w:r>
      <w:r w:rsidRPr="00AB364B">
        <w:rPr>
          <w:rFonts w:ascii="TH SarabunPSK" w:hAnsi="TH SarabunPSK" w:cs="TH SarabunPSK"/>
          <w:cs/>
        </w:rPr>
        <w:t>เป็นไลบรารีแบบข้ามแพลตฟอร์ม (</w:t>
      </w:r>
      <w:r w:rsidRPr="00AB364B">
        <w:rPr>
          <w:rFonts w:ascii="TH SarabunPSK" w:hAnsi="TH SarabunPSK" w:cs="TH SarabunPSK"/>
        </w:rPr>
        <w:t xml:space="preserve">Cross-Platform) </w:t>
      </w:r>
      <w:r w:rsidRPr="00AB364B">
        <w:rPr>
          <w:rFonts w:ascii="TH SarabunPSK" w:hAnsi="TH SarabunPSK" w:cs="TH SarabunPSK"/>
          <w:cs/>
        </w:rPr>
        <w:t>และใช้งานได้ฟรีภายใต้ลิขสิทธิ์ของ</w:t>
      </w:r>
      <w:r w:rsidRPr="00AB364B">
        <w:rPr>
          <w:rFonts w:ascii="TH SarabunPSK" w:hAnsi="TH SarabunPSK" w:cs="TH SarabunPSK"/>
        </w:rPr>
        <w:t xml:space="preserve"> BSD License (Berkeley Software Distribution: BSD License) </w:t>
      </w:r>
    </w:p>
    <w:p w14:paraId="2B0553FD" w14:textId="5E9BAB4D" w:rsidR="00AE1CCC" w:rsidRDefault="00D77554" w:rsidP="00AE1CCC">
      <w:pPr>
        <w:ind w:firstLine="720"/>
        <w:rPr>
          <w:rFonts w:ascii="TH SarabunPSK" w:hAnsi="TH SarabunPSK" w:cs="TH SarabunPSK"/>
        </w:rPr>
      </w:pPr>
      <w:r w:rsidRPr="00AB364B">
        <w:rPr>
          <w:rFonts w:ascii="TH SarabunPSK" w:hAnsi="TH SarabunPSK" w:cs="TH SarabunPSK"/>
          <w:noProof/>
        </w:rPr>
        <w:drawing>
          <wp:anchor distT="0" distB="0" distL="114300" distR="114300" simplePos="0" relativeHeight="251757568" behindDoc="1" locked="0" layoutInCell="1" allowOverlap="1" wp14:anchorId="3A2138B4" wp14:editId="1DF109B3">
            <wp:simplePos x="0" y="0"/>
            <wp:positionH relativeFrom="margin">
              <wp:align>center</wp:align>
            </wp:positionH>
            <wp:positionV relativeFrom="paragraph">
              <wp:posOffset>418688</wp:posOffset>
            </wp:positionV>
            <wp:extent cx="793929" cy="615295"/>
            <wp:effectExtent l="0" t="0" r="6350" b="0"/>
            <wp:wrapNone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929" cy="615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E1CCC" w:rsidRPr="00AB364B">
        <w:rPr>
          <w:rFonts w:ascii="TH SarabunPSK" w:hAnsi="TH SarabunPSK" w:cs="TH SarabunPSK"/>
        </w:rPr>
        <w:t>OpenCV</w:t>
      </w:r>
      <w:proofErr w:type="spellEnd"/>
      <w:r w:rsidR="00AE1CCC" w:rsidRPr="00AB364B">
        <w:rPr>
          <w:rFonts w:ascii="TH SarabunPSK" w:hAnsi="TH SarabunPSK" w:cs="TH SarabunPSK"/>
        </w:rPr>
        <w:t xml:space="preserve"> </w:t>
      </w:r>
      <w:r w:rsidR="00AE1CCC" w:rsidRPr="00AB364B">
        <w:rPr>
          <w:rFonts w:ascii="TH SarabunPSK" w:hAnsi="TH SarabunPSK" w:cs="TH SarabunPSK"/>
          <w:cs/>
        </w:rPr>
        <w:t>ยังสนับสนุนเฟรมเวิร์กการเรียนรู้เชิงลึก (</w:t>
      </w:r>
      <w:r w:rsidR="00AE1CCC" w:rsidRPr="00AB364B">
        <w:rPr>
          <w:rFonts w:ascii="TH SarabunPSK" w:hAnsi="TH SarabunPSK" w:cs="TH SarabunPSK"/>
        </w:rPr>
        <w:t xml:space="preserve">Deep Learning Frameworks) </w:t>
      </w:r>
      <w:r w:rsidR="00AE1CCC" w:rsidRPr="00AB364B">
        <w:rPr>
          <w:rFonts w:ascii="TH SarabunPSK" w:hAnsi="TH SarabunPSK" w:cs="TH SarabunPSK"/>
          <w:cs/>
        </w:rPr>
        <w:t>ได้แก่</w:t>
      </w:r>
      <w:r w:rsidR="00AE1CCC" w:rsidRPr="00AB364B">
        <w:rPr>
          <w:rFonts w:ascii="TH SarabunPSK" w:hAnsi="TH SarabunPSK" w:cs="TH SarabunPSK"/>
        </w:rPr>
        <w:t xml:space="preserve"> </w:t>
      </w:r>
      <w:proofErr w:type="spellStart"/>
      <w:r w:rsidR="00AE1CCC" w:rsidRPr="00AB364B">
        <w:rPr>
          <w:rFonts w:ascii="TH SarabunPSK" w:hAnsi="TH SarabunPSK" w:cs="TH SarabunPSK"/>
        </w:rPr>
        <w:t>TensorFlow</w:t>
      </w:r>
      <w:proofErr w:type="spellEnd"/>
      <w:r w:rsidR="00AE1CCC" w:rsidRPr="00AB364B">
        <w:rPr>
          <w:rFonts w:ascii="TH SarabunPSK" w:hAnsi="TH SarabunPSK" w:cs="TH SarabunPSK"/>
        </w:rPr>
        <w:t>, Torch/</w:t>
      </w:r>
      <w:proofErr w:type="spellStart"/>
      <w:r w:rsidR="00AE1CCC" w:rsidRPr="00AB364B">
        <w:rPr>
          <w:rFonts w:ascii="TH SarabunPSK" w:hAnsi="TH SarabunPSK" w:cs="TH SarabunPSK"/>
        </w:rPr>
        <w:t>PyTorch</w:t>
      </w:r>
      <w:proofErr w:type="spellEnd"/>
      <w:r w:rsidR="00AE1CCC" w:rsidRPr="00AB364B">
        <w:rPr>
          <w:rFonts w:ascii="TH SarabunPSK" w:hAnsi="TH SarabunPSK" w:cs="TH SarabunPSK"/>
        </w:rPr>
        <w:t xml:space="preserve"> </w:t>
      </w:r>
      <w:r w:rsidR="00AE1CCC" w:rsidRPr="00AB364B">
        <w:rPr>
          <w:rFonts w:ascii="TH SarabunPSK" w:hAnsi="TH SarabunPSK" w:cs="TH SarabunPSK"/>
          <w:cs/>
        </w:rPr>
        <w:t xml:space="preserve">และ </w:t>
      </w:r>
      <w:proofErr w:type="spellStart"/>
      <w:r w:rsidR="00AE1CCC" w:rsidRPr="00AB364B">
        <w:rPr>
          <w:rFonts w:ascii="TH SarabunPSK" w:hAnsi="TH SarabunPSK" w:cs="TH SarabunPSK"/>
        </w:rPr>
        <w:t>Caffe</w:t>
      </w:r>
      <w:proofErr w:type="spellEnd"/>
    </w:p>
    <w:p w14:paraId="25BAC1AE" w14:textId="3899B761" w:rsidR="00AE1CCC" w:rsidRPr="00AB364B" w:rsidRDefault="00AE1CCC" w:rsidP="00AE1CCC">
      <w:pPr>
        <w:ind w:firstLine="720"/>
        <w:rPr>
          <w:rFonts w:ascii="TH SarabunPSK" w:hAnsi="TH SarabunPSK" w:cs="TH SarabunPSK"/>
          <w:cs/>
        </w:rPr>
      </w:pPr>
    </w:p>
    <w:p w14:paraId="449638DE" w14:textId="15079DCA" w:rsidR="00D77554" w:rsidRDefault="00FE2FA9" w:rsidP="00D77554"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1" locked="0" layoutInCell="1" allowOverlap="1" wp14:anchorId="756D08C9" wp14:editId="3FDC8663">
                <wp:simplePos x="0" y="0"/>
                <wp:positionH relativeFrom="margin">
                  <wp:align>center</wp:align>
                </wp:positionH>
                <wp:positionV relativeFrom="paragraph">
                  <wp:posOffset>273396</wp:posOffset>
                </wp:positionV>
                <wp:extent cx="1080655" cy="285007"/>
                <wp:effectExtent l="0" t="0" r="5715" b="127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655" cy="28500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91D545" w14:textId="3E6C61C2" w:rsidR="00AA6D2E" w:rsidRPr="00C10E0B" w:rsidRDefault="00AA6D2E" w:rsidP="00FE2FA9">
                            <w:pPr>
                              <w:pStyle w:val="Caption"/>
                              <w:jc w:val="center"/>
                              <w:rPr>
                                <w:rFonts w:ascii="TH SarabunPSK" w:hAnsi="TH SarabunPSK" w:cs="TH SarabunPSK"/>
                                <w:noProof/>
                              </w:rPr>
                            </w:pPr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cs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 w:rsidRPr="00AB364B">
                              <w:rPr>
                                <w:rFonts w:ascii="TH SarabunPSK" w:hAnsi="TH SarabunPSK" w:cs="TH SarabunPSK"/>
                              </w:rPr>
                              <w:t>OpenCV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6D08C9" id="_x0000_t202" coordsize="21600,21600" o:spt="202" path="m,l,21600r21600,l21600,xe">
                <v:stroke joinstyle="miter"/>
                <v:path gradientshapeok="t" o:connecttype="rect"/>
              </v:shapetype>
              <v:shape id="Text Box 73" o:spid="_x0000_s1026" type="#_x0000_t202" style="position:absolute;left:0;text-align:left;margin-left:0;margin-top:21.55pt;width:85.1pt;height:22.45pt;z-index:-2515046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" stroked="f">
                <v:textbox inset="0,0,0,0">
                  <w:txbxContent>
                    <w:p w14:paraId="1091D545" w14:textId="3E6C61C2" w:rsidR="00AA6D2E" w:rsidRPr="00C10E0B" w:rsidRDefault="00AA6D2E" w:rsidP="00FE2FA9">
                      <w:pPr>
                        <w:pStyle w:val="Caption"/>
                        <w:jc w:val="center"/>
                        <w:rPr>
                          <w:rFonts w:ascii="TH SarabunPSK" w:hAnsi="TH SarabunPSK" w:cs="TH SarabunPSK"/>
                          <w:noProof/>
                        </w:rPr>
                      </w:pPr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cs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 w:rsidRPr="00AB364B">
                        <w:rPr>
                          <w:rFonts w:ascii="TH SarabunPSK" w:hAnsi="TH SarabunPSK" w:cs="TH SarabunPSK"/>
                        </w:rPr>
                        <w:t>OpenCV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E568B7" w14:textId="23A26B81" w:rsidR="00AE1CCC" w:rsidRDefault="00D77554" w:rsidP="00D77554">
      <w:pPr>
        <w:pStyle w:val="Heading3"/>
      </w:pPr>
      <w:r>
        <w:rPr>
          <w:rFonts w:hint="cs"/>
          <w:cs/>
        </w:rPr>
        <w:t xml:space="preserve">3. </w:t>
      </w:r>
      <w:proofErr w:type="spellStart"/>
      <w:r w:rsidR="00AE1CCC">
        <w:t>Dlib</w:t>
      </w:r>
      <w:proofErr w:type="spellEnd"/>
      <w:r w:rsidR="00AE1CCC">
        <w:t xml:space="preserve"> Library [</w:t>
      </w:r>
      <w:r>
        <w:t>3</w:t>
      </w:r>
      <w:r w:rsidR="00AE1CCC">
        <w:t>]</w:t>
      </w:r>
    </w:p>
    <w:p w14:paraId="0566126B" w14:textId="0BD955BF" w:rsidR="003F740C" w:rsidRDefault="003F740C" w:rsidP="003F740C">
      <w:pPr>
        <w:ind w:firstLine="360"/>
      </w:pPr>
      <w:proofErr w:type="spellStart"/>
      <w:r>
        <w:t>Dlib</w:t>
      </w:r>
      <w:proofErr w:type="spellEnd"/>
      <w:r>
        <w:t xml:space="preserve"> </w:t>
      </w:r>
      <w:r>
        <w:rPr>
          <w:rFonts w:hint="cs"/>
          <w:cs/>
        </w:rPr>
        <w:t xml:space="preserve">คือ </w:t>
      </w:r>
      <w:r>
        <w:t>C++ library</w:t>
      </w:r>
      <w:r>
        <w:rPr>
          <w:rFonts w:hint="cs"/>
          <w:cs/>
        </w:rPr>
        <w:t xml:space="preserve"> ซึ่งมี </w:t>
      </w:r>
      <w:r>
        <w:t xml:space="preserve">Machine learning algorithms </w:t>
      </w:r>
      <w:r>
        <w:rPr>
          <w:rFonts w:hint="cs"/>
          <w:cs/>
        </w:rPr>
        <w:t>และ เครื่องมือต่าง ๆ ในการสร้าง โปรแกรมที่ซับซ้อน อย่างระบบการจดจำใบหน้าที่มีโมดูลไว้ให้ใช้เช่นเดียวกัน</w:t>
      </w:r>
    </w:p>
    <w:p w14:paraId="3A3F3564" w14:textId="56E22295" w:rsidR="003F740C" w:rsidRDefault="003F740C" w:rsidP="003F740C">
      <w:pPr>
        <w:ind w:firstLine="360"/>
        <w:rPr>
          <w:rFonts w:ascii="TH SarabunPSK" w:hAnsi="TH SarabunPSK" w:cs="TH SarabunPSK"/>
        </w:rPr>
      </w:pPr>
      <w:proofErr w:type="spellStart"/>
      <w:r>
        <w:t>Dlib</w:t>
      </w:r>
      <w:proofErr w:type="spellEnd"/>
      <w:r>
        <w:t xml:space="preserve"> </w:t>
      </w:r>
      <w:r>
        <w:rPr>
          <w:rFonts w:hint="cs"/>
          <w:cs/>
        </w:rPr>
        <w:t xml:space="preserve">เป็น </w:t>
      </w:r>
      <w:r w:rsidRPr="00AE1CCC">
        <w:rPr>
          <w:rFonts w:ascii="TH SarabunPSK" w:hAnsi="TH SarabunPSK" w:cs="TH SarabunPSK"/>
        </w:rPr>
        <w:t xml:space="preserve">Library </w:t>
      </w:r>
      <w:r w:rsidRPr="00AE1CCC">
        <w:rPr>
          <w:rFonts w:ascii="TH SarabunPSK" w:hAnsi="TH SarabunPSK" w:cs="TH SarabunPSK"/>
          <w:cs/>
        </w:rPr>
        <w:t>ที่เปิดให้ผู้พัฒนาโปรแกรมได้ใช้โดยไม่เสียค่าใช้จ่าย (</w:t>
      </w:r>
      <w:r w:rsidRPr="00AE1CCC">
        <w:rPr>
          <w:rFonts w:ascii="TH SarabunPSK" w:hAnsi="TH SarabunPSK" w:cs="TH SarabunPSK"/>
        </w:rPr>
        <w:t>Open-Source Licensing)</w:t>
      </w:r>
    </w:p>
    <w:p w14:paraId="2D12DAA8" w14:textId="175359CA" w:rsidR="00FE2FA9" w:rsidRDefault="00FE2FA9" w:rsidP="003F740C">
      <w:r w:rsidRPr="00AB364B">
        <w:rPr>
          <w:rFonts w:ascii="TH SarabunPSK" w:hAnsi="TH SarabunPSK" w:cs="TH SarabunPSK"/>
          <w:noProof/>
        </w:rPr>
        <w:drawing>
          <wp:anchor distT="0" distB="0" distL="114300" distR="114300" simplePos="0" relativeHeight="251761664" behindDoc="1" locked="0" layoutInCell="1" allowOverlap="1" wp14:anchorId="0014C490" wp14:editId="1DD91EE7">
            <wp:simplePos x="0" y="0"/>
            <wp:positionH relativeFrom="margin">
              <wp:align>center</wp:align>
            </wp:positionH>
            <wp:positionV relativeFrom="paragraph">
              <wp:posOffset>31527</wp:posOffset>
            </wp:positionV>
            <wp:extent cx="1080655" cy="747577"/>
            <wp:effectExtent l="0" t="0" r="5715" b="0"/>
            <wp:wrapNone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655" cy="7475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9CDF90" w14:textId="32250AF0" w:rsidR="00FE2FA9" w:rsidRDefault="00FE2FA9" w:rsidP="00AE1CCC">
      <w:pPr>
        <w:ind w:left="360" w:firstLine="360"/>
      </w:pPr>
    </w:p>
    <w:p w14:paraId="5A912D02" w14:textId="12CEC892" w:rsidR="00FE2FA9" w:rsidRDefault="00FE2FA9" w:rsidP="00AE1CCC">
      <w:pPr>
        <w:ind w:left="360" w:firstLine="360"/>
      </w:pPr>
    </w:p>
    <w:p w14:paraId="0FDC7123" w14:textId="60709B12" w:rsidR="00FE2FA9" w:rsidRDefault="00FE2FA9" w:rsidP="00FE2FA9"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1" locked="0" layoutInCell="1" allowOverlap="1" wp14:anchorId="013964E2" wp14:editId="5E7B61C2">
                <wp:simplePos x="0" y="0"/>
                <wp:positionH relativeFrom="margin">
                  <wp:align>center</wp:align>
                </wp:positionH>
                <wp:positionV relativeFrom="paragraph">
                  <wp:posOffset>20765</wp:posOffset>
                </wp:positionV>
                <wp:extent cx="1216660" cy="635"/>
                <wp:effectExtent l="0" t="0" r="254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6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E159AA" w14:textId="0DEE9D7C" w:rsidR="00AA6D2E" w:rsidRPr="00FE2FA9" w:rsidRDefault="00AA6D2E" w:rsidP="00FE2FA9">
                            <w:pPr>
                              <w:pStyle w:val="Caption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</w:rPr>
                            </w:pPr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cs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Dlib</w:t>
                            </w:r>
                            <w:proofErr w:type="spellEnd"/>
                            <w:r>
                              <w:t xml:space="preserve"> Library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3964E2" id="Text Box 74" o:spid="_x0000_s1027" type="#_x0000_t202" style="position:absolute;left:0;text-align:left;margin-left:0;margin-top:1.65pt;width:95.8pt;height:.05pt;z-index:-2515025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" stroked="f">
                <v:textbox style="mso-fit-shape-to-text:t" inset="0,0,0,0">
                  <w:txbxContent>
                    <w:p w14:paraId="59E159AA" w14:textId="0DEE9D7C" w:rsidR="00AA6D2E" w:rsidRPr="00FE2FA9" w:rsidRDefault="00AA6D2E" w:rsidP="00FE2FA9">
                      <w:pPr>
                        <w:pStyle w:val="Caption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</w:rPr>
                      </w:pPr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cs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Dlib</w:t>
                      </w:r>
                      <w:proofErr w:type="spellEnd"/>
                      <w:r>
                        <w:t xml:space="preserve"> Library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3E4CA6" w14:textId="169D4416" w:rsidR="00FE2FA9" w:rsidRDefault="00FE2FA9" w:rsidP="00FE2FA9"/>
    <w:p w14:paraId="44857883" w14:textId="650DAC3B" w:rsidR="00FE2FA9" w:rsidRDefault="00FE2FA9" w:rsidP="00FE2FA9">
      <w:pPr>
        <w:pStyle w:val="Heading3"/>
      </w:pPr>
      <w:r>
        <w:t xml:space="preserve">4. </w:t>
      </w:r>
      <w:proofErr w:type="spellStart"/>
      <w:r>
        <w:t>Adafruit</w:t>
      </w:r>
      <w:proofErr w:type="spellEnd"/>
      <w:r>
        <w:t xml:space="preserve"> PCA9685 [4]</w:t>
      </w:r>
    </w:p>
    <w:p w14:paraId="6C6CF438" w14:textId="7475B819" w:rsidR="00FE2FA9" w:rsidRDefault="00FE2FA9" w:rsidP="003F740C">
      <w:pPr>
        <w:ind w:firstLine="720"/>
      </w:pPr>
      <w:proofErr w:type="spellStart"/>
      <w:r>
        <w:t>Adafruit</w:t>
      </w:r>
      <w:proofErr w:type="spellEnd"/>
      <w:r>
        <w:t xml:space="preserve"> PCA9685 </w:t>
      </w:r>
      <w:r>
        <w:rPr>
          <w:rFonts w:hint="cs"/>
          <w:cs/>
        </w:rPr>
        <w:t xml:space="preserve">เป็นไลบรารีฟังก์ชันการเขียนโปรแรกม </w:t>
      </w:r>
      <w:r>
        <w:rPr>
          <w:cs/>
        </w:rPr>
        <w:t>(</w:t>
      </w:r>
      <w:r>
        <w:t>Library of Programming Functions</w:t>
      </w:r>
      <w:r>
        <w:rPr>
          <w:cs/>
        </w:rPr>
        <w:t>)</w:t>
      </w:r>
      <w:r>
        <w:rPr>
          <w:rFonts w:hint="cs"/>
          <w:cs/>
        </w:rPr>
        <w:t xml:space="preserve"> โดย ใช้ควบคุมการทำงานของ </w:t>
      </w:r>
      <w:r>
        <w:t xml:space="preserve">Servo Motor </w:t>
      </w:r>
      <w:r>
        <w:rPr>
          <w:rFonts w:hint="cs"/>
          <w:cs/>
        </w:rPr>
        <w:t>พร้อมกันหลายตัว โดยที่</w:t>
      </w:r>
      <w:r w:rsidR="003F740C">
        <w:rPr>
          <w:rFonts w:hint="cs"/>
          <w:cs/>
        </w:rPr>
        <w:t xml:space="preserve">ใช้ร่วมกับอุปกรณ์ </w:t>
      </w:r>
      <w:r w:rsidR="003F740C">
        <w:t xml:space="preserve">PCA9685 </w:t>
      </w:r>
      <w:r w:rsidR="003F740C">
        <w:rPr>
          <w:rFonts w:hint="cs"/>
          <w:cs/>
        </w:rPr>
        <w:t xml:space="preserve">จะมีช่องสำหรับการต่อ </w:t>
      </w:r>
      <w:r w:rsidR="003F740C">
        <w:t xml:space="preserve">Servo Motor </w:t>
      </w:r>
      <w:r w:rsidR="003F740C">
        <w:rPr>
          <w:rFonts w:hint="cs"/>
          <w:cs/>
        </w:rPr>
        <w:t xml:space="preserve">ได้ถึง 16 ช่องในการควบคุมการทำงาน </w:t>
      </w:r>
    </w:p>
    <w:p w14:paraId="49C0CB1E" w14:textId="5E1E7092" w:rsidR="003F740C" w:rsidRDefault="00CC67A2" w:rsidP="00FE2FA9">
      <w:r w:rsidRPr="003F740C">
        <w:rPr>
          <w:noProof/>
        </w:rPr>
        <w:drawing>
          <wp:anchor distT="0" distB="0" distL="114300" distR="114300" simplePos="0" relativeHeight="251814912" behindDoc="0" locked="0" layoutInCell="1" allowOverlap="1" wp14:anchorId="7C1C7D76" wp14:editId="1108DCDB">
            <wp:simplePos x="0" y="0"/>
            <wp:positionH relativeFrom="margin">
              <wp:align>center</wp:align>
            </wp:positionH>
            <wp:positionV relativeFrom="paragraph">
              <wp:posOffset>45399</wp:posOffset>
            </wp:positionV>
            <wp:extent cx="1121699" cy="888501"/>
            <wp:effectExtent l="0" t="0" r="2540" b="6985"/>
            <wp:wrapNone/>
            <wp:docPr id="76" name="รูปภาพ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1699" cy="8885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DE5239" w14:textId="7B488585" w:rsidR="003F740C" w:rsidRDefault="003F740C" w:rsidP="00FE2FA9"/>
    <w:p w14:paraId="25F851AE" w14:textId="42ADB5CA" w:rsidR="003F740C" w:rsidRDefault="003F740C" w:rsidP="00FE2FA9"/>
    <w:p w14:paraId="5098C83E" w14:textId="2A0DD310" w:rsidR="003F740C" w:rsidRDefault="00CC67A2" w:rsidP="00FE2FA9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1C604EE" wp14:editId="0467BB9F">
                <wp:simplePos x="0" y="0"/>
                <wp:positionH relativeFrom="column">
                  <wp:posOffset>2093595</wp:posOffset>
                </wp:positionH>
                <wp:positionV relativeFrom="paragraph">
                  <wp:posOffset>168143</wp:posOffset>
                </wp:positionV>
                <wp:extent cx="1121410" cy="635"/>
                <wp:effectExtent l="0" t="0" r="0" b="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1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D5DE5E" w14:textId="00B94CF9" w:rsidR="00AA6D2E" w:rsidRPr="008A367C" w:rsidRDefault="00AA6D2E" w:rsidP="003F740C">
                            <w:pPr>
                              <w:pStyle w:val="Caption"/>
                            </w:pPr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cs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PCA9685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C604EE" id="Text Box 77" o:spid="_x0000_s1028" type="#_x0000_t202" style="position:absolute;left:0;text-align:left;margin-left:164.85pt;margin-top:13.25pt;width:88.3pt;height:.0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" stroked="f">
                <v:textbox style="mso-fit-shape-to-text:t" inset="0,0,0,0">
                  <w:txbxContent>
                    <w:p w14:paraId="1BD5DE5E" w14:textId="00B94CF9" w:rsidR="00AA6D2E" w:rsidRPr="008A367C" w:rsidRDefault="00AA6D2E" w:rsidP="003F740C">
                      <w:pPr>
                        <w:pStyle w:val="Caption"/>
                      </w:pPr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cs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PCA9685</w:t>
                      </w:r>
                    </w:p>
                  </w:txbxContent>
                </v:textbox>
              </v:shape>
            </w:pict>
          </mc:Fallback>
        </mc:AlternateContent>
      </w:r>
    </w:p>
    <w:p w14:paraId="55A4D79C" w14:textId="2FF06193" w:rsidR="004D5F0D" w:rsidRDefault="00CC67A2" w:rsidP="004D5F0D">
      <w:pPr>
        <w:pStyle w:val="Heading3"/>
      </w:pPr>
      <w:r>
        <w:t xml:space="preserve">5. </w:t>
      </w:r>
      <w:r>
        <w:rPr>
          <w:rFonts w:hint="cs"/>
          <w:cs/>
        </w:rPr>
        <w:t xml:space="preserve">ทฤษฎีคลื่นเสียง </w:t>
      </w:r>
      <w:r>
        <w:t>[5]</w:t>
      </w:r>
    </w:p>
    <w:p w14:paraId="576C8034" w14:textId="27FDD6F4" w:rsidR="00CC67A2" w:rsidRPr="00CC67A2" w:rsidRDefault="004D5F0D" w:rsidP="00CC67A2">
      <w:pPr>
        <w:rPr>
          <w:cs/>
        </w:rPr>
      </w:pPr>
      <w:r w:rsidRPr="004D5F0D">
        <w:rPr>
          <w:noProof/>
        </w:rPr>
        <w:drawing>
          <wp:anchor distT="0" distB="0" distL="114300" distR="114300" simplePos="0" relativeHeight="251817984" behindDoc="1" locked="0" layoutInCell="1" allowOverlap="1" wp14:anchorId="2711CE56" wp14:editId="01953848">
            <wp:simplePos x="0" y="0"/>
            <wp:positionH relativeFrom="margin">
              <wp:align>center</wp:align>
            </wp:positionH>
            <wp:positionV relativeFrom="paragraph">
              <wp:posOffset>1015365</wp:posOffset>
            </wp:positionV>
            <wp:extent cx="925195" cy="694690"/>
            <wp:effectExtent l="0" t="0" r="8255" b="0"/>
            <wp:wrapTight wrapText="bothSides">
              <wp:wrapPolygon edited="0">
                <wp:start x="0" y="0"/>
                <wp:lineTo x="0" y="20731"/>
                <wp:lineTo x="21348" y="20731"/>
                <wp:lineTo x="21348" y="0"/>
                <wp:lineTo x="0" y="0"/>
              </wp:wrapPolygon>
            </wp:wrapTight>
            <wp:docPr id="79" name="รูปภาพ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52" b="13321"/>
                    <a:stretch/>
                  </pic:blipFill>
                  <pic:spPr bwMode="auto">
                    <a:xfrm>
                      <a:off x="0" y="0"/>
                      <a:ext cx="925195" cy="694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67A2">
        <w:tab/>
      </w:r>
      <w:r w:rsidR="00CC67A2">
        <w:rPr>
          <w:rFonts w:hint="cs"/>
          <w:cs/>
        </w:rPr>
        <w:t xml:space="preserve">การนำหลักทฤษฎีทางวิทยาศาสตร์ คลื่นเสียง มาประยุกต์ใช้งานกับอุปกรณ์ </w:t>
      </w:r>
      <w:bookmarkStart w:id="33" w:name="_Hlk75963577"/>
      <w:r w:rsidR="00CC67A2">
        <w:t xml:space="preserve">Ultrasonic Sensor </w:t>
      </w:r>
      <w:bookmarkEnd w:id="33"/>
      <w:r w:rsidR="00CC67A2">
        <w:rPr>
          <w:rFonts w:hint="cs"/>
          <w:cs/>
        </w:rPr>
        <w:t>การทำงานโดย ส่งคลื่นความถี่</w:t>
      </w:r>
      <w:r w:rsidR="00CC67A2" w:rsidRPr="00CC67A2">
        <w:rPr>
          <w:cs/>
        </w:rPr>
        <w:t>เสียง</w:t>
      </w:r>
      <w:r w:rsidR="00CC67A2" w:rsidRPr="00CC67A2">
        <w:rPr>
          <w:color w:val="202124"/>
          <w:shd w:val="clear" w:color="auto" w:fill="FFFFFF"/>
          <w:cs/>
        </w:rPr>
        <w:t>ย่าน</w:t>
      </w:r>
      <w:proofErr w:type="spellStart"/>
      <w:r w:rsidRPr="004D5F0D">
        <w:rPr>
          <w:color w:val="202124"/>
          <w:shd w:val="clear" w:color="auto" w:fill="FFFFFF"/>
          <w:cs/>
        </w:rPr>
        <w:t>อัลต</w:t>
      </w:r>
      <w:proofErr w:type="spellEnd"/>
      <w:r w:rsidRPr="004D5F0D">
        <w:rPr>
          <w:color w:val="202124"/>
          <w:shd w:val="clear" w:color="auto" w:fill="FFFFFF"/>
          <w:cs/>
        </w:rPr>
        <w:t>ร้าโซนิค</w:t>
      </w:r>
      <w:r>
        <w:rPr>
          <w:rFonts w:hint="cs"/>
          <w:color w:val="202124"/>
          <w:shd w:val="clear" w:color="auto" w:fill="FFFFFF"/>
          <w:cs/>
        </w:rPr>
        <w:t xml:space="preserve"> </w:t>
      </w:r>
      <w:r w:rsidR="00CC67A2" w:rsidRPr="00CC67A2">
        <w:rPr>
          <w:color w:val="202124"/>
          <w:shd w:val="clear" w:color="auto" w:fill="FFFFFF"/>
          <w:cs/>
        </w:rPr>
        <w:t>โดยส่งคลื่นออกมากระทบกับวัตถุ</w:t>
      </w:r>
      <w:r>
        <w:rPr>
          <w:rFonts w:hint="cs"/>
          <w:color w:val="202124"/>
          <w:shd w:val="clear" w:color="auto" w:fill="FFFFFF"/>
          <w:cs/>
        </w:rPr>
        <w:t xml:space="preserve"> </w:t>
      </w:r>
      <w:r w:rsidR="00CC67A2" w:rsidRPr="00CC67A2">
        <w:rPr>
          <w:color w:val="202124"/>
          <w:shd w:val="clear" w:color="auto" w:fill="FFFFFF"/>
          <w:cs/>
        </w:rPr>
        <w:t>หรือ</w:t>
      </w:r>
      <w:r>
        <w:rPr>
          <w:rFonts w:hint="cs"/>
          <w:color w:val="202124"/>
          <w:shd w:val="clear" w:color="auto" w:fill="FFFFFF"/>
          <w:cs/>
        </w:rPr>
        <w:t xml:space="preserve"> </w:t>
      </w:r>
      <w:r w:rsidR="00CC67A2" w:rsidRPr="00CC67A2">
        <w:rPr>
          <w:color w:val="202124"/>
          <w:shd w:val="clear" w:color="auto" w:fill="FFFFFF"/>
          <w:cs/>
        </w:rPr>
        <w:t>ชิ้นงานที่ตรวจจับ</w:t>
      </w:r>
      <w:r>
        <w:rPr>
          <w:rFonts w:hint="cs"/>
          <w:color w:val="202124"/>
          <w:shd w:val="clear" w:color="auto" w:fill="FFFFFF"/>
          <w:cs/>
        </w:rPr>
        <w:t xml:space="preserve"> </w:t>
      </w:r>
      <w:r w:rsidR="00CC67A2" w:rsidRPr="00CC67A2">
        <w:rPr>
          <w:color w:val="202124"/>
          <w:shd w:val="clear" w:color="auto" w:fill="FFFFFF"/>
          <w:cs/>
        </w:rPr>
        <w:t>แล้ว</w:t>
      </w:r>
      <w:r>
        <w:rPr>
          <w:rFonts w:hint="cs"/>
          <w:color w:val="202124"/>
          <w:shd w:val="clear" w:color="auto" w:fill="FFFFFF"/>
          <w:cs/>
        </w:rPr>
        <w:t xml:space="preserve"> </w:t>
      </w:r>
      <w:r w:rsidR="00CC67A2" w:rsidRPr="00CC67A2">
        <w:rPr>
          <w:color w:val="202124"/>
          <w:shd w:val="clear" w:color="auto" w:fill="FFFFFF"/>
          <w:cs/>
        </w:rPr>
        <w:t>สะท้อนคลื่นเสียงกลับมาที่ตัวเซนเซอร์ ทำให้สามารถเช็คระยะตรวจจับ</w:t>
      </w:r>
      <w:r>
        <w:rPr>
          <w:rFonts w:hint="cs"/>
          <w:color w:val="202124"/>
          <w:shd w:val="clear" w:color="auto" w:fill="FFFFFF"/>
          <w:cs/>
        </w:rPr>
        <w:t>ของระยะห่าง</w:t>
      </w:r>
      <w:r w:rsidR="00CC67A2" w:rsidRPr="00CC67A2">
        <w:rPr>
          <w:color w:val="202124"/>
          <w:shd w:val="clear" w:color="auto" w:fill="FFFFFF"/>
          <w:cs/>
        </w:rPr>
        <w:t xml:space="preserve"> </w:t>
      </w:r>
    </w:p>
    <w:p w14:paraId="1251CE6C" w14:textId="33E91735" w:rsidR="003F740C" w:rsidRDefault="003F740C" w:rsidP="00FE2FA9"/>
    <w:p w14:paraId="3AB34B10" w14:textId="132C2BD8" w:rsidR="003F740C" w:rsidRPr="00FE2FA9" w:rsidRDefault="003F740C" w:rsidP="00FE2FA9"/>
    <w:p w14:paraId="7B9E930C" w14:textId="5B5184B0" w:rsidR="003F740C" w:rsidRDefault="004D5F0D">
      <w:pPr>
        <w:spacing w:after="160" w:line="259" w:lineRule="auto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0032" behindDoc="1" locked="0" layoutInCell="1" allowOverlap="1" wp14:anchorId="33EF2AD4" wp14:editId="4DD40F08">
                <wp:simplePos x="0" y="0"/>
                <wp:positionH relativeFrom="margin">
                  <wp:align>center</wp:align>
                </wp:positionH>
                <wp:positionV relativeFrom="paragraph">
                  <wp:posOffset>76291</wp:posOffset>
                </wp:positionV>
                <wp:extent cx="1733550" cy="367665"/>
                <wp:effectExtent l="0" t="0" r="0" b="0"/>
                <wp:wrapTight wrapText="bothSides">
                  <wp:wrapPolygon edited="0">
                    <wp:start x="0" y="0"/>
                    <wp:lineTo x="0" y="20145"/>
                    <wp:lineTo x="21363" y="20145"/>
                    <wp:lineTo x="21363" y="0"/>
                    <wp:lineTo x="0" y="0"/>
                  </wp:wrapPolygon>
                </wp:wrapTight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3676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B1E002" w14:textId="50A6847B" w:rsidR="00AA6D2E" w:rsidRPr="00616636" w:rsidRDefault="00AA6D2E" w:rsidP="004D5F0D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cs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 w:rsidRPr="004D5F0D">
                              <w:t>Ultrasonic Sensor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F2AD4" id="Text Box 80" o:spid="_x0000_s1029" type="#_x0000_t202" style="position:absolute;margin-left:0;margin-top:6pt;width:136.5pt;height:28.95pt;z-index:-2514964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" stroked="f">
                <v:textbox inset="0,0,0,0">
                  <w:txbxContent>
                    <w:p w14:paraId="42B1E002" w14:textId="50A6847B" w:rsidR="00AA6D2E" w:rsidRPr="00616636" w:rsidRDefault="00AA6D2E" w:rsidP="004D5F0D">
                      <w:pPr>
                        <w:pStyle w:val="Caption"/>
                        <w:jc w:val="center"/>
                      </w:pPr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cs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 w:rsidRPr="004D5F0D">
                        <w:t>Ultrasonic Sensor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AE1CCC">
        <w:br w:type="page"/>
      </w:r>
    </w:p>
    <w:p w14:paraId="4AF3DCC8" w14:textId="7C6B3188" w:rsidR="00123565" w:rsidRPr="00A00081" w:rsidRDefault="00123565" w:rsidP="00D47054">
      <w:pPr>
        <w:pStyle w:val="Heading2"/>
        <w:rPr>
          <w:rFonts w:ascii="TH Sarabun New" w:hAnsi="TH Sarabun New" w:cs="TH Sarabun New"/>
          <w:cs/>
        </w:rPr>
      </w:pPr>
      <w:bookmarkStart w:id="34" w:name="_Toc75876859"/>
      <w:r w:rsidRPr="00A00081">
        <w:rPr>
          <w:rFonts w:ascii="TH Sarabun New" w:hAnsi="TH Sarabun New" w:cs="TH Sarabun New"/>
        </w:rPr>
        <w:lastRenderedPageBreak/>
        <w:t>2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 xml:space="preserve">2 </w:t>
      </w:r>
      <w:r w:rsidR="005E35B1">
        <w:rPr>
          <w:rFonts w:ascii="TH Sarabun New" w:hAnsi="TH Sarabun New" w:cs="TH Sarabun New" w:hint="cs"/>
          <w:cs/>
        </w:rPr>
        <w:t>งานที่เกี่ยวข้อง</w:t>
      </w:r>
      <w:bookmarkEnd w:id="34"/>
    </w:p>
    <w:p w14:paraId="6E40AB48" w14:textId="5311CEFF" w:rsidR="008E2BDC" w:rsidRDefault="005E35B1" w:rsidP="00157BF6">
      <w:r>
        <w:rPr>
          <w:cs/>
        </w:rPr>
        <w:tab/>
      </w:r>
      <w:r w:rsidR="00157BF6">
        <w:rPr>
          <w:rFonts w:hint="cs"/>
          <w:cs/>
        </w:rPr>
        <w:t xml:space="preserve">1. จากการศึกษาวิจัย </w:t>
      </w:r>
      <w:r w:rsidR="00157BF6">
        <w:t>Self-feeding apparatus [</w:t>
      </w:r>
      <w:r w:rsidR="009F41AE">
        <w:rPr>
          <w:rFonts w:hint="cs"/>
          <w:cs/>
        </w:rPr>
        <w:t>6</w:t>
      </w:r>
      <w:r w:rsidR="00157BF6">
        <w:t xml:space="preserve">] </w:t>
      </w:r>
      <w:r w:rsidR="00157BF6">
        <w:rPr>
          <w:rFonts w:hint="cs"/>
          <w:cs/>
        </w:rPr>
        <w:t>เป็นอุปกรณ์ให้อาหารด้วยตนเอง สำหรับผู้พิการ และผู้สูงอายุซึ่งประกอบด้วย</w:t>
      </w:r>
      <w:r w:rsidR="008E2BDC">
        <w:rPr>
          <w:rFonts w:hint="cs"/>
          <w:cs/>
        </w:rPr>
        <w:t xml:space="preserve">ตัวฐานที่ยึดสำหรับภาชนะบรรจุอาหารและเชื่อมต่อกับ ฐานแบบ </w:t>
      </w:r>
      <w:r w:rsidR="008E2BDC">
        <w:t xml:space="preserve">Pivotally </w:t>
      </w:r>
      <w:r w:rsidR="008E2BDC">
        <w:rPr>
          <w:rFonts w:hint="cs"/>
          <w:cs/>
        </w:rPr>
        <w:t>การดักอาหารจากภาชนะใช้ระบบสำหรับเคลื่อนย้ายสิ่งของที่ตักออกจาก ตำแหน่งที่ตักอาหารจากภาชนะและตำแหน่งการป้อนอาหารที่ความสูงที่เลือกจากฐานที่สอดคล้องกับ ปากของผู้ใช้ ระบบนี้รวมถึงส่วนแขนแรกที่ยื่นออกมาจากฐาน และ แขนที่สองโดยจัดให้อยู่ในตำแหน่ง อุปกรณ์นี้มีระบบการเขียนโปรแรกม และ การควบคุมที่มีการทำงานด้วยบอร์ดไมโครคอนโทรลเลอร์</w:t>
      </w:r>
    </w:p>
    <w:p w14:paraId="6D3EDF0E" w14:textId="77777777" w:rsidR="009F41AE" w:rsidRDefault="009F41AE" w:rsidP="00157BF6"/>
    <w:p w14:paraId="5F2D7B41" w14:textId="5B5A1721" w:rsidR="008E2BDC" w:rsidRDefault="008E2BDC" w:rsidP="00157BF6">
      <w:r>
        <w:rPr>
          <w:cs/>
        </w:rPr>
        <w:tab/>
      </w:r>
      <w:r>
        <w:rPr>
          <w:rFonts w:hint="cs"/>
          <w:cs/>
        </w:rPr>
        <w:t>ข้อดีและข้อเสีย</w:t>
      </w:r>
    </w:p>
    <w:p w14:paraId="2A364121" w14:textId="4487C332" w:rsidR="008E2BDC" w:rsidRDefault="008E2BDC" w:rsidP="00157BF6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ข้อดี</w:t>
      </w:r>
    </w:p>
    <w:p w14:paraId="275833CD" w14:textId="3602E8A2" w:rsidR="008E2BDC" w:rsidRDefault="008E2BDC" w:rsidP="009F41AE">
      <w:pPr>
        <w:pStyle w:val="ListParagraph"/>
        <w:numPr>
          <w:ilvl w:val="2"/>
          <w:numId w:val="11"/>
        </w:numPr>
      </w:pPr>
      <w:r>
        <w:rPr>
          <w:rFonts w:hint="cs"/>
          <w:cs/>
        </w:rPr>
        <w:t>อุปกรณ์สำหรับป้อนอาหารด้วยตนเองถูกออกแบบมาให้ใช้จาน และ  ช้อนส้อมได้ทุกแบบ</w:t>
      </w:r>
    </w:p>
    <w:p w14:paraId="7FEB7467" w14:textId="15D86D33" w:rsidR="008E2BDC" w:rsidRDefault="008E2BDC" w:rsidP="009F41AE">
      <w:pPr>
        <w:pStyle w:val="ListParagraph"/>
        <w:numPr>
          <w:ilvl w:val="2"/>
          <w:numId w:val="11"/>
        </w:numPr>
      </w:pPr>
      <w:r>
        <w:rPr>
          <w:rFonts w:hint="cs"/>
          <w:cs/>
        </w:rPr>
        <w:t>โปรแกรมการเคลื่อนไหวแบบอัตโนมัติหรือแบบ</w:t>
      </w:r>
      <w:r>
        <w:t xml:space="preserve"> servo </w:t>
      </w:r>
      <w:r>
        <w:rPr>
          <w:rFonts w:hint="cs"/>
          <w:cs/>
        </w:rPr>
        <w:t>เขียนโปรแกรมมาไว้แล้ว</w:t>
      </w:r>
    </w:p>
    <w:p w14:paraId="06893D5F" w14:textId="77777777" w:rsidR="00AE1CCC" w:rsidRDefault="00AE1CCC" w:rsidP="00AE1CCC">
      <w:pPr>
        <w:pStyle w:val="ListParagraph"/>
        <w:ind w:left="2340"/>
      </w:pPr>
    </w:p>
    <w:p w14:paraId="488344E8" w14:textId="77777777" w:rsidR="008E2BDC" w:rsidRDefault="008E2BDC" w:rsidP="008E2BDC">
      <w:pPr>
        <w:ind w:left="720" w:firstLine="720"/>
      </w:pPr>
      <w:r>
        <w:rPr>
          <w:rFonts w:hint="cs"/>
          <w:cs/>
        </w:rPr>
        <w:t>ข้อเสีย</w:t>
      </w:r>
    </w:p>
    <w:p w14:paraId="577C9E7B" w14:textId="61B3F9A5" w:rsidR="008E2BDC" w:rsidRDefault="008E2BDC" w:rsidP="009F41AE">
      <w:pPr>
        <w:pStyle w:val="ListParagraph"/>
        <w:numPr>
          <w:ilvl w:val="2"/>
          <w:numId w:val="11"/>
        </w:numPr>
      </w:pPr>
      <w:r>
        <w:rPr>
          <w:rFonts w:hint="cs"/>
          <w:cs/>
        </w:rPr>
        <w:t>การใช้งานตัวเครื่องดื่มยังไม่เหมาะสมกับการใช้งาน</w:t>
      </w:r>
    </w:p>
    <w:p w14:paraId="1E1AF3A5" w14:textId="0A875516" w:rsidR="008E2BDC" w:rsidRDefault="00C3082C" w:rsidP="009F41AE">
      <w:pPr>
        <w:pStyle w:val="ListParagraph"/>
        <w:numPr>
          <w:ilvl w:val="2"/>
          <w:numId w:val="11"/>
        </w:numPr>
      </w:pPr>
      <w:r>
        <w:rPr>
          <w:rFonts w:hint="cs"/>
          <w:cs/>
        </w:rPr>
        <w:t>ตัวเครื่องยังไม่สามารถขยับแขนไปหาผู้ใช้งานได้พอดี</w:t>
      </w:r>
    </w:p>
    <w:p w14:paraId="23B60D6F" w14:textId="76925E27" w:rsidR="00AE1CCC" w:rsidRDefault="00AE1CCC" w:rsidP="00AE1CCC">
      <w:pPr>
        <w:spacing w:after="160" w:line="259" w:lineRule="auto"/>
        <w:jc w:val="left"/>
      </w:pPr>
      <w:r>
        <w:rPr>
          <w:cs/>
        </w:rPr>
        <w:br w:type="page"/>
      </w:r>
    </w:p>
    <w:p w14:paraId="76CF0206" w14:textId="132612BA" w:rsidR="00C3082C" w:rsidRDefault="00C3082C" w:rsidP="0022485B">
      <w:pPr>
        <w:spacing w:after="160" w:line="259" w:lineRule="auto"/>
        <w:ind w:firstLine="720"/>
      </w:pPr>
      <w:r>
        <w:rPr>
          <w:rFonts w:hint="cs"/>
          <w:cs/>
        </w:rPr>
        <w:lastRenderedPageBreak/>
        <w:t xml:space="preserve">2.จากศึกษาโครงงาน หุ่นยนต์แขนกลป้อนอาหารอัตโนมัติโดยใช้ </w:t>
      </w:r>
      <w:r>
        <w:t>Artificial Intelligence (</w:t>
      </w:r>
      <w:proofErr w:type="spellStart"/>
      <w:r>
        <w:t>iFeedingBot</w:t>
      </w:r>
      <w:proofErr w:type="spellEnd"/>
      <w:r>
        <w:t>)</w:t>
      </w:r>
      <w:r w:rsidR="0022485B">
        <w:t xml:space="preserve"> [7]</w:t>
      </w:r>
      <w:r>
        <w:rPr>
          <w:rFonts w:hint="cs"/>
          <w:cs/>
        </w:rPr>
        <w:t xml:space="preserve"> ที่นำมาต่อยอดนั้น หุ่นยนต์แขนกลป้อนอาหาร สามารถ</w:t>
      </w:r>
      <w:r w:rsidR="0022485B">
        <w:rPr>
          <w:rFonts w:hint="cs"/>
          <w:cs/>
        </w:rPr>
        <w:t>ตรวจจับ</w:t>
      </w:r>
      <w:r>
        <w:rPr>
          <w:rFonts w:hint="cs"/>
          <w:cs/>
        </w:rPr>
        <w:t>รับรู้</w:t>
      </w:r>
      <w:r w:rsidR="0022485B">
        <w:rPr>
          <w:rFonts w:hint="cs"/>
          <w:cs/>
        </w:rPr>
        <w:t xml:space="preserve"> </w:t>
      </w:r>
      <w:r>
        <w:rPr>
          <w:rFonts w:hint="cs"/>
          <w:cs/>
        </w:rPr>
        <w:t>ผู้ใช้งานมีความต้องการรับประทานอาหาร โดยการนำกล้องมาใช้ในการจับใบหน้</w:t>
      </w:r>
      <w:r w:rsidR="0022485B">
        <w:rPr>
          <w:rFonts w:hint="cs"/>
          <w:cs/>
        </w:rPr>
        <w:t>า</w:t>
      </w:r>
      <w:r>
        <w:rPr>
          <w:rFonts w:hint="cs"/>
          <w:cs/>
        </w:rPr>
        <w:t>การอ้าปาก เมื่อระยะของ</w:t>
      </w:r>
      <w:r w:rsidRPr="00C3082C">
        <w:rPr>
          <w:cs/>
        </w:rPr>
        <w:t>ริมฝีปาก</w:t>
      </w:r>
      <w:r>
        <w:rPr>
          <w:rFonts w:hint="cs"/>
          <w:cs/>
        </w:rPr>
        <w:t>บน กับ</w:t>
      </w:r>
      <w:r w:rsidR="0022485B">
        <w:rPr>
          <w:rFonts w:hint="cs"/>
          <w:cs/>
        </w:rPr>
        <w:t xml:space="preserve"> </w:t>
      </w:r>
      <w:r w:rsidRPr="00C3082C">
        <w:rPr>
          <w:cs/>
        </w:rPr>
        <w:t>ริมฝีปาก</w:t>
      </w:r>
      <w:r>
        <w:rPr>
          <w:rFonts w:hint="cs"/>
          <w:cs/>
        </w:rPr>
        <w:t>ล่างห่าง</w:t>
      </w:r>
      <w:r w:rsidR="00FE74F7">
        <w:rPr>
          <w:rFonts w:hint="cs"/>
          <w:cs/>
        </w:rPr>
        <w:t>กัน ถึงระยะ</w:t>
      </w:r>
      <w:r>
        <w:rPr>
          <w:rFonts w:hint="cs"/>
          <w:cs/>
        </w:rPr>
        <w:t>ที่กำหนด</w:t>
      </w:r>
      <w:r w:rsidR="0022485B">
        <w:rPr>
          <w:rFonts w:hint="cs"/>
          <w:cs/>
        </w:rPr>
        <w:t xml:space="preserve"> หุ่นยนต์</w:t>
      </w:r>
      <w:r w:rsidR="00FE74F7">
        <w:rPr>
          <w:rFonts w:hint="cs"/>
          <w:cs/>
        </w:rPr>
        <w:t>แขนกล</w:t>
      </w:r>
      <w:r w:rsidR="0022485B">
        <w:rPr>
          <w:rFonts w:hint="cs"/>
          <w:cs/>
        </w:rPr>
        <w:t>จึง</w:t>
      </w:r>
      <w:r w:rsidR="00FE74F7">
        <w:rPr>
          <w:rFonts w:hint="cs"/>
          <w:cs/>
        </w:rPr>
        <w:t>ทำงานตักอาหาร</w:t>
      </w:r>
      <w:r w:rsidR="0022485B">
        <w:rPr>
          <w:rFonts w:hint="cs"/>
          <w:cs/>
        </w:rPr>
        <w:t xml:space="preserve"> </w:t>
      </w:r>
      <w:r w:rsidR="00FE74F7">
        <w:rPr>
          <w:rFonts w:hint="cs"/>
          <w:cs/>
        </w:rPr>
        <w:t>ให้กับผู้ใช้</w:t>
      </w:r>
      <w:r w:rsidR="0022485B">
        <w:rPr>
          <w:rFonts w:hint="cs"/>
          <w:cs/>
        </w:rPr>
        <w:t xml:space="preserve">งาน </w:t>
      </w:r>
      <w:r w:rsidR="00FE74F7">
        <w:rPr>
          <w:rFonts w:hint="cs"/>
          <w:cs/>
        </w:rPr>
        <w:t>ส่วนโปรแกรมที่ควบคุมข้อต่อ</w:t>
      </w:r>
      <w:r w:rsidR="0022485B">
        <w:rPr>
          <w:rFonts w:hint="cs"/>
          <w:cs/>
        </w:rPr>
        <w:t xml:space="preserve"> หุ่นยนต์</w:t>
      </w:r>
      <w:r w:rsidR="00FE74F7">
        <w:rPr>
          <w:rFonts w:hint="cs"/>
          <w:cs/>
        </w:rPr>
        <w:t>แขนกลป้อมอาหาร</w:t>
      </w:r>
      <w:r w:rsidR="0022485B">
        <w:rPr>
          <w:rFonts w:hint="cs"/>
          <w:cs/>
        </w:rPr>
        <w:t xml:space="preserve"> </w:t>
      </w:r>
      <w:r w:rsidR="00FE74F7">
        <w:rPr>
          <w:rFonts w:hint="cs"/>
          <w:cs/>
        </w:rPr>
        <w:t>เป็นรูปแบบกำหนดองศาที่ตายตัวไว้ ซึ่งยังไม่สามารถควบคุมมุมของแขนกลให้สัมพันธ์</w:t>
      </w:r>
      <w:r w:rsidR="0022485B">
        <w:rPr>
          <w:rFonts w:hint="cs"/>
          <w:cs/>
        </w:rPr>
        <w:t xml:space="preserve"> </w:t>
      </w:r>
      <w:r w:rsidR="00FE74F7">
        <w:rPr>
          <w:rFonts w:hint="cs"/>
          <w:cs/>
        </w:rPr>
        <w:t>กับ</w:t>
      </w:r>
      <w:r w:rsidR="0022485B">
        <w:rPr>
          <w:rFonts w:hint="cs"/>
          <w:cs/>
        </w:rPr>
        <w:t xml:space="preserve"> </w:t>
      </w:r>
      <w:r w:rsidR="00FE74F7">
        <w:rPr>
          <w:rFonts w:hint="cs"/>
          <w:cs/>
        </w:rPr>
        <w:t>ระยะห่างของ</w:t>
      </w:r>
      <w:r w:rsidR="00AB2DB4">
        <w:rPr>
          <w:rFonts w:hint="cs"/>
          <w:cs/>
        </w:rPr>
        <w:t xml:space="preserve"> </w:t>
      </w:r>
      <w:r w:rsidR="00FE74F7">
        <w:rPr>
          <w:rFonts w:hint="cs"/>
          <w:cs/>
        </w:rPr>
        <w:t>ผู้ใช้</w:t>
      </w:r>
      <w:r w:rsidR="00AB2DB4">
        <w:rPr>
          <w:rFonts w:hint="cs"/>
          <w:cs/>
        </w:rPr>
        <w:t>งาน</w:t>
      </w:r>
      <w:r w:rsidR="00FE74F7">
        <w:rPr>
          <w:rFonts w:hint="cs"/>
          <w:cs/>
        </w:rPr>
        <w:t>ได้</w:t>
      </w:r>
      <w:r w:rsidR="0022485B">
        <w:rPr>
          <w:rFonts w:hint="cs"/>
          <w:cs/>
        </w:rPr>
        <w:t xml:space="preserve"> </w:t>
      </w:r>
      <w:r w:rsidR="00FE74F7">
        <w:rPr>
          <w:rFonts w:hint="cs"/>
          <w:cs/>
        </w:rPr>
        <w:t>ไม่ดีเท่า</w:t>
      </w:r>
      <w:r w:rsidR="0022485B">
        <w:rPr>
          <w:rFonts w:hint="cs"/>
          <w:cs/>
        </w:rPr>
        <w:t xml:space="preserve"> </w:t>
      </w:r>
      <w:r w:rsidR="00FE74F7">
        <w:rPr>
          <w:rFonts w:hint="cs"/>
          <w:cs/>
        </w:rPr>
        <w:t>ที่ควร</w:t>
      </w:r>
    </w:p>
    <w:p w14:paraId="29684B75" w14:textId="77777777" w:rsidR="00FE74F7" w:rsidRDefault="00FE74F7" w:rsidP="00C3082C">
      <w:pPr>
        <w:ind w:firstLine="720"/>
      </w:pPr>
    </w:p>
    <w:p w14:paraId="4436A646" w14:textId="77777777" w:rsidR="00FE74F7" w:rsidRDefault="00FE74F7" w:rsidP="00FE74F7">
      <w:pPr>
        <w:ind w:firstLine="720"/>
      </w:pPr>
      <w:r>
        <w:rPr>
          <w:rFonts w:hint="cs"/>
          <w:cs/>
        </w:rPr>
        <w:t>ข้อดีและข้อเสีย</w:t>
      </w:r>
    </w:p>
    <w:p w14:paraId="7326F5F5" w14:textId="77C26FE8" w:rsidR="00FE74F7" w:rsidRDefault="00FE74F7" w:rsidP="00FE74F7">
      <w:pPr>
        <w:ind w:left="720" w:firstLine="720"/>
      </w:pPr>
      <w:r>
        <w:rPr>
          <w:rFonts w:hint="cs"/>
          <w:cs/>
        </w:rPr>
        <w:t>ข้อดี</w:t>
      </w:r>
    </w:p>
    <w:p w14:paraId="794C00DA" w14:textId="518E3BA0" w:rsidR="00FE74F7" w:rsidRDefault="00FE74F7" w:rsidP="0022485B">
      <w:pPr>
        <w:pStyle w:val="ListParagraph"/>
        <w:numPr>
          <w:ilvl w:val="2"/>
          <w:numId w:val="11"/>
        </w:numPr>
      </w:pPr>
      <w:r>
        <w:rPr>
          <w:rFonts w:hint="cs"/>
          <w:cs/>
        </w:rPr>
        <w:t>อุปกรณ์มีกล้องเข้ามาช่วยในการทำงาน</w:t>
      </w:r>
      <w:r w:rsidR="00AB2DB4">
        <w:t xml:space="preserve"> </w:t>
      </w:r>
      <w:r w:rsidR="00AB2DB4">
        <w:rPr>
          <w:rFonts w:hint="cs"/>
          <w:cs/>
        </w:rPr>
        <w:t>ตรวจ</w:t>
      </w:r>
      <w:r>
        <w:rPr>
          <w:rFonts w:hint="cs"/>
          <w:cs/>
        </w:rPr>
        <w:t>จับภาพ</w:t>
      </w:r>
      <w:r w:rsidR="00AB2DB4">
        <w:rPr>
          <w:rFonts w:hint="cs"/>
          <w:cs/>
        </w:rPr>
        <w:t xml:space="preserve"> </w:t>
      </w:r>
      <w:r w:rsidRPr="00C3082C">
        <w:rPr>
          <w:cs/>
        </w:rPr>
        <w:t>ริมฝีปาก</w:t>
      </w:r>
    </w:p>
    <w:p w14:paraId="7755066F" w14:textId="50F5CD41" w:rsidR="00FE74F7" w:rsidRDefault="00FE74F7" w:rsidP="0022485B">
      <w:pPr>
        <w:pStyle w:val="ListParagraph"/>
        <w:numPr>
          <w:ilvl w:val="2"/>
          <w:numId w:val="11"/>
        </w:numPr>
      </w:pPr>
      <w:r>
        <w:rPr>
          <w:rFonts w:hint="cs"/>
          <w:cs/>
        </w:rPr>
        <w:t>โปรแกรม</w:t>
      </w:r>
      <w:r w:rsidR="00AB2DB4">
        <w:rPr>
          <w:rFonts w:hint="cs"/>
          <w:cs/>
        </w:rPr>
        <w:t xml:space="preserve">สามารถตรวจจับรับรู้ </w:t>
      </w:r>
      <w:r>
        <w:rPr>
          <w:rFonts w:hint="cs"/>
          <w:cs/>
        </w:rPr>
        <w:t>ระยะการอ้าปาก เพื่อ</w:t>
      </w:r>
      <w:r w:rsidR="00AB2DB4">
        <w:rPr>
          <w:rFonts w:hint="cs"/>
          <w:cs/>
        </w:rPr>
        <w:t>เริ่ม</w:t>
      </w:r>
      <w:r>
        <w:rPr>
          <w:rFonts w:hint="cs"/>
          <w:cs/>
        </w:rPr>
        <w:t>ทำงาน</w:t>
      </w:r>
      <w:r w:rsidR="00AB2DB4">
        <w:rPr>
          <w:rFonts w:hint="cs"/>
          <w:cs/>
        </w:rPr>
        <w:t>ของหุ่นยนต์แขนกล ทำงาน</w:t>
      </w:r>
      <w:r>
        <w:rPr>
          <w:rFonts w:hint="cs"/>
          <w:cs/>
        </w:rPr>
        <w:t>ตักอาหาร</w:t>
      </w:r>
    </w:p>
    <w:p w14:paraId="66C91F47" w14:textId="77777777" w:rsidR="00FE74F7" w:rsidRDefault="00FE74F7" w:rsidP="00FE74F7">
      <w:pPr>
        <w:ind w:left="1440"/>
      </w:pPr>
    </w:p>
    <w:p w14:paraId="30237FF3" w14:textId="4CC1DA08" w:rsidR="00FE74F7" w:rsidRDefault="00FE74F7" w:rsidP="00FE74F7">
      <w:pPr>
        <w:ind w:left="1440"/>
      </w:pPr>
      <w:r>
        <w:rPr>
          <w:rFonts w:hint="cs"/>
          <w:cs/>
        </w:rPr>
        <w:t>ข้อเสีย</w:t>
      </w:r>
    </w:p>
    <w:p w14:paraId="55928251" w14:textId="4C505CD9" w:rsidR="007D0095" w:rsidRDefault="00FE74F7" w:rsidP="00AB2DB4">
      <w:pPr>
        <w:pStyle w:val="ListParagraph"/>
        <w:numPr>
          <w:ilvl w:val="2"/>
          <w:numId w:val="11"/>
        </w:numPr>
      </w:pPr>
      <w:r>
        <w:rPr>
          <w:rFonts w:hint="cs"/>
          <w:cs/>
        </w:rPr>
        <w:t>โปรแกรมควบคุมข้อต่อ</w:t>
      </w:r>
      <w:r w:rsidR="00AB2DB4">
        <w:rPr>
          <w:rFonts w:hint="cs"/>
          <w:cs/>
        </w:rPr>
        <w:t xml:space="preserve"> หุ่นยนต์</w:t>
      </w:r>
      <w:r>
        <w:rPr>
          <w:rFonts w:hint="cs"/>
          <w:cs/>
        </w:rPr>
        <w:t>แขนกลป้อมอาหาร ยังเป็นรูปแบบกำหนดองศาที่ตายตัว</w:t>
      </w:r>
      <w:r w:rsidR="00AB2DB4">
        <w:rPr>
          <w:rFonts w:hint="cs"/>
          <w:cs/>
        </w:rPr>
        <w:t xml:space="preserve"> </w:t>
      </w:r>
      <w:r>
        <w:rPr>
          <w:rFonts w:hint="cs"/>
          <w:cs/>
        </w:rPr>
        <w:t>ซึ่งไม่สามารถควบคุมมุมของแขนกลให้สัมพันธ์</w:t>
      </w:r>
      <w:r w:rsidR="00AB2DB4">
        <w:rPr>
          <w:rFonts w:hint="cs"/>
          <w:cs/>
        </w:rPr>
        <w:t xml:space="preserve"> </w:t>
      </w:r>
      <w:r>
        <w:rPr>
          <w:rFonts w:hint="cs"/>
          <w:cs/>
        </w:rPr>
        <w:t>กับระยะห่างของผู้ใช้</w:t>
      </w:r>
      <w:r w:rsidR="00AB2DB4">
        <w:rPr>
          <w:rFonts w:hint="cs"/>
          <w:cs/>
        </w:rPr>
        <w:t>งาน</w:t>
      </w:r>
      <w:r>
        <w:rPr>
          <w:rFonts w:hint="cs"/>
          <w:cs/>
        </w:rPr>
        <w:t>ได้</w:t>
      </w:r>
      <w:r w:rsidR="00AB2DB4">
        <w:rPr>
          <w:rFonts w:hint="cs"/>
          <w:cs/>
        </w:rPr>
        <w:t xml:space="preserve"> </w:t>
      </w:r>
      <w:r>
        <w:rPr>
          <w:rFonts w:hint="cs"/>
          <w:cs/>
        </w:rPr>
        <w:t>ไม่ดีเท่า</w:t>
      </w:r>
      <w:r w:rsidR="00AB2DB4">
        <w:rPr>
          <w:rFonts w:hint="cs"/>
          <w:cs/>
        </w:rPr>
        <w:t xml:space="preserve"> </w:t>
      </w:r>
      <w:r>
        <w:rPr>
          <w:rFonts w:hint="cs"/>
          <w:cs/>
        </w:rPr>
        <w:t>ที่ควร</w:t>
      </w:r>
    </w:p>
    <w:p w14:paraId="00DD7BD4" w14:textId="60408E54" w:rsidR="007D0095" w:rsidRDefault="00AB2DB4" w:rsidP="00AB2DB4">
      <w:pPr>
        <w:pStyle w:val="ListParagraph"/>
        <w:numPr>
          <w:ilvl w:val="2"/>
          <w:numId w:val="11"/>
        </w:numPr>
      </w:pPr>
      <w:r>
        <w:t>S</w:t>
      </w:r>
      <w:r w:rsidR="007D0095">
        <w:t xml:space="preserve">ervo </w:t>
      </w:r>
      <w:r>
        <w:t>M</w:t>
      </w:r>
      <w:r w:rsidR="007D0095">
        <w:t xml:space="preserve">otor </w:t>
      </w:r>
      <w:r w:rsidR="007D0095">
        <w:rPr>
          <w:rFonts w:hint="cs"/>
          <w:cs/>
        </w:rPr>
        <w:t>ของแขนกลมีความเร็วในการทำงานที่ค่อนข้างช้า ทำให้ใช้เวลานานในการตักอาหาร</w:t>
      </w:r>
      <w:r>
        <w:rPr>
          <w:rFonts w:hint="cs"/>
          <w:cs/>
        </w:rPr>
        <w:t xml:space="preserve"> มาให้ผู้ใช้งาน</w:t>
      </w:r>
    </w:p>
    <w:p w14:paraId="302378E8" w14:textId="77777777" w:rsidR="007D0095" w:rsidRDefault="00367E79" w:rsidP="007D0095">
      <w:pPr>
        <w:jc w:val="left"/>
        <w:rPr>
          <w:color w:val="000000" w:themeColor="text1"/>
        </w:rPr>
      </w:pPr>
      <w:r w:rsidRPr="007D0095">
        <w:rPr>
          <w:color w:val="000000" w:themeColor="text1"/>
          <w:cs/>
        </w:rPr>
        <w:br w:type="page"/>
      </w:r>
    </w:p>
    <w:p w14:paraId="732F9957" w14:textId="376213B1" w:rsidR="007D0095" w:rsidRPr="00A00081" w:rsidRDefault="007D0095" w:rsidP="007D0095">
      <w:pPr>
        <w:pStyle w:val="Heading1"/>
        <w:spacing w:before="240"/>
        <w:rPr>
          <w:rFonts w:ascii="TH Sarabun New" w:hAnsi="TH Sarabun New" w:cs="TH Sarabun New"/>
          <w:b w:val="0"/>
          <w:bCs w:val="0"/>
        </w:rPr>
      </w:pPr>
      <w:bookmarkStart w:id="35" w:name="_Toc75876860"/>
      <w:r w:rsidRPr="00A00081">
        <w:rPr>
          <w:rFonts w:ascii="TH Sarabun New" w:hAnsi="TH Sarabun New" w:cs="TH Sarabun New"/>
          <w:color w:val="000000" w:themeColor="text1"/>
          <w:cs/>
        </w:rPr>
        <w:lastRenderedPageBreak/>
        <w:t xml:space="preserve">บทที่ </w:t>
      </w:r>
      <w:r>
        <w:rPr>
          <w:rFonts w:ascii="TH Sarabun New" w:hAnsi="TH Sarabun New" w:cs="TH Sarabun New" w:hint="cs"/>
          <w:color w:val="000000" w:themeColor="text1"/>
          <w:cs/>
        </w:rPr>
        <w:t>3</w:t>
      </w:r>
      <w:r w:rsidRPr="00A00081">
        <w:rPr>
          <w:rFonts w:ascii="TH Sarabun New" w:hAnsi="TH Sarabun New" w:cs="TH Sarabun New"/>
          <w:cs/>
        </w:rPr>
        <w:br/>
      </w:r>
      <w:r>
        <w:rPr>
          <w:rFonts w:ascii="TH Sarabun New" w:hAnsi="TH Sarabun New" w:cs="TH Sarabun New" w:hint="cs"/>
          <w:cs/>
        </w:rPr>
        <w:t>วิธีการดำเนินโครงงาน</w:t>
      </w:r>
      <w:bookmarkEnd w:id="35"/>
    </w:p>
    <w:p w14:paraId="6F24C32C" w14:textId="77777777" w:rsidR="00C059D8" w:rsidRPr="00A00081" w:rsidRDefault="00C059D8" w:rsidP="007D0095">
      <w:pPr>
        <w:ind w:firstLine="720"/>
      </w:pPr>
      <w:r w:rsidRPr="00A00081">
        <w:rPr>
          <w:cs/>
        </w:rPr>
        <w:t>ในส่วนของวิธีการดำเนินโครงงาน ได้</w:t>
      </w:r>
      <w:r w:rsidR="00867B87">
        <w:rPr>
          <w:rFonts w:hint="cs"/>
          <w:cs/>
        </w:rPr>
        <w:t>มีการ</w:t>
      </w:r>
      <w:r w:rsidRPr="00A00081">
        <w:rPr>
          <w:cs/>
        </w:rPr>
        <w:t>วางแผนศึกษากระบวนการวิธีการ เพื่อดำเนินการให้เป็นไปอย่างถูกต้องและมีประสิทธิภาพสูงที่สุด ซึ่งมีรายละเอียด ดังนี้</w:t>
      </w:r>
    </w:p>
    <w:p w14:paraId="70606BE3" w14:textId="77777777" w:rsidR="00C059D8" w:rsidRPr="00A00081" w:rsidRDefault="00C059D8" w:rsidP="00867B87">
      <w:pPr>
        <w:pStyle w:val="ListParagraph"/>
        <w:numPr>
          <w:ilvl w:val="1"/>
          <w:numId w:val="1"/>
        </w:numPr>
      </w:pPr>
      <w:r w:rsidRPr="00A00081">
        <w:rPr>
          <w:cs/>
        </w:rPr>
        <w:t>ศึกษาปัญหาและความเป็นไปได้</w:t>
      </w:r>
    </w:p>
    <w:p w14:paraId="3E17DBE0" w14:textId="77777777" w:rsidR="00C059D8" w:rsidRPr="00A00081" w:rsidRDefault="00C059D8" w:rsidP="00867B87">
      <w:pPr>
        <w:pStyle w:val="ListParagraph"/>
        <w:numPr>
          <w:ilvl w:val="1"/>
          <w:numId w:val="1"/>
        </w:numPr>
      </w:pPr>
      <w:r w:rsidRPr="00A00081">
        <w:rPr>
          <w:cs/>
        </w:rPr>
        <w:t>วิเคราะห์และออกแบบแบบจำลอง</w:t>
      </w:r>
    </w:p>
    <w:p w14:paraId="20A86861" w14:textId="7FFD865A" w:rsidR="00C059D8" w:rsidRDefault="002D181B" w:rsidP="002C7581">
      <w:pPr>
        <w:pStyle w:val="ListParagraph"/>
        <w:numPr>
          <w:ilvl w:val="1"/>
          <w:numId w:val="1"/>
        </w:numPr>
      </w:pPr>
      <w:r w:rsidRPr="00A00081">
        <w:rPr>
          <w:cs/>
        </w:rPr>
        <w:t>การออกแบบเว็บไซด์และการใช้งาน</w:t>
      </w:r>
    </w:p>
    <w:p w14:paraId="3C181911" w14:textId="4303B919" w:rsidR="002E6FF9" w:rsidRPr="00A00081" w:rsidRDefault="002E6FF9" w:rsidP="002C7581">
      <w:pPr>
        <w:pStyle w:val="ListParagraph"/>
        <w:numPr>
          <w:ilvl w:val="1"/>
          <w:numId w:val="1"/>
        </w:numPr>
      </w:pPr>
      <w:r>
        <w:rPr>
          <w:rFonts w:hint="cs"/>
          <w:cs/>
        </w:rPr>
        <w:t>หลักการวัดระยะห่างและทำมุมองศาของแขนกล</w:t>
      </w:r>
    </w:p>
    <w:p w14:paraId="77B91ABD" w14:textId="77777777" w:rsidR="00C54453" w:rsidRPr="00A00081" w:rsidRDefault="00C54453" w:rsidP="00867B87"/>
    <w:p w14:paraId="1343CC22" w14:textId="77777777" w:rsidR="00C54453" w:rsidRPr="00A00081" w:rsidRDefault="00C54453" w:rsidP="0011101D">
      <w:pPr>
        <w:pStyle w:val="Heading2"/>
        <w:rPr>
          <w:rFonts w:ascii="TH Sarabun New" w:hAnsi="TH Sarabun New" w:cs="TH Sarabun New"/>
        </w:rPr>
      </w:pPr>
      <w:bookmarkStart w:id="36" w:name="_Toc75876861"/>
      <w:r w:rsidRPr="00A00081">
        <w:rPr>
          <w:rFonts w:ascii="TH Sarabun New" w:hAnsi="TH Sarabun New" w:cs="TH Sarabun New"/>
        </w:rPr>
        <w:t>3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>1</w:t>
      </w:r>
      <w:r w:rsidR="00430CBC" w:rsidRPr="00A00081">
        <w:rPr>
          <w:rFonts w:ascii="TH Sarabun New" w:hAnsi="TH Sarabun New" w:cs="TH Sarabun New"/>
          <w:cs/>
        </w:rPr>
        <w:t xml:space="preserve"> </w:t>
      </w:r>
      <w:r w:rsidRPr="00A00081">
        <w:rPr>
          <w:rFonts w:ascii="TH Sarabun New" w:hAnsi="TH Sarabun New" w:cs="TH Sarabun New"/>
          <w:cs/>
        </w:rPr>
        <w:t>ศึกษาปัญหาและความเป็นไปได้</w:t>
      </w:r>
      <w:bookmarkEnd w:id="36"/>
    </w:p>
    <w:p w14:paraId="1C58DD9D" w14:textId="3622A8E0" w:rsidR="0096028F" w:rsidRDefault="00C52567" w:rsidP="001C6253">
      <w:pPr>
        <w:ind w:firstLine="720"/>
      </w:pPr>
      <w:r>
        <w:rPr>
          <w:rFonts w:hint="cs"/>
          <w:cs/>
        </w:rPr>
        <w:t>จากการศึกษาพบว่าใน ผู้ป่วยที่พิการทางแขนนั้น มีความลำบากในการใช้ชีวิตประจำวันมากกว่าคนธรรมดาทั่วไป โครงงานนี้จึงเจาะจงลงไปในเรื่องของการช่วยเหลือในการรับประทานอาหาร ซึ่งเทคโนโลยีในสมัยนี้ช่วยได้คือ แขนกลป้อนอาหาร และ รถเข็นสำหรับผู้พิการ</w:t>
      </w:r>
    </w:p>
    <w:p w14:paraId="1B0D0526" w14:textId="6AB57C5A" w:rsidR="0096028F" w:rsidRPr="008E2BDC" w:rsidRDefault="00C52567" w:rsidP="001C6253">
      <w:pPr>
        <w:ind w:firstLine="720"/>
      </w:pPr>
      <w:r>
        <w:rPr>
          <w:rFonts w:hint="cs"/>
          <w:cs/>
        </w:rPr>
        <w:t>ซึ่งในปัจจุบันเทคโนโลยีทั้ง 2 ตัวนี้ มีราคาที่ค่อนข้างสูง เนื่องจากมีฟังก์ชันการทำงานที่หลากหลาย ที่ตอบโจทย์ได้เกือบทุกกรณี ดังนนั้นเราจึงทำการสร้างแขนกลขึ้นมาโดยคำนึงถึงค่าใช้จ่ายที่ไม่แพง แต่ก็ยังสามารถทำการป้อนอาหารได้ตรงตามวัตถุประสงค์เช่นเดิม แม้ว่าฟังก์ชันการทำงานจะไม่ตอบโจทย์ได้เกือบทุกกรณีก็ตาม แต่ก็สามารถเข้าถึงคนที่มีรายได้น้อยได้</w:t>
      </w:r>
    </w:p>
    <w:p w14:paraId="6A1B758E" w14:textId="68F6EEA5" w:rsidR="00C52567" w:rsidRDefault="00C52567" w:rsidP="00C62F46">
      <w:pPr>
        <w:rPr>
          <w:color w:val="000000" w:themeColor="text1"/>
        </w:rPr>
      </w:pPr>
      <w:r>
        <w:rPr>
          <w:color w:val="000000" w:themeColor="text1"/>
          <w:cs/>
        </w:rPr>
        <w:tab/>
      </w:r>
      <w:r>
        <w:rPr>
          <w:rFonts w:hint="cs"/>
          <w:color w:val="000000" w:themeColor="text1"/>
          <w:cs/>
        </w:rPr>
        <w:t>ในอนาคตอาจจะมีการพัฒนาแขนกล หรือรถเข็นสำหรับผู้พิการได้ดีกว่านี้ หรือไม่ก็มีสิ่งที่ช่วยอำนวยความสะดวกได้มากกว่านี้ เช่น หุ่นยนต์ผู้ดูแล หรือ แขนกลที่สั่งการด้วยสมองโดยตรงก็เป็นได้</w:t>
      </w:r>
    </w:p>
    <w:p w14:paraId="2F442D45" w14:textId="36B21D51" w:rsidR="00C52567" w:rsidRPr="00A00081" w:rsidRDefault="00C52567" w:rsidP="00C62F46">
      <w:pPr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 </w:t>
      </w:r>
    </w:p>
    <w:p w14:paraId="065E1F97" w14:textId="24CC2567" w:rsidR="00C62F46" w:rsidRDefault="00C62F46" w:rsidP="0011101D">
      <w:pPr>
        <w:pStyle w:val="Heading2"/>
        <w:rPr>
          <w:rFonts w:ascii="TH Sarabun New" w:hAnsi="TH Sarabun New" w:cs="TH Sarabun New"/>
        </w:rPr>
      </w:pPr>
      <w:bookmarkStart w:id="37" w:name="_Toc75876862"/>
      <w:r w:rsidRPr="00A00081">
        <w:rPr>
          <w:rFonts w:ascii="TH Sarabun New" w:hAnsi="TH Sarabun New" w:cs="TH Sarabun New"/>
        </w:rPr>
        <w:t>3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>2</w:t>
      </w:r>
      <w:r w:rsidRPr="00A00081">
        <w:rPr>
          <w:rFonts w:ascii="TH Sarabun New" w:hAnsi="TH Sarabun New" w:cs="TH Sarabun New"/>
          <w:cs/>
        </w:rPr>
        <w:t xml:space="preserve"> วิเคราะห์และออกแบบแบบจำลอง</w:t>
      </w:r>
      <w:bookmarkEnd w:id="37"/>
    </w:p>
    <w:p w14:paraId="63EE8CFD" w14:textId="32880E05" w:rsidR="00F3164B" w:rsidRDefault="00867B87" w:rsidP="00867B87">
      <w:pPr>
        <w:rPr>
          <w:cs/>
        </w:rPr>
      </w:pPr>
      <w:r>
        <w:rPr>
          <w:cs/>
        </w:rPr>
        <w:tab/>
      </w:r>
      <w:r w:rsidR="00E364D2">
        <w:rPr>
          <w:rFonts w:hint="cs"/>
          <w:cs/>
        </w:rPr>
        <w:t>ในส่วนการออกแบบ</w:t>
      </w:r>
      <w:r w:rsidR="0080164F">
        <w:rPr>
          <w:rFonts w:hint="cs"/>
          <w:cs/>
        </w:rPr>
        <w:t>นั้น ขึ้นอยู่กับงานที่นิสิตเลือกทำ โดยจะยกตัวอย่างของการพัฒนาระบบ ดังนี้</w:t>
      </w:r>
    </w:p>
    <w:p w14:paraId="0A4C7743" w14:textId="150C1D12" w:rsidR="00867B87" w:rsidRPr="00867B87" w:rsidRDefault="00F3164B" w:rsidP="00F3164B">
      <w:pPr>
        <w:spacing w:after="160" w:line="259" w:lineRule="auto"/>
        <w:jc w:val="left"/>
      </w:pPr>
      <w:r>
        <w:rPr>
          <w:cs/>
        </w:rPr>
        <w:br w:type="page"/>
      </w:r>
    </w:p>
    <w:p w14:paraId="51A3BB66" w14:textId="3F207460" w:rsidR="00C62F46" w:rsidRPr="00A00081" w:rsidRDefault="00C62F46" w:rsidP="0011101D">
      <w:pPr>
        <w:pStyle w:val="Heading3"/>
        <w:rPr>
          <w:rFonts w:ascii="TH Sarabun New" w:hAnsi="TH Sarabun New" w:cs="TH Sarabun New"/>
        </w:rPr>
      </w:pPr>
      <w:bookmarkStart w:id="38" w:name="_Toc75876863"/>
      <w:r w:rsidRPr="00A00081">
        <w:rPr>
          <w:rFonts w:ascii="TH Sarabun New" w:hAnsi="TH Sarabun New" w:cs="TH Sarabun New"/>
          <w:cs/>
        </w:rPr>
        <w:lastRenderedPageBreak/>
        <w:t>3.2.1</w:t>
      </w:r>
      <w:r w:rsidRPr="00A00081">
        <w:rPr>
          <w:rFonts w:ascii="TH Sarabun New" w:hAnsi="TH Sarabun New" w:cs="TH Sarabun New"/>
        </w:rPr>
        <w:t xml:space="preserve"> Workflow Diagram</w:t>
      </w:r>
      <w:bookmarkEnd w:id="38"/>
    </w:p>
    <w:p w14:paraId="1FFC5C48" w14:textId="12D80911" w:rsidR="00C62F46" w:rsidRDefault="00C62F46" w:rsidP="00F3164B">
      <w:pPr>
        <w:ind w:firstLine="720"/>
      </w:pPr>
      <w:r w:rsidRPr="00A00081">
        <w:rPr>
          <w:cs/>
        </w:rPr>
        <w:t>ผังงาน (</w:t>
      </w:r>
      <w:r w:rsidRPr="00A00081">
        <w:t>Flowchart</w:t>
      </w:r>
      <w:r w:rsidRPr="00A00081">
        <w:rPr>
          <w:cs/>
        </w:rPr>
        <w:t>) คือ รูปภาพ (</w:t>
      </w:r>
      <w:r w:rsidRPr="00A00081">
        <w:t>Image</w:t>
      </w:r>
      <w:r w:rsidRPr="00A00081">
        <w:rPr>
          <w:cs/>
        </w:rPr>
        <w:t>) หรือสัญลักษณ์</w:t>
      </w:r>
      <w:r w:rsidR="00CD49FE" w:rsidRPr="00A00081">
        <w:rPr>
          <w:cs/>
        </w:rPr>
        <w:t xml:space="preserve"> </w:t>
      </w:r>
      <w:r w:rsidRPr="00A00081">
        <w:rPr>
          <w:cs/>
        </w:rPr>
        <w:t>(</w:t>
      </w:r>
      <w:r w:rsidRPr="00A00081">
        <w:t>Symbol</w:t>
      </w:r>
      <w:r w:rsidRPr="00A00081">
        <w:rPr>
          <w:cs/>
        </w:rPr>
        <w:t>) ที่ใช้เขียนแทนขั้นตอน คำอธิบาย ข้อความ หรือคำพูด ที่ใช้ในอัลกอริทึม (</w:t>
      </w:r>
      <w:r w:rsidRPr="00A00081">
        <w:t>Algorithm</w:t>
      </w:r>
      <w:r w:rsidRPr="00A00081">
        <w:rPr>
          <w:cs/>
        </w:rPr>
        <w:t>)</w:t>
      </w:r>
    </w:p>
    <w:p w14:paraId="04E09DC2" w14:textId="77777777" w:rsidR="00F3164B" w:rsidRPr="00A00081" w:rsidRDefault="00F3164B" w:rsidP="00F3164B">
      <w:pPr>
        <w:ind w:firstLine="720"/>
      </w:pPr>
    </w:p>
    <w:p w14:paraId="6FD07513" w14:textId="77777777" w:rsidR="00C205E4" w:rsidRDefault="00AC642C" w:rsidP="00C205E4">
      <w:pPr>
        <w:keepNext/>
        <w:jc w:val="center"/>
      </w:pPr>
      <w:r w:rsidRPr="00A0008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6E01B4B" wp14:editId="5E83C69D">
                <wp:simplePos x="0" y="0"/>
                <wp:positionH relativeFrom="column">
                  <wp:posOffset>1180214</wp:posOffset>
                </wp:positionH>
                <wp:positionV relativeFrom="paragraph">
                  <wp:posOffset>1562440</wp:posOffset>
                </wp:positionV>
                <wp:extent cx="138223" cy="116958"/>
                <wp:effectExtent l="0" t="0" r="0" b="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223" cy="11695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rect w14:anchorId="7D986CB4" id="Rectangle 48" o:spid="_x0000_s1026" style="position:absolute;margin-left:92.95pt;margin-top:123.05pt;width:10.9pt;height:9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" fillcolor="white [3212]" stroked="f" strokeweight="1pt"/>
            </w:pict>
          </mc:Fallback>
        </mc:AlternateContent>
      </w:r>
      <w:r w:rsidR="00F3164B">
        <w:rPr>
          <w:noProof/>
          <w:color w:val="000000" w:themeColor="text1"/>
        </w:rPr>
        <w:drawing>
          <wp:inline distT="0" distB="0" distL="0" distR="0" wp14:anchorId="57D7B4E2" wp14:editId="0F08289E">
            <wp:extent cx="4782820" cy="5720715"/>
            <wp:effectExtent l="0" t="0" r="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820" cy="572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9A0BA" w14:textId="775D1936" w:rsidR="0080164F" w:rsidRPr="0080164F" w:rsidRDefault="00C205E4" w:rsidP="00C205E4">
      <w:pPr>
        <w:pStyle w:val="Caption"/>
        <w:jc w:val="center"/>
      </w:pPr>
      <w:bookmarkStart w:id="39" w:name="_Toc73661390"/>
      <w:r>
        <w:rPr>
          <w:cs/>
        </w:rPr>
        <w:t xml:space="preserve">ภาพที่ </w:t>
      </w:r>
      <w:r w:rsidR="00C05E25">
        <w:fldChar w:fldCharType="begin"/>
      </w:r>
      <w:r w:rsidR="00C05E25">
        <w:instrText xml:space="preserve"> SEQ </w:instrText>
      </w:r>
      <w:r w:rsidR="00C05E25">
        <w:rPr>
          <w:cs/>
        </w:rPr>
        <w:instrText xml:space="preserve">ภาพที่ </w:instrText>
      </w:r>
      <w:r w:rsidR="00C05E25">
        <w:instrText xml:space="preserve">\* ARABIC </w:instrText>
      </w:r>
      <w:r w:rsidR="00C05E25">
        <w:fldChar w:fldCharType="separate"/>
      </w:r>
      <w:r w:rsidR="004D5F0D">
        <w:rPr>
          <w:noProof/>
          <w:cs/>
        </w:rPr>
        <w:t>5</w:t>
      </w:r>
      <w:r w:rsidR="00C05E25">
        <w:rPr>
          <w:noProof/>
        </w:rPr>
        <w:fldChar w:fldCharType="end"/>
      </w:r>
      <w:r w:rsidRPr="00C205E4">
        <w:t xml:space="preserve"> </w:t>
      </w:r>
      <w:r w:rsidRPr="0080164F">
        <w:t xml:space="preserve">Workflow Diagram </w:t>
      </w:r>
      <w:r w:rsidR="008A40FC">
        <w:rPr>
          <w:rFonts w:hint="cs"/>
          <w:cs/>
        </w:rPr>
        <w:t>ระบบหุ่นยนต์ป้อนอาหาร</w:t>
      </w:r>
      <w:bookmarkEnd w:id="39"/>
      <w:r w:rsidR="00F3164B">
        <w:rPr>
          <w:cs/>
        </w:rPr>
        <w:br w:type="page"/>
      </w:r>
    </w:p>
    <w:p w14:paraId="7E429AFD" w14:textId="0248EDE2" w:rsidR="0093645A" w:rsidRPr="00A00081" w:rsidRDefault="0093645A" w:rsidP="0011101D">
      <w:pPr>
        <w:pStyle w:val="Heading3"/>
        <w:rPr>
          <w:rFonts w:ascii="TH Sarabun New" w:hAnsi="TH Sarabun New" w:cs="TH Sarabun New"/>
        </w:rPr>
      </w:pPr>
      <w:bookmarkStart w:id="40" w:name="_Toc75876864"/>
      <w:r w:rsidRPr="00A00081">
        <w:rPr>
          <w:rFonts w:ascii="TH Sarabun New" w:hAnsi="TH Sarabun New" w:cs="TH Sarabun New"/>
        </w:rPr>
        <w:lastRenderedPageBreak/>
        <w:t>3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>2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>2 Use Case Diagram</w:t>
      </w:r>
      <w:bookmarkEnd w:id="40"/>
    </w:p>
    <w:p w14:paraId="5C40DFC8" w14:textId="77777777" w:rsidR="00464C67" w:rsidRPr="00A00081" w:rsidRDefault="0093645A" w:rsidP="00A30B47">
      <w:pPr>
        <w:ind w:firstLine="720"/>
        <w:rPr>
          <w:shd w:val="clear" w:color="auto" w:fill="FFFFFF"/>
        </w:rPr>
      </w:pPr>
      <w:r w:rsidRPr="00A00081">
        <w:t xml:space="preserve">Use Case Diagram </w:t>
      </w:r>
      <w:r w:rsidRPr="00A00081">
        <w:rPr>
          <w:cs/>
        </w:rPr>
        <w:t>คือ</w:t>
      </w:r>
      <w:r w:rsidRPr="00A00081">
        <w:rPr>
          <w:shd w:val="clear" w:color="auto" w:fill="FFFFFF"/>
          <w:cs/>
        </w:rPr>
        <w:t>แผนภาพที่แสดงการทำงานของผู้ใช้ระบบ (</w:t>
      </w:r>
      <w:r w:rsidRPr="00A00081">
        <w:rPr>
          <w:shd w:val="clear" w:color="auto" w:fill="FFFFFF"/>
        </w:rPr>
        <w:t>User</w:t>
      </w:r>
      <w:r w:rsidRPr="00A00081">
        <w:rPr>
          <w:shd w:val="clear" w:color="auto" w:fill="FFFFFF"/>
          <w:cs/>
        </w:rPr>
        <w:t>)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และความสัมพันธ์กับระบบย่อย (</w:t>
      </w:r>
      <w:r w:rsidRPr="00A00081">
        <w:rPr>
          <w:shd w:val="clear" w:color="auto" w:fill="FFFFFF"/>
        </w:rPr>
        <w:t>Sub systems</w:t>
      </w:r>
      <w:r w:rsidRPr="00A00081">
        <w:rPr>
          <w:shd w:val="clear" w:color="auto" w:fill="FFFFFF"/>
          <w:cs/>
        </w:rPr>
        <w:t>)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ภายในระบบใหญ่ ในการเขียน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 Diagram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ผู้ใช้ระบบ (</w:t>
      </w:r>
      <w:r w:rsidRPr="00A00081">
        <w:rPr>
          <w:shd w:val="clear" w:color="auto" w:fill="FFFFFF"/>
        </w:rPr>
        <w:t>User</w:t>
      </w:r>
      <w:r w:rsidRPr="00A00081">
        <w:rPr>
          <w:shd w:val="clear" w:color="auto" w:fill="FFFFFF"/>
          <w:cs/>
        </w:rPr>
        <w:t>)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จะถูกกำหนดว่าให้เป็น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Actor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และ ระบบย่อย (</w:t>
      </w:r>
      <w:r w:rsidRPr="00A00081">
        <w:rPr>
          <w:shd w:val="clear" w:color="auto" w:fill="FFFFFF"/>
        </w:rPr>
        <w:t>Sub systems</w:t>
      </w:r>
      <w:r w:rsidRPr="00A00081">
        <w:rPr>
          <w:shd w:val="clear" w:color="auto" w:fill="FFFFFF"/>
          <w:cs/>
        </w:rPr>
        <w:t>)</w:t>
      </w:r>
      <w:r w:rsidRPr="00A00081">
        <w:rPr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คือ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 </w:t>
      </w:r>
      <w:r w:rsidRPr="00A00081">
        <w:rPr>
          <w:shd w:val="clear" w:color="auto" w:fill="FFFFFF"/>
          <w:cs/>
        </w:rPr>
        <w:t>จุดประสงค์หลักของการเขียน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 Diagram</w:t>
      </w:r>
      <w:r w:rsidR="00555A49" w:rsidRPr="00A00081">
        <w:rPr>
          <w:shd w:val="clear" w:color="auto" w:fill="FFFFFF"/>
          <w:cs/>
        </w:rPr>
        <w:t xml:space="preserve"> </w:t>
      </w:r>
      <w:r w:rsidRPr="00A00081">
        <w:rPr>
          <w:shd w:val="clear" w:color="auto" w:fill="FFFFFF"/>
          <w:cs/>
        </w:rPr>
        <w:t>เพื่อเล่าเรื่องราวทั้งหมดของระบบว่ามีการทำงานอะไรบ้าง เป็นการดึง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Requirement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หรือเรื่องราวต่าง ๆ ของระบบจากผู้ใช้งาน ซึ่งถือว่าเป็นจุดเริ่มต้นในการวิเคราะห์และออกแบบระบบ สัญลักษณ์ที่ใช้ใน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 Diagram </w:t>
      </w:r>
      <w:r w:rsidRPr="00A00081">
        <w:rPr>
          <w:shd w:val="clear" w:color="auto" w:fill="FFFFFF"/>
          <w:cs/>
        </w:rPr>
        <w:t>จะใช้สัญลักษณ์รูปคนแทน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Actor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ใช้สัญลักษณ์วงรีแทน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 </w:t>
      </w:r>
      <w:r w:rsidRPr="00A00081">
        <w:rPr>
          <w:shd w:val="clear" w:color="auto" w:fill="FFFFFF"/>
          <w:cs/>
        </w:rPr>
        <w:t>และใช้เส้นตรงในการเชื่อม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Actor </w:t>
      </w:r>
      <w:r w:rsidRPr="00A00081">
        <w:rPr>
          <w:shd w:val="clear" w:color="auto" w:fill="FFFFFF"/>
          <w:cs/>
        </w:rPr>
        <w:t>กับ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 </w:t>
      </w:r>
      <w:r w:rsidRPr="00A00081">
        <w:rPr>
          <w:shd w:val="clear" w:color="auto" w:fill="FFFFFF"/>
          <w:cs/>
        </w:rPr>
        <w:t>เพื่อแสดงการใช้งานของ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ของ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Actor </w:t>
      </w:r>
      <w:r w:rsidRPr="00A00081">
        <w:rPr>
          <w:shd w:val="clear" w:color="auto" w:fill="FFFFFF"/>
          <w:cs/>
        </w:rPr>
        <w:t>นอกจากนั้น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ทุก ๆ ตัวจะต้องอยู่ภายในสี่เหลี่ยมเดียวกันซึ่งมีชื่อของระบบระบุอยู่ด้วย</w:t>
      </w:r>
    </w:p>
    <w:p w14:paraId="3FD5EFDF" w14:textId="20C43B5C" w:rsidR="007D5C0E" w:rsidRPr="00A00081" w:rsidRDefault="00F3164B" w:rsidP="00A30B47">
      <w:pPr>
        <w:rPr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0CB4C59A" wp14:editId="03C6037C">
            <wp:simplePos x="0" y="0"/>
            <wp:positionH relativeFrom="column">
              <wp:posOffset>-74197</wp:posOffset>
            </wp:positionH>
            <wp:positionV relativeFrom="paragraph">
              <wp:posOffset>33655</wp:posOffset>
            </wp:positionV>
            <wp:extent cx="4907915" cy="4478020"/>
            <wp:effectExtent l="0" t="0" r="6985" b="0"/>
            <wp:wrapTight wrapText="bothSides">
              <wp:wrapPolygon edited="0">
                <wp:start x="0" y="0"/>
                <wp:lineTo x="0" y="21502"/>
                <wp:lineTo x="21547" y="21502"/>
                <wp:lineTo x="21547" y="0"/>
                <wp:lineTo x="0" y="0"/>
              </wp:wrapPolygon>
            </wp:wrapTight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86" r="11717" b="7081"/>
                    <a:stretch/>
                  </pic:blipFill>
                  <pic:spPr bwMode="auto">
                    <a:xfrm>
                      <a:off x="0" y="0"/>
                      <a:ext cx="4907915" cy="447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61C947" w14:textId="5B819314" w:rsidR="00F3164B" w:rsidRDefault="00F3164B" w:rsidP="00A30B47">
      <w:pPr>
        <w:keepNext/>
        <w:ind w:left="720"/>
        <w:jc w:val="center"/>
        <w:rPr>
          <w:noProof/>
        </w:rPr>
      </w:pPr>
    </w:p>
    <w:p w14:paraId="00965F5B" w14:textId="46F9E8E8" w:rsidR="00826D4C" w:rsidRDefault="00826D4C" w:rsidP="00A30B47">
      <w:pPr>
        <w:keepNext/>
        <w:ind w:left="720"/>
        <w:jc w:val="center"/>
        <w:rPr>
          <w:noProof/>
        </w:rPr>
      </w:pPr>
    </w:p>
    <w:p w14:paraId="0D600D4A" w14:textId="26B00EDA" w:rsidR="00A30B47" w:rsidRDefault="00A30B47" w:rsidP="00A30B47">
      <w:pPr>
        <w:keepNext/>
        <w:ind w:left="720"/>
        <w:jc w:val="center"/>
      </w:pPr>
    </w:p>
    <w:p w14:paraId="78508327" w14:textId="1F487FCC" w:rsidR="00826D4C" w:rsidRDefault="00826D4C" w:rsidP="00A30B47">
      <w:pPr>
        <w:pStyle w:val="Caption"/>
        <w:jc w:val="center"/>
      </w:pPr>
      <w:bookmarkStart w:id="41" w:name="_Toc34779345"/>
    </w:p>
    <w:p w14:paraId="608A117F" w14:textId="77777777" w:rsidR="00826D4C" w:rsidRDefault="00826D4C" w:rsidP="00A30B47">
      <w:pPr>
        <w:pStyle w:val="Caption"/>
        <w:jc w:val="center"/>
      </w:pPr>
    </w:p>
    <w:p w14:paraId="1F9C4AE5" w14:textId="77777777" w:rsidR="00826D4C" w:rsidRDefault="00826D4C" w:rsidP="00A30B47">
      <w:pPr>
        <w:pStyle w:val="Caption"/>
        <w:jc w:val="center"/>
      </w:pPr>
    </w:p>
    <w:p w14:paraId="60E5D763" w14:textId="77777777" w:rsidR="00826D4C" w:rsidRDefault="00826D4C" w:rsidP="00A30B47">
      <w:pPr>
        <w:pStyle w:val="Caption"/>
        <w:jc w:val="center"/>
      </w:pPr>
    </w:p>
    <w:p w14:paraId="3D6DB21F" w14:textId="77777777" w:rsidR="00826D4C" w:rsidRDefault="00826D4C" w:rsidP="00A30B47">
      <w:pPr>
        <w:pStyle w:val="Caption"/>
        <w:jc w:val="center"/>
      </w:pPr>
    </w:p>
    <w:p w14:paraId="0CE7F21B" w14:textId="77777777" w:rsidR="00826D4C" w:rsidRDefault="00826D4C" w:rsidP="00A30B47">
      <w:pPr>
        <w:pStyle w:val="Caption"/>
        <w:jc w:val="center"/>
      </w:pPr>
    </w:p>
    <w:p w14:paraId="5BBE16A3" w14:textId="77777777" w:rsidR="00826D4C" w:rsidRDefault="00826D4C" w:rsidP="00A30B47">
      <w:pPr>
        <w:pStyle w:val="Caption"/>
        <w:jc w:val="center"/>
      </w:pPr>
    </w:p>
    <w:p w14:paraId="49FFABFB" w14:textId="77777777" w:rsidR="00826D4C" w:rsidRDefault="00826D4C" w:rsidP="00A30B47">
      <w:pPr>
        <w:pStyle w:val="Caption"/>
        <w:jc w:val="center"/>
      </w:pPr>
    </w:p>
    <w:p w14:paraId="695CBD9C" w14:textId="77777777" w:rsidR="00826D4C" w:rsidRDefault="00826D4C" w:rsidP="00A30B47">
      <w:pPr>
        <w:pStyle w:val="Caption"/>
        <w:jc w:val="center"/>
      </w:pPr>
    </w:p>
    <w:p w14:paraId="18C0E675" w14:textId="26C28C8E" w:rsidR="00A30B47" w:rsidRPr="00A30B47" w:rsidRDefault="00AE1CCC" w:rsidP="00AE1CCC">
      <w:pPr>
        <w:pStyle w:val="Caption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1" locked="0" layoutInCell="1" allowOverlap="1" wp14:anchorId="35EF24DC" wp14:editId="04F0D907">
                <wp:simplePos x="0" y="0"/>
                <wp:positionH relativeFrom="margin">
                  <wp:align>center</wp:align>
                </wp:positionH>
                <wp:positionV relativeFrom="paragraph">
                  <wp:posOffset>319529</wp:posOffset>
                </wp:positionV>
                <wp:extent cx="4907915" cy="635"/>
                <wp:effectExtent l="0" t="0" r="6985" b="0"/>
                <wp:wrapTight wrapText="bothSides">
                  <wp:wrapPolygon edited="0">
                    <wp:start x="0" y="0"/>
                    <wp:lineTo x="0" y="20769"/>
                    <wp:lineTo x="21547" y="20769"/>
                    <wp:lineTo x="21547" y="0"/>
                    <wp:lineTo x="0" y="0"/>
                  </wp:wrapPolygon>
                </wp:wrapTight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7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04187D" w14:textId="741FE022" w:rsidR="00AA6D2E" w:rsidRDefault="00AA6D2E" w:rsidP="00C205E4">
                            <w:pPr>
                              <w:pStyle w:val="Caption"/>
                              <w:jc w:val="center"/>
                            </w:pPr>
                            <w:bookmarkStart w:id="42" w:name="_Toc73661391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cs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C205E4">
                              <w:t xml:space="preserve"> </w:t>
                            </w:r>
                            <w:r w:rsidRPr="00A30B47">
                              <w:t>Use Case Diagram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ระบบหุ่นยนต์ป้อนอาหาร</w:t>
                            </w:r>
                            <w:bookmarkEnd w:id="42"/>
                          </w:p>
                          <w:p w14:paraId="520CAA7B" w14:textId="742C5A22" w:rsidR="00AA6D2E" w:rsidRPr="00C205E4" w:rsidRDefault="00AA6D2E" w:rsidP="00C205E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EF24DC" id="Text Box 41" o:spid="_x0000_s1030" type="#_x0000_t202" style="position:absolute;left:0;text-align:left;margin-left:0;margin-top:25.15pt;width:386.45pt;height:.05pt;z-index:-2515742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" stroked="f">
                <v:textbox style="mso-fit-shape-to-text:t" inset="0,0,0,0">
                  <w:txbxContent>
                    <w:p w14:paraId="6C04187D" w14:textId="741FE022" w:rsidR="00AA6D2E" w:rsidRDefault="00AA6D2E" w:rsidP="00C205E4">
                      <w:pPr>
                        <w:pStyle w:val="Caption"/>
                        <w:jc w:val="center"/>
                      </w:pPr>
                      <w:bookmarkStart w:id="43" w:name="_Toc73661391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cs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C205E4">
                        <w:t xml:space="preserve"> </w:t>
                      </w:r>
                      <w:r w:rsidRPr="00A30B47">
                        <w:t>Use Case Diagram</w:t>
                      </w:r>
                      <w:r>
                        <w:rPr>
                          <w:rFonts w:hint="cs"/>
                          <w:cs/>
                        </w:rPr>
                        <w:t xml:space="preserve"> ระบบหุ่นยนต์ป้อนอาหาร</w:t>
                      </w:r>
                      <w:bookmarkEnd w:id="43"/>
                    </w:p>
                    <w:p w14:paraId="520CAA7B" w14:textId="742C5A22" w:rsidR="00AA6D2E" w:rsidRPr="00C205E4" w:rsidRDefault="00AA6D2E" w:rsidP="00C205E4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bookmarkEnd w:id="41"/>
    </w:p>
    <w:p w14:paraId="3B55D645" w14:textId="29036D6D" w:rsidR="00464C67" w:rsidRPr="00A00081" w:rsidRDefault="00464C67" w:rsidP="0011101D">
      <w:pPr>
        <w:pStyle w:val="Heading3"/>
        <w:rPr>
          <w:rFonts w:ascii="TH Sarabun New" w:hAnsi="TH Sarabun New" w:cs="TH Sarabun New"/>
        </w:rPr>
      </w:pPr>
      <w:bookmarkStart w:id="44" w:name="_Toc75876865"/>
      <w:r w:rsidRPr="00A00081">
        <w:rPr>
          <w:rFonts w:ascii="TH Sarabun New" w:hAnsi="TH Sarabun New" w:cs="TH Sarabun New"/>
        </w:rPr>
        <w:lastRenderedPageBreak/>
        <w:t>3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>2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>3 Use Case Description</w:t>
      </w:r>
      <w:bookmarkEnd w:id="44"/>
    </w:p>
    <w:p w14:paraId="6709DEA5" w14:textId="14B24D49" w:rsidR="00464C67" w:rsidRDefault="00464C67" w:rsidP="00A30B47">
      <w:pPr>
        <w:ind w:firstLine="720"/>
        <w:rPr>
          <w:shd w:val="clear" w:color="auto" w:fill="FFFFFF"/>
        </w:rPr>
      </w:pPr>
      <w:r w:rsidRPr="00A00081">
        <w:t>Use Case Description</w:t>
      </w:r>
      <w:r w:rsidRPr="00A00081">
        <w:rPr>
          <w:shd w:val="clear" w:color="auto" w:fill="FFFFFF"/>
          <w:cs/>
        </w:rPr>
        <w:t xml:space="preserve"> คือ การอธิบาย </w:t>
      </w:r>
      <w:r w:rsidRPr="00A00081">
        <w:rPr>
          <w:shd w:val="clear" w:color="auto" w:fill="FFFFFF"/>
        </w:rPr>
        <w:t xml:space="preserve">functional requirement </w:t>
      </w:r>
      <w:r w:rsidRPr="00A00081">
        <w:rPr>
          <w:shd w:val="clear" w:color="auto" w:fill="FFFFFF"/>
          <w:cs/>
        </w:rPr>
        <w:t>แบบละเอียด แนะนำรูปแบบการอธิบายแบบ ‘</w:t>
      </w:r>
      <w:r w:rsidRPr="00A00081">
        <w:rPr>
          <w:shd w:val="clear" w:color="auto" w:fill="FFFFFF"/>
        </w:rPr>
        <w:t>Use Case Specification</w:t>
      </w:r>
      <w:r w:rsidRPr="00A00081">
        <w:rPr>
          <w:shd w:val="clear" w:color="auto" w:fill="FFFFFF"/>
          <w:cs/>
        </w:rPr>
        <w:t>’ หรือเรียกว่า ‘</w:t>
      </w:r>
      <w:r w:rsidRPr="00A00081">
        <w:rPr>
          <w:shd w:val="clear" w:color="auto" w:fill="FFFFFF"/>
        </w:rPr>
        <w:t>Use Case Description</w:t>
      </w:r>
      <w:r w:rsidRPr="00A00081">
        <w:rPr>
          <w:shd w:val="clear" w:color="auto" w:fill="FFFFFF"/>
          <w:cs/>
        </w:rPr>
        <w:t>’ เนื่องจากมีการแบ่งประเด็นเป็นหัวข้อ</w:t>
      </w:r>
      <w:r w:rsidR="00A122EF" w:rsidRPr="00A00081">
        <w:rPr>
          <w:shd w:val="clear" w:color="auto" w:fill="FFFFFF"/>
          <w:cs/>
        </w:rPr>
        <w:t xml:space="preserve"> </w:t>
      </w:r>
      <w:r w:rsidRPr="00A00081">
        <w:rPr>
          <w:shd w:val="clear" w:color="auto" w:fill="FFFFFF"/>
          <w:cs/>
        </w:rPr>
        <w:t xml:space="preserve">ๆ ชัดเจน ทำให้เราไม่ต้องการอธิบายเป็นข้อความยาวเหยียดเป็นเรียงความ </w:t>
      </w:r>
      <w:r w:rsidR="00A122EF" w:rsidRPr="00A00081">
        <w:rPr>
          <w:shd w:val="clear" w:color="auto" w:fill="FFFFFF"/>
          <w:cs/>
        </w:rPr>
        <w:t>ที่อ่าน</w:t>
      </w:r>
      <w:r w:rsidRPr="00A00081">
        <w:rPr>
          <w:shd w:val="clear" w:color="auto" w:fill="FFFFFF"/>
          <w:cs/>
        </w:rPr>
        <w:t>และจับประเด็นยาก</w:t>
      </w:r>
    </w:p>
    <w:p w14:paraId="174B9BE0" w14:textId="77777777" w:rsidR="00F3164B" w:rsidRDefault="00F3164B" w:rsidP="00A30B47">
      <w:pPr>
        <w:ind w:firstLine="720"/>
        <w:rPr>
          <w:shd w:val="clear" w:color="auto" w:fill="FFFFFF"/>
        </w:rPr>
      </w:pPr>
    </w:p>
    <w:p w14:paraId="5F6AA6C1" w14:textId="6A32B490" w:rsidR="00AD6483" w:rsidRPr="00F3164B" w:rsidRDefault="00AD6483" w:rsidP="00581149">
      <w:pPr>
        <w:pStyle w:val="Caption"/>
        <w:rPr>
          <w:shd w:val="clear" w:color="auto" w:fill="FFFFFF"/>
          <w:cs/>
        </w:rPr>
      </w:pPr>
      <w:bookmarkStart w:id="45" w:name="_Toc34779382"/>
      <w:bookmarkStart w:id="46" w:name="_Toc73051504"/>
      <w:r>
        <w:rPr>
          <w:rFonts w:hint="cs"/>
          <w:cs/>
        </w:rPr>
        <w:t xml:space="preserve"> </w:t>
      </w:r>
      <w:bookmarkStart w:id="47" w:name="_Toc73051787"/>
      <w:bookmarkStart w:id="48" w:name="_Toc73661415"/>
      <w:r w:rsidR="00581149">
        <w:rPr>
          <w:cs/>
        </w:rPr>
        <w:t xml:space="preserve">ตารางที่ </w:t>
      </w:r>
      <w:r w:rsidR="00C05E25">
        <w:fldChar w:fldCharType="begin"/>
      </w:r>
      <w:r w:rsidR="00C05E25">
        <w:instrText xml:space="preserve"> SEQ </w:instrText>
      </w:r>
      <w:r w:rsidR="00C05E25">
        <w:rPr>
          <w:cs/>
        </w:rPr>
        <w:instrText xml:space="preserve">ตารางที่ </w:instrText>
      </w:r>
      <w:r w:rsidR="00C05E25">
        <w:instrText xml:space="preserve">\* ARABIC </w:instrText>
      </w:r>
      <w:r w:rsidR="00C05E25">
        <w:fldChar w:fldCharType="separate"/>
      </w:r>
      <w:r w:rsidR="00281F97">
        <w:rPr>
          <w:noProof/>
        </w:rPr>
        <w:t>2</w:t>
      </w:r>
      <w:r w:rsidR="00C05E25">
        <w:rPr>
          <w:noProof/>
        </w:rPr>
        <w:fldChar w:fldCharType="end"/>
      </w:r>
      <w:r w:rsidR="00581149">
        <w:rPr>
          <w:rFonts w:hint="cs"/>
          <w:cs/>
        </w:rPr>
        <w:t xml:space="preserve"> </w:t>
      </w:r>
      <w:r w:rsidRPr="00AD6483">
        <w:t xml:space="preserve">Use Case Description </w:t>
      </w:r>
      <w:bookmarkEnd w:id="45"/>
      <w:r w:rsidR="00CE4443">
        <w:rPr>
          <w:rFonts w:hint="cs"/>
          <w:cs/>
        </w:rPr>
        <w:t>เริ่มการทำงาน</w:t>
      </w:r>
      <w:bookmarkEnd w:id="46"/>
      <w:bookmarkEnd w:id="47"/>
      <w:bookmarkEnd w:id="4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0"/>
        <w:gridCol w:w="2900"/>
        <w:gridCol w:w="3247"/>
      </w:tblGrid>
      <w:tr w:rsidR="000F5FD6" w:rsidRPr="00A00081" w14:paraId="79B9974C" w14:textId="77777777" w:rsidTr="00A30B47">
        <w:tc>
          <w:tcPr>
            <w:tcW w:w="2150" w:type="dxa"/>
          </w:tcPr>
          <w:p w14:paraId="198C2A23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Use Case ID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7" w:type="dxa"/>
            <w:gridSpan w:val="2"/>
          </w:tcPr>
          <w:p w14:paraId="31392E7F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UC_01</w:t>
            </w:r>
          </w:p>
        </w:tc>
      </w:tr>
      <w:tr w:rsidR="000F5FD6" w:rsidRPr="00A00081" w14:paraId="12EA9188" w14:textId="77777777" w:rsidTr="00A30B47">
        <w:tc>
          <w:tcPr>
            <w:tcW w:w="2150" w:type="dxa"/>
          </w:tcPr>
          <w:p w14:paraId="5FEE44A8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Use Case Name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7" w:type="dxa"/>
            <w:gridSpan w:val="2"/>
          </w:tcPr>
          <w:p w14:paraId="52CCB939" w14:textId="4A629BF2" w:rsidR="00BC462B" w:rsidRPr="00A00081" w:rsidRDefault="00CE4443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เริ่มการทำงาน</w:t>
            </w:r>
          </w:p>
        </w:tc>
      </w:tr>
      <w:tr w:rsidR="000F5FD6" w:rsidRPr="00A00081" w14:paraId="3A3615A4" w14:textId="77777777" w:rsidTr="00A30B47">
        <w:tc>
          <w:tcPr>
            <w:tcW w:w="2150" w:type="dxa"/>
          </w:tcPr>
          <w:p w14:paraId="4BDDCF5E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Brief Description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7" w:type="dxa"/>
            <w:gridSpan w:val="2"/>
          </w:tcPr>
          <w:p w14:paraId="1769357F" w14:textId="4F80E5FB" w:rsidR="00BC462B" w:rsidRPr="00A00081" w:rsidRDefault="00B0655F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เ</w:t>
            </w:r>
            <w:r w:rsidR="00CE4443">
              <w:rPr>
                <w:rFonts w:hint="cs"/>
                <w:color w:val="000000" w:themeColor="text1"/>
                <w:cs/>
              </w:rPr>
              <w:t>ริ่มโปรแกรมเพื่อเริ่มการทำงานทั้งหมด</w:t>
            </w:r>
          </w:p>
        </w:tc>
      </w:tr>
      <w:tr w:rsidR="000F5FD6" w:rsidRPr="00A00081" w14:paraId="058D7665" w14:textId="77777777" w:rsidTr="00A30B47">
        <w:tc>
          <w:tcPr>
            <w:tcW w:w="2150" w:type="dxa"/>
          </w:tcPr>
          <w:p w14:paraId="47E8F983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Triggering Event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7" w:type="dxa"/>
            <w:gridSpan w:val="2"/>
          </w:tcPr>
          <w:p w14:paraId="4FB8F4A0" w14:textId="40C5A6A5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เมื</w:t>
            </w:r>
            <w:r w:rsidR="00CE4443">
              <w:rPr>
                <w:rFonts w:hint="cs"/>
                <w:color w:val="000000" w:themeColor="text1"/>
                <w:cs/>
              </w:rPr>
              <w:t>่อต้องการใช้งานหุ่นยนต์แขนกลป้อนอาหารอัตโนมัติ</w:t>
            </w:r>
          </w:p>
        </w:tc>
      </w:tr>
      <w:tr w:rsidR="000F5FD6" w:rsidRPr="00A00081" w14:paraId="26FBF72B" w14:textId="77777777" w:rsidTr="00A30B47">
        <w:tc>
          <w:tcPr>
            <w:tcW w:w="2150" w:type="dxa"/>
          </w:tcPr>
          <w:p w14:paraId="1F03B31F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Actors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7" w:type="dxa"/>
            <w:gridSpan w:val="2"/>
          </w:tcPr>
          <w:p w14:paraId="6BFB691A" w14:textId="7E588D71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ผู้</w:t>
            </w:r>
            <w:r w:rsidR="00CE4443">
              <w:rPr>
                <w:rFonts w:hint="cs"/>
                <w:color w:val="000000" w:themeColor="text1"/>
                <w:cs/>
              </w:rPr>
              <w:t>ช่วย/ผู้ดูแลผู้ป่วยและผู้สูงอายุ</w:t>
            </w:r>
          </w:p>
        </w:tc>
      </w:tr>
      <w:tr w:rsidR="000F5FD6" w:rsidRPr="00A00081" w14:paraId="25021604" w14:textId="77777777" w:rsidTr="00A30B47">
        <w:tc>
          <w:tcPr>
            <w:tcW w:w="2150" w:type="dxa"/>
          </w:tcPr>
          <w:p w14:paraId="2B45F5AE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Related Use Case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7" w:type="dxa"/>
            <w:gridSpan w:val="2"/>
          </w:tcPr>
          <w:p w14:paraId="35EECB82" w14:textId="1D26B206" w:rsidR="00BC462B" w:rsidRPr="00A00081" w:rsidRDefault="00CE4443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 xml:space="preserve">ป้อนอาหารอัตโนมัติโดยใช้ </w:t>
            </w:r>
            <w:r>
              <w:rPr>
                <w:color w:val="000000" w:themeColor="text1"/>
              </w:rPr>
              <w:t>Artificial Intelligence (AI)</w:t>
            </w:r>
          </w:p>
        </w:tc>
      </w:tr>
      <w:tr w:rsidR="000F5FD6" w:rsidRPr="00A00081" w14:paraId="5AA80D34" w14:textId="77777777" w:rsidTr="00A30B47">
        <w:tc>
          <w:tcPr>
            <w:tcW w:w="2150" w:type="dxa"/>
          </w:tcPr>
          <w:p w14:paraId="5C135E7C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Preconditions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7" w:type="dxa"/>
            <w:gridSpan w:val="2"/>
          </w:tcPr>
          <w:p w14:paraId="6E1C9C60" w14:textId="58852224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ต้</w:t>
            </w:r>
            <w:r w:rsidR="00CE4443">
              <w:rPr>
                <w:rFonts w:hint="cs"/>
                <w:color w:val="000000" w:themeColor="text1"/>
                <w:cs/>
              </w:rPr>
              <w:t>องมีผู้ช่วย/ผู้ดูแลผู้ป่วยและผู้สูงอายุ คอยดูแลในเบื้องต้น</w:t>
            </w:r>
          </w:p>
        </w:tc>
      </w:tr>
      <w:tr w:rsidR="000F5FD6" w:rsidRPr="00A00081" w14:paraId="4ED225DA" w14:textId="77777777" w:rsidTr="00A30B47">
        <w:tc>
          <w:tcPr>
            <w:tcW w:w="2150" w:type="dxa"/>
          </w:tcPr>
          <w:p w14:paraId="7C0F6751" w14:textId="77777777" w:rsidR="00BC462B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proofErr w:type="spellStart"/>
            <w:r w:rsidRPr="00A00081">
              <w:rPr>
                <w:color w:val="000000" w:themeColor="text1"/>
              </w:rPr>
              <w:t>Post</w:t>
            </w:r>
            <w:r w:rsidR="00B0655F" w:rsidRPr="00A00081">
              <w:rPr>
                <w:color w:val="000000" w:themeColor="text1"/>
              </w:rPr>
              <w:t>conditions</w:t>
            </w:r>
            <w:proofErr w:type="spellEnd"/>
            <w:r w:rsidR="00BC462B" w:rsidRPr="00A00081">
              <w:rPr>
                <w:color w:val="000000" w:themeColor="text1"/>
                <w:cs/>
              </w:rPr>
              <w:t xml:space="preserve"> :</w:t>
            </w:r>
          </w:p>
        </w:tc>
        <w:tc>
          <w:tcPr>
            <w:tcW w:w="6147" w:type="dxa"/>
            <w:gridSpan w:val="2"/>
          </w:tcPr>
          <w:p w14:paraId="75FB900C" w14:textId="36E68C90" w:rsidR="00BC462B" w:rsidRPr="00A00081" w:rsidRDefault="00CE4443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ผู้ช่วยหรือผู้ดูแลต้องคอยดูแลผู้ป่วยและผู้สูงอายุอย่างใกล้ชิด</w:t>
            </w:r>
          </w:p>
        </w:tc>
      </w:tr>
      <w:tr w:rsidR="000F5FD6" w:rsidRPr="00A00081" w14:paraId="1695F1F6" w14:textId="77777777" w:rsidTr="00A30B47">
        <w:tc>
          <w:tcPr>
            <w:tcW w:w="2150" w:type="dxa"/>
          </w:tcPr>
          <w:p w14:paraId="6F030205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Flow of Events</w:t>
            </w:r>
          </w:p>
        </w:tc>
        <w:tc>
          <w:tcPr>
            <w:tcW w:w="2900" w:type="dxa"/>
          </w:tcPr>
          <w:p w14:paraId="6171743F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center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Actor</w:t>
            </w:r>
          </w:p>
        </w:tc>
        <w:tc>
          <w:tcPr>
            <w:tcW w:w="3247" w:type="dxa"/>
          </w:tcPr>
          <w:p w14:paraId="58858D98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center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System</w:t>
            </w:r>
          </w:p>
        </w:tc>
      </w:tr>
      <w:tr w:rsidR="000F5FD6" w:rsidRPr="00A00081" w14:paraId="09097D1B" w14:textId="77777777" w:rsidTr="00A30B47">
        <w:tc>
          <w:tcPr>
            <w:tcW w:w="2150" w:type="dxa"/>
          </w:tcPr>
          <w:p w14:paraId="117039DF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</w:p>
        </w:tc>
        <w:tc>
          <w:tcPr>
            <w:tcW w:w="2900" w:type="dxa"/>
          </w:tcPr>
          <w:p w14:paraId="1968C8C7" w14:textId="5CC9886D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1</w:t>
            </w:r>
            <w:r w:rsidRPr="00A00081">
              <w:rPr>
                <w:color w:val="000000" w:themeColor="text1"/>
                <w:cs/>
              </w:rPr>
              <w:t>. เ</w:t>
            </w:r>
            <w:r w:rsidR="00CE4443">
              <w:rPr>
                <w:rFonts w:hint="cs"/>
                <w:color w:val="000000" w:themeColor="text1"/>
                <w:cs/>
              </w:rPr>
              <w:t>ปิดใช้งานเครื่อง</w:t>
            </w:r>
            <w:r w:rsidRPr="00A00081">
              <w:rPr>
                <w:color w:val="000000" w:themeColor="text1"/>
                <w:cs/>
              </w:rPr>
              <w:t xml:space="preserve"> </w:t>
            </w:r>
          </w:p>
          <w:p w14:paraId="63EB2693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4F33BCA7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698E2C1B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ind w:firstLine="720"/>
              <w:rPr>
                <w:color w:val="000000" w:themeColor="text1"/>
              </w:rPr>
            </w:pPr>
          </w:p>
          <w:p w14:paraId="0E3EE95E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ind w:firstLine="720"/>
              <w:rPr>
                <w:color w:val="000000" w:themeColor="text1"/>
              </w:rPr>
            </w:pPr>
          </w:p>
          <w:p w14:paraId="1E8B81A9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ind w:firstLine="720"/>
              <w:rPr>
                <w:color w:val="000000" w:themeColor="text1"/>
              </w:rPr>
            </w:pPr>
          </w:p>
        </w:tc>
        <w:tc>
          <w:tcPr>
            <w:tcW w:w="3247" w:type="dxa"/>
          </w:tcPr>
          <w:p w14:paraId="68F9E0F2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50EAF83A" w14:textId="7D41A625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2</w:t>
            </w:r>
            <w:r w:rsidRPr="00A00081">
              <w:rPr>
                <w:color w:val="000000" w:themeColor="text1"/>
                <w:cs/>
              </w:rPr>
              <w:t xml:space="preserve">. </w:t>
            </w:r>
            <w:r w:rsidR="00CE4443">
              <w:rPr>
                <w:rFonts w:hint="cs"/>
                <w:color w:val="000000" w:themeColor="text1"/>
                <w:cs/>
              </w:rPr>
              <w:t>ระบบทำการเตรียมเครื่องและประมวลผลโปรแกรม</w:t>
            </w:r>
          </w:p>
          <w:p w14:paraId="2FE5415E" w14:textId="04545A75" w:rsidR="00BC462B" w:rsidRPr="00A00081" w:rsidRDefault="00CE4443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3. ระบบตรวจสอบการตรวจจับรูปแบบปาก</w:t>
            </w:r>
            <w:r w:rsidR="00BC462B" w:rsidRPr="00A00081">
              <w:rPr>
                <w:color w:val="000000" w:themeColor="text1"/>
              </w:rPr>
              <w:t xml:space="preserve"> </w:t>
            </w:r>
          </w:p>
        </w:tc>
      </w:tr>
      <w:tr w:rsidR="000F5FD6" w:rsidRPr="00A00081" w14:paraId="4ED7398E" w14:textId="77777777" w:rsidTr="00A30B47">
        <w:tc>
          <w:tcPr>
            <w:tcW w:w="2150" w:type="dxa"/>
          </w:tcPr>
          <w:p w14:paraId="4C113300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Exceptions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7" w:type="dxa"/>
            <w:gridSpan w:val="2"/>
          </w:tcPr>
          <w:p w14:paraId="4ADE57B3" w14:textId="4D6036AC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- หาก</w:t>
            </w:r>
            <w:r w:rsidR="00CE4443">
              <w:rPr>
                <w:rFonts w:hint="cs"/>
                <w:color w:val="000000" w:themeColor="text1"/>
                <w:cs/>
              </w:rPr>
              <w:t>ไม่กดปุ่มเริ่มการทำงาน ระบบก็จะไม่ทำงานตามคำสั่งทั้งหมด</w:t>
            </w:r>
          </w:p>
        </w:tc>
      </w:tr>
    </w:tbl>
    <w:p w14:paraId="31C7DA06" w14:textId="2617FBB6" w:rsidR="00266AA4" w:rsidRDefault="00266AA4" w:rsidP="00655C35">
      <w:pPr>
        <w:rPr>
          <w:color w:val="000000" w:themeColor="text1"/>
          <w:cs/>
        </w:rPr>
      </w:pPr>
    </w:p>
    <w:p w14:paraId="474E68D1" w14:textId="49FE7E2D" w:rsidR="0026545B" w:rsidRPr="00A00081" w:rsidRDefault="00266AA4" w:rsidP="00266AA4">
      <w:pPr>
        <w:spacing w:after="160" w:line="259" w:lineRule="auto"/>
        <w:jc w:val="left"/>
        <w:rPr>
          <w:color w:val="000000" w:themeColor="text1"/>
        </w:rPr>
      </w:pPr>
      <w:r>
        <w:rPr>
          <w:color w:val="000000" w:themeColor="text1"/>
          <w:cs/>
        </w:rPr>
        <w:br w:type="page"/>
      </w:r>
    </w:p>
    <w:p w14:paraId="5B03DF0F" w14:textId="03B6DE96" w:rsidR="00AD6483" w:rsidRDefault="00AD6483" w:rsidP="00581149">
      <w:pPr>
        <w:pStyle w:val="Caption"/>
      </w:pPr>
      <w:bookmarkStart w:id="49" w:name="_Toc34779383"/>
      <w:bookmarkStart w:id="50" w:name="_Toc73051505"/>
      <w:r>
        <w:rPr>
          <w:rFonts w:hint="cs"/>
          <w:cs/>
        </w:rPr>
        <w:lastRenderedPageBreak/>
        <w:t xml:space="preserve"> </w:t>
      </w:r>
      <w:bookmarkStart w:id="51" w:name="_Toc73051788"/>
      <w:bookmarkStart w:id="52" w:name="_Toc73661416"/>
      <w:r w:rsidR="00581149">
        <w:rPr>
          <w:cs/>
        </w:rPr>
        <w:t xml:space="preserve">ตารางที่ </w:t>
      </w:r>
      <w:r w:rsidR="00C05E25">
        <w:fldChar w:fldCharType="begin"/>
      </w:r>
      <w:r w:rsidR="00C05E25">
        <w:instrText xml:space="preserve"> SEQ </w:instrText>
      </w:r>
      <w:r w:rsidR="00C05E25">
        <w:rPr>
          <w:cs/>
        </w:rPr>
        <w:instrText xml:space="preserve">ตารางที่ </w:instrText>
      </w:r>
      <w:r w:rsidR="00C05E25">
        <w:instrText xml:space="preserve">\* ARABIC </w:instrText>
      </w:r>
      <w:r w:rsidR="00C05E25">
        <w:fldChar w:fldCharType="separate"/>
      </w:r>
      <w:r w:rsidR="00281F97">
        <w:rPr>
          <w:noProof/>
        </w:rPr>
        <w:t>3</w:t>
      </w:r>
      <w:r w:rsidR="00C05E25">
        <w:rPr>
          <w:noProof/>
        </w:rPr>
        <w:fldChar w:fldCharType="end"/>
      </w:r>
      <w:r w:rsidR="00581149">
        <w:rPr>
          <w:rFonts w:hint="cs"/>
          <w:cs/>
        </w:rPr>
        <w:t xml:space="preserve"> </w:t>
      </w:r>
      <w:r w:rsidRPr="00AD6483">
        <w:t xml:space="preserve">Use Case Description </w:t>
      </w:r>
      <w:bookmarkEnd w:id="49"/>
      <w:r w:rsidR="005A6A86">
        <w:rPr>
          <w:rFonts w:hint="cs"/>
          <w:color w:val="000000" w:themeColor="text1"/>
          <w:cs/>
        </w:rPr>
        <w:t>การทำงานของแขนกล</w:t>
      </w:r>
      <w:bookmarkEnd w:id="50"/>
      <w:bookmarkEnd w:id="51"/>
      <w:bookmarkEnd w:id="5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2"/>
        <w:gridCol w:w="2895"/>
        <w:gridCol w:w="3250"/>
      </w:tblGrid>
      <w:tr w:rsidR="000F5FD6" w:rsidRPr="00A00081" w14:paraId="26089A66" w14:textId="77777777" w:rsidTr="009F11F3">
        <w:tc>
          <w:tcPr>
            <w:tcW w:w="2152" w:type="dxa"/>
          </w:tcPr>
          <w:p w14:paraId="3E913C35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Use Case ID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64BF9D76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UC_0</w:t>
            </w:r>
            <w:r w:rsidRPr="00A00081">
              <w:rPr>
                <w:color w:val="000000" w:themeColor="text1"/>
                <w:cs/>
              </w:rPr>
              <w:t>2</w:t>
            </w:r>
          </w:p>
        </w:tc>
      </w:tr>
      <w:tr w:rsidR="000F5FD6" w:rsidRPr="00A00081" w14:paraId="58F0D3A8" w14:textId="77777777" w:rsidTr="009F11F3">
        <w:tc>
          <w:tcPr>
            <w:tcW w:w="2152" w:type="dxa"/>
          </w:tcPr>
          <w:p w14:paraId="33180F6D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Use Case Name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3D14904E" w14:textId="093AD36C" w:rsidR="00686E8F" w:rsidRPr="00A00081" w:rsidRDefault="005A6A86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การ</w:t>
            </w:r>
            <w:r w:rsidR="00266AA4">
              <w:rPr>
                <w:rFonts w:hint="cs"/>
                <w:color w:val="000000" w:themeColor="text1"/>
                <w:cs/>
              </w:rPr>
              <w:t>ทำงานของแขนกล</w:t>
            </w:r>
          </w:p>
        </w:tc>
      </w:tr>
      <w:tr w:rsidR="000F5FD6" w:rsidRPr="00A00081" w14:paraId="0D7C64D7" w14:textId="77777777" w:rsidTr="009F11F3">
        <w:tc>
          <w:tcPr>
            <w:tcW w:w="2152" w:type="dxa"/>
          </w:tcPr>
          <w:p w14:paraId="29F4AD46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Brief Description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2AA816B8" w14:textId="349596AF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เพื่อ</w:t>
            </w:r>
            <w:r w:rsidR="00266AA4">
              <w:rPr>
                <w:rFonts w:hint="cs"/>
                <w:color w:val="000000" w:themeColor="text1"/>
                <w:cs/>
              </w:rPr>
              <w:t>ตรวจสอบว่าผู้ป่วยหรือผู้สูงอายุ กำลังอ้าปาก</w:t>
            </w:r>
          </w:p>
        </w:tc>
      </w:tr>
      <w:tr w:rsidR="000F5FD6" w:rsidRPr="00A00081" w14:paraId="6DF09946" w14:textId="77777777" w:rsidTr="009F11F3">
        <w:tc>
          <w:tcPr>
            <w:tcW w:w="2152" w:type="dxa"/>
          </w:tcPr>
          <w:p w14:paraId="78355755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Triggering Event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31643FCE" w14:textId="5D5150A4" w:rsidR="00686E8F" w:rsidRPr="00A00081" w:rsidRDefault="00266AA4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ผู้ใช้งานกำลังอ้าปาก</w:t>
            </w:r>
          </w:p>
        </w:tc>
      </w:tr>
      <w:tr w:rsidR="000F5FD6" w:rsidRPr="00A00081" w14:paraId="7792273B" w14:textId="77777777" w:rsidTr="009F11F3">
        <w:tc>
          <w:tcPr>
            <w:tcW w:w="2152" w:type="dxa"/>
          </w:tcPr>
          <w:p w14:paraId="423511A8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Actors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08F3445C" w14:textId="57121901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ผู้</w:t>
            </w:r>
            <w:r w:rsidR="00266AA4">
              <w:rPr>
                <w:rFonts w:hint="cs"/>
                <w:color w:val="000000" w:themeColor="text1"/>
                <w:cs/>
              </w:rPr>
              <w:t>ใช้งาน/ผู้ป่วย/ผู้สูงอายุ</w:t>
            </w:r>
          </w:p>
        </w:tc>
      </w:tr>
      <w:tr w:rsidR="000F5FD6" w:rsidRPr="00A00081" w14:paraId="4E5C55CE" w14:textId="77777777" w:rsidTr="009F11F3">
        <w:tc>
          <w:tcPr>
            <w:tcW w:w="2152" w:type="dxa"/>
          </w:tcPr>
          <w:p w14:paraId="3CF7E9E9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Related Use Case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0DD563A4" w14:textId="357BA1C7" w:rsidR="00686E8F" w:rsidRPr="00A00081" w:rsidRDefault="005A6A86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>การทำงานของแขนกล</w:t>
            </w:r>
          </w:p>
        </w:tc>
      </w:tr>
      <w:tr w:rsidR="000F5FD6" w:rsidRPr="00A00081" w14:paraId="517EB226" w14:textId="77777777" w:rsidTr="009F11F3">
        <w:tc>
          <w:tcPr>
            <w:tcW w:w="2152" w:type="dxa"/>
          </w:tcPr>
          <w:p w14:paraId="4754A7C3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Preconditions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15B4BB36" w14:textId="4779FED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สามารถทำได้</w:t>
            </w:r>
            <w:r w:rsidR="00266AA4">
              <w:rPr>
                <w:rFonts w:hint="cs"/>
                <w:color w:val="000000" w:themeColor="text1"/>
                <w:cs/>
              </w:rPr>
              <w:t>เปิดโปรแกรมเริ่มการใช้งาน</w:t>
            </w:r>
          </w:p>
        </w:tc>
      </w:tr>
      <w:tr w:rsidR="000F5FD6" w:rsidRPr="00A00081" w14:paraId="13386894" w14:textId="77777777" w:rsidTr="009F11F3">
        <w:tc>
          <w:tcPr>
            <w:tcW w:w="2152" w:type="dxa"/>
          </w:tcPr>
          <w:p w14:paraId="04854A1A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proofErr w:type="spellStart"/>
            <w:r w:rsidRPr="00A00081">
              <w:rPr>
                <w:color w:val="000000" w:themeColor="text1"/>
              </w:rPr>
              <w:t>Postconditions</w:t>
            </w:r>
            <w:proofErr w:type="spellEnd"/>
            <w:r w:rsidRPr="00A00081">
              <w:rPr>
                <w:color w:val="000000" w:themeColor="text1"/>
              </w:rPr>
              <w:t xml:space="preserve">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08788950" w14:textId="08B6EFB5" w:rsidR="00686E8F" w:rsidRPr="00A00081" w:rsidRDefault="00266AA4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ผู้ช่วยหรือผู้ดูแลต้องคอยดูแลผู้ป่วยและผู้สูงอายุอย่างใกล้ชิด</w:t>
            </w:r>
          </w:p>
        </w:tc>
      </w:tr>
      <w:tr w:rsidR="000F5FD6" w:rsidRPr="00A00081" w14:paraId="74453F99" w14:textId="77777777" w:rsidTr="009F11F3">
        <w:tc>
          <w:tcPr>
            <w:tcW w:w="2152" w:type="dxa"/>
          </w:tcPr>
          <w:p w14:paraId="7610B72D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Flow of Events</w:t>
            </w:r>
          </w:p>
        </w:tc>
        <w:tc>
          <w:tcPr>
            <w:tcW w:w="2895" w:type="dxa"/>
          </w:tcPr>
          <w:p w14:paraId="7A502923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center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Actor</w:t>
            </w:r>
          </w:p>
        </w:tc>
        <w:tc>
          <w:tcPr>
            <w:tcW w:w="3250" w:type="dxa"/>
          </w:tcPr>
          <w:p w14:paraId="70472437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center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System</w:t>
            </w:r>
          </w:p>
        </w:tc>
      </w:tr>
      <w:tr w:rsidR="000F5FD6" w:rsidRPr="00A00081" w14:paraId="705A5E24" w14:textId="77777777" w:rsidTr="009F11F3">
        <w:tc>
          <w:tcPr>
            <w:tcW w:w="2152" w:type="dxa"/>
          </w:tcPr>
          <w:p w14:paraId="1FA5C6E5" w14:textId="77777777" w:rsidR="00686E8F" w:rsidRPr="00A00081" w:rsidRDefault="00686E8F" w:rsidP="00686E8F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</w:p>
        </w:tc>
        <w:tc>
          <w:tcPr>
            <w:tcW w:w="2895" w:type="dxa"/>
          </w:tcPr>
          <w:p w14:paraId="70D525FE" w14:textId="77777777" w:rsidR="00686E8F" w:rsidRPr="00A00081" w:rsidRDefault="00686E8F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1BB1E55E" w14:textId="57148AD5" w:rsidR="00686E8F" w:rsidRDefault="00686E8F" w:rsidP="00266AA4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4A1EF036" w14:textId="65395F97" w:rsidR="00266AA4" w:rsidRPr="005A6A86" w:rsidRDefault="005A6A86" w:rsidP="005A6A8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 xml:space="preserve">2. </w:t>
            </w:r>
            <w:r w:rsidR="00266AA4" w:rsidRPr="005A6A86">
              <w:rPr>
                <w:rFonts w:hint="cs"/>
                <w:color w:val="000000" w:themeColor="text1"/>
                <w:cs/>
              </w:rPr>
              <w:t>ผู้</w:t>
            </w:r>
            <w:r>
              <w:rPr>
                <w:rFonts w:hint="cs"/>
                <w:color w:val="000000" w:themeColor="text1"/>
                <w:cs/>
              </w:rPr>
              <w:t>ใช้งาน</w:t>
            </w:r>
            <w:r w:rsidR="00266AA4" w:rsidRPr="005A6A86">
              <w:rPr>
                <w:rFonts w:hint="cs"/>
                <w:color w:val="000000" w:themeColor="text1"/>
                <w:cs/>
              </w:rPr>
              <w:t>อ้าปากเพื่อเตรียมรับประทานอาหาร</w:t>
            </w:r>
          </w:p>
          <w:p w14:paraId="12B912AE" w14:textId="77777777" w:rsidR="00686E8F" w:rsidRPr="00A00081" w:rsidRDefault="00686E8F" w:rsidP="00686E8F">
            <w:pPr>
              <w:tabs>
                <w:tab w:val="left" w:pos="992"/>
                <w:tab w:val="left" w:pos="1080"/>
                <w:tab w:val="left" w:pos="1560"/>
              </w:tabs>
              <w:ind w:firstLine="720"/>
              <w:rPr>
                <w:color w:val="000000" w:themeColor="text1"/>
              </w:rPr>
            </w:pPr>
          </w:p>
          <w:p w14:paraId="38FC3E9C" w14:textId="77777777" w:rsidR="00686E8F" w:rsidRDefault="00686E8F" w:rsidP="00266AA4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1170567F" w14:textId="77777777" w:rsidR="005A6A86" w:rsidRDefault="005A6A86" w:rsidP="00266AA4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79FE8116" w14:textId="77777777" w:rsidR="005A6A86" w:rsidRDefault="005A6A86" w:rsidP="00266AA4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47EDD9C5" w14:textId="77777777" w:rsidR="005A6A86" w:rsidRDefault="005A6A86" w:rsidP="00266AA4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3F6F55DB" w14:textId="77777777" w:rsidR="005A6A86" w:rsidRDefault="005A6A86" w:rsidP="00266AA4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3F6EFF25" w14:textId="4B27325C" w:rsidR="005A6A86" w:rsidRPr="00A00081" w:rsidRDefault="005A6A86" w:rsidP="00266AA4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7. ผู้ใช้งานรับประทานอาหารที่ตักมา</w:t>
            </w:r>
          </w:p>
        </w:tc>
        <w:tc>
          <w:tcPr>
            <w:tcW w:w="3250" w:type="dxa"/>
          </w:tcPr>
          <w:p w14:paraId="203EFE64" w14:textId="30965A8D" w:rsidR="00686E8F" w:rsidRPr="00A00081" w:rsidRDefault="00266AA4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1. ระบบเปิดกล้องตรวจจับ</w:t>
            </w:r>
            <w:r w:rsidR="005A6A86">
              <w:rPr>
                <w:rFonts w:hint="cs"/>
                <w:color w:val="000000" w:themeColor="text1"/>
                <w:cs/>
              </w:rPr>
              <w:t>การอ้าของ</w:t>
            </w:r>
            <w:r>
              <w:rPr>
                <w:rFonts w:hint="cs"/>
                <w:color w:val="000000" w:themeColor="text1"/>
                <w:cs/>
              </w:rPr>
              <w:t>ริมฝีปากของผู้ใช้งาน</w:t>
            </w:r>
          </w:p>
          <w:p w14:paraId="69D89BD6" w14:textId="77777777" w:rsidR="00686E8F" w:rsidRPr="00A00081" w:rsidRDefault="00686E8F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6DCD3C64" w14:textId="5C27B792" w:rsidR="00686E8F" w:rsidRDefault="00686E8F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7ABA30EE" w14:textId="2749A47D" w:rsidR="005A6A86" w:rsidRDefault="005A6A86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3. แขนกลเริ่มทำงานตักอาหาร</w:t>
            </w:r>
          </w:p>
          <w:p w14:paraId="4F382367" w14:textId="4721755D" w:rsidR="005A6A86" w:rsidRDefault="005A6A86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4. แขนกลหมุนหันมาทางผู้ป่วย</w:t>
            </w:r>
          </w:p>
          <w:p w14:paraId="69A059E8" w14:textId="3FF6F109" w:rsidR="005A6A86" w:rsidRDefault="005A6A86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5. ระบบจะใช้</w:t>
            </w:r>
            <w:r w:rsidR="000521EA">
              <w:rPr>
                <w:rFonts w:hint="cs"/>
                <w:color w:val="000000" w:themeColor="text1"/>
                <w:cs/>
              </w:rPr>
              <w:t xml:space="preserve"> </w:t>
            </w:r>
            <w:r w:rsidR="000521EA">
              <w:rPr>
                <w:color w:val="000000" w:themeColor="text1"/>
              </w:rPr>
              <w:t>U</w:t>
            </w:r>
            <w:r w:rsidRPr="005A6A86">
              <w:rPr>
                <w:color w:val="000000" w:themeColor="text1"/>
              </w:rPr>
              <w:t xml:space="preserve">ltrasonic </w:t>
            </w:r>
            <w:r w:rsidR="000521EA">
              <w:rPr>
                <w:color w:val="000000" w:themeColor="text1"/>
              </w:rPr>
              <w:t>S</w:t>
            </w:r>
            <w:r w:rsidRPr="005A6A86">
              <w:rPr>
                <w:color w:val="000000" w:themeColor="text1"/>
              </w:rPr>
              <w:t>ensor</w:t>
            </w:r>
            <w:r>
              <w:rPr>
                <w:rFonts w:hint="cs"/>
                <w:color w:val="000000" w:themeColor="text1"/>
                <w:cs/>
              </w:rPr>
              <w:t xml:space="preserve">   เพื่อวัดระยะห่างกับผู้ใช้งาน</w:t>
            </w:r>
          </w:p>
          <w:p w14:paraId="283CDC10" w14:textId="36E555D8" w:rsidR="005A6A86" w:rsidRPr="00A00081" w:rsidRDefault="005A6A86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6. แขน</w:t>
            </w:r>
            <w:r w:rsidR="000521EA">
              <w:rPr>
                <w:rFonts w:hint="cs"/>
                <w:color w:val="000000" w:themeColor="text1"/>
                <w:cs/>
              </w:rPr>
              <w:t>กลทำมุมองศา สัมพันธ์กับระยะห่างที่คำนวณ</w:t>
            </w:r>
          </w:p>
          <w:p w14:paraId="7592B113" w14:textId="77777777" w:rsidR="00686E8F" w:rsidRPr="00A00081" w:rsidRDefault="00686E8F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27A934E2" w14:textId="77777777" w:rsidR="00686E8F" w:rsidRDefault="00686E8F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617F6BE0" w14:textId="546BF12B" w:rsidR="005A6A86" w:rsidRPr="00266AA4" w:rsidRDefault="005A6A86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8. แขนกลหมุนกลับไปยังตำแหน่งเดิม เพื่อรอตรวจจับอ้าของริมฝีปากใหม่</w:t>
            </w:r>
          </w:p>
        </w:tc>
      </w:tr>
      <w:tr w:rsidR="00686E8F" w:rsidRPr="00A00081" w14:paraId="3E8BFC9C" w14:textId="77777777" w:rsidTr="009F11F3">
        <w:tc>
          <w:tcPr>
            <w:tcW w:w="2152" w:type="dxa"/>
          </w:tcPr>
          <w:p w14:paraId="55DA8F40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Exceptions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3CB673F9" w14:textId="19957AA3" w:rsidR="000521EA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 xml:space="preserve">- </w:t>
            </w:r>
            <w:r w:rsidR="005A6A86">
              <w:rPr>
                <w:rFonts w:hint="cs"/>
                <w:color w:val="000000" w:themeColor="text1"/>
                <w:cs/>
              </w:rPr>
              <w:t>หากไม่ได้เริ่มโปรแกรม</w:t>
            </w:r>
            <w:r w:rsidR="00ED5FF7">
              <w:rPr>
                <w:rFonts w:hint="cs"/>
                <w:color w:val="000000" w:themeColor="text1"/>
                <w:cs/>
              </w:rPr>
              <w:t xml:space="preserve"> ระบบก็จะไม่ทำงานตามคำสั่งทั้งหมด</w:t>
            </w:r>
          </w:p>
        </w:tc>
      </w:tr>
    </w:tbl>
    <w:p w14:paraId="4F6FA8CC" w14:textId="1BAE062C" w:rsidR="005A6A86" w:rsidRDefault="005A6A86">
      <w:pPr>
        <w:spacing w:after="160" w:line="259" w:lineRule="auto"/>
        <w:jc w:val="left"/>
        <w:rPr>
          <w:color w:val="000000" w:themeColor="text1"/>
          <w:cs/>
        </w:rPr>
      </w:pPr>
      <w:r>
        <w:rPr>
          <w:color w:val="000000" w:themeColor="text1"/>
          <w:cs/>
        </w:rPr>
        <w:br w:type="page"/>
      </w:r>
    </w:p>
    <w:p w14:paraId="1F2FC6B2" w14:textId="519308AC" w:rsidR="00686E8F" w:rsidRPr="005A6A86" w:rsidRDefault="00581149" w:rsidP="00581149">
      <w:pPr>
        <w:pStyle w:val="Caption"/>
      </w:pPr>
      <w:bookmarkStart w:id="53" w:name="_Toc73051789"/>
      <w:bookmarkStart w:id="54" w:name="_Toc73661417"/>
      <w:r>
        <w:rPr>
          <w:cs/>
        </w:rPr>
        <w:lastRenderedPageBreak/>
        <w:t xml:space="preserve">ตารางที่ </w:t>
      </w:r>
      <w:r w:rsidR="00C05E25">
        <w:fldChar w:fldCharType="begin"/>
      </w:r>
      <w:r w:rsidR="00C05E25">
        <w:instrText xml:space="preserve"> SEQ </w:instrText>
      </w:r>
      <w:r w:rsidR="00C05E25">
        <w:rPr>
          <w:cs/>
        </w:rPr>
        <w:instrText xml:space="preserve">ตารางที่ </w:instrText>
      </w:r>
      <w:r w:rsidR="00C05E25">
        <w:instrText xml:space="preserve">\* ARABIC </w:instrText>
      </w:r>
      <w:r w:rsidR="00C05E25">
        <w:fldChar w:fldCharType="separate"/>
      </w:r>
      <w:r w:rsidR="00281F97">
        <w:rPr>
          <w:noProof/>
        </w:rPr>
        <w:t>4</w:t>
      </w:r>
      <w:r w:rsidR="00C05E25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="005A6A86" w:rsidRPr="00AD6483">
        <w:t xml:space="preserve">Use Case Description </w:t>
      </w:r>
      <w:r w:rsidR="005A6A86" w:rsidRPr="00AD6483">
        <w:rPr>
          <w:cs/>
        </w:rPr>
        <w:t>จัดการข้อมูลพนักงาน</w:t>
      </w:r>
      <w:bookmarkEnd w:id="53"/>
      <w:bookmarkEnd w:id="5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2"/>
        <w:gridCol w:w="2895"/>
        <w:gridCol w:w="3250"/>
      </w:tblGrid>
      <w:tr w:rsidR="005A6A86" w:rsidRPr="00A00081" w14:paraId="737C536A" w14:textId="77777777" w:rsidTr="007103B6">
        <w:tc>
          <w:tcPr>
            <w:tcW w:w="2152" w:type="dxa"/>
          </w:tcPr>
          <w:p w14:paraId="4701915A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Use Case ID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223201D0" w14:textId="7702652C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UC_0</w:t>
            </w:r>
            <w:r w:rsidR="005255B9">
              <w:rPr>
                <w:color w:val="000000" w:themeColor="text1"/>
              </w:rPr>
              <w:t>3</w:t>
            </w:r>
          </w:p>
        </w:tc>
      </w:tr>
      <w:tr w:rsidR="005A6A86" w:rsidRPr="00A00081" w14:paraId="1FC7B6CD" w14:textId="77777777" w:rsidTr="007103B6">
        <w:tc>
          <w:tcPr>
            <w:tcW w:w="2152" w:type="dxa"/>
          </w:tcPr>
          <w:p w14:paraId="0398F4F6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Use Case Name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1DFA20C4" w14:textId="3638D44A" w:rsidR="005A6A86" w:rsidRPr="00A00081" w:rsidRDefault="00CE6112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>หยุดการทำงานฉุกเฉิน</w:t>
            </w:r>
          </w:p>
        </w:tc>
      </w:tr>
      <w:tr w:rsidR="005A6A86" w:rsidRPr="00A00081" w14:paraId="1B7AE427" w14:textId="77777777" w:rsidTr="007103B6">
        <w:tc>
          <w:tcPr>
            <w:tcW w:w="2152" w:type="dxa"/>
          </w:tcPr>
          <w:p w14:paraId="4BBCA7C5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Brief Description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1F7D0D7B" w14:textId="078D26A8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เพื่อ</w:t>
            </w:r>
            <w:r w:rsidR="00CE6112">
              <w:rPr>
                <w:rFonts w:hint="cs"/>
                <w:color w:val="000000" w:themeColor="text1"/>
                <w:cs/>
              </w:rPr>
              <w:t>ช่วยเหลือผู้ป่วยและผู้สูงอายุในการรับประทานอาหาร</w:t>
            </w:r>
            <w:r w:rsidR="00073125">
              <w:rPr>
                <w:rFonts w:hint="cs"/>
                <w:color w:val="000000" w:themeColor="text1"/>
                <w:cs/>
              </w:rPr>
              <w:t>เมื่อเครื่องมีปัญหาหรือทำงานผิดปกติ</w:t>
            </w:r>
          </w:p>
        </w:tc>
      </w:tr>
      <w:tr w:rsidR="005A6A86" w:rsidRPr="00A00081" w14:paraId="755C23BB" w14:textId="77777777" w:rsidTr="007103B6">
        <w:tc>
          <w:tcPr>
            <w:tcW w:w="2152" w:type="dxa"/>
          </w:tcPr>
          <w:p w14:paraId="548F760C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Triggering Event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1EB087F2" w14:textId="4D8B0EF6" w:rsidR="005A6A86" w:rsidRPr="00A00081" w:rsidRDefault="00073125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เมื่อต้องการหยุดการทำงานระบบฉุกเฉินเมื่อเกิดเหตุระบบขัดข้อง</w:t>
            </w:r>
          </w:p>
        </w:tc>
      </w:tr>
      <w:tr w:rsidR="005A6A86" w:rsidRPr="00A00081" w14:paraId="66EDB1BA" w14:textId="77777777" w:rsidTr="007103B6">
        <w:tc>
          <w:tcPr>
            <w:tcW w:w="2152" w:type="dxa"/>
          </w:tcPr>
          <w:p w14:paraId="6AD3AE73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Actors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55D852CF" w14:textId="3FC852F6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ผู้</w:t>
            </w:r>
            <w:r w:rsidR="00073125">
              <w:rPr>
                <w:rFonts w:hint="cs"/>
                <w:color w:val="000000" w:themeColor="text1"/>
                <w:cs/>
              </w:rPr>
              <w:t>ช่วย/ผู้ดูแลผู้ป่วยและผู้สูงอายุ</w:t>
            </w:r>
          </w:p>
        </w:tc>
      </w:tr>
      <w:tr w:rsidR="005A6A86" w:rsidRPr="00A00081" w14:paraId="4EB3B051" w14:textId="77777777" w:rsidTr="007103B6">
        <w:tc>
          <w:tcPr>
            <w:tcW w:w="2152" w:type="dxa"/>
          </w:tcPr>
          <w:p w14:paraId="47C8274D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Related Use Case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6498A30A" w14:textId="318E1992" w:rsidR="005A6A86" w:rsidRPr="00A00081" w:rsidRDefault="00073125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 xml:space="preserve">ป้อนอาหารอัตโนมัติโดยใช้ </w:t>
            </w:r>
            <w:r>
              <w:rPr>
                <w:color w:val="000000" w:themeColor="text1"/>
              </w:rPr>
              <w:t>Artificial Intelligence (AI)</w:t>
            </w:r>
          </w:p>
        </w:tc>
      </w:tr>
      <w:tr w:rsidR="005A6A86" w:rsidRPr="00A00081" w14:paraId="61F9BC23" w14:textId="77777777" w:rsidTr="007103B6">
        <w:tc>
          <w:tcPr>
            <w:tcW w:w="2152" w:type="dxa"/>
          </w:tcPr>
          <w:p w14:paraId="5E7FECAA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Preconditions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6CA71C68" w14:textId="47D34920" w:rsidR="005A6A86" w:rsidRPr="00A00081" w:rsidRDefault="00073125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>ต้องมีผู้ช่วย/ผู้ดูแลผู้ป่วยและผู้สูงอายุ คอยดูแลในเบื้องต้น</w:t>
            </w:r>
          </w:p>
        </w:tc>
      </w:tr>
      <w:tr w:rsidR="005A6A86" w:rsidRPr="00A00081" w14:paraId="7F54DF98" w14:textId="77777777" w:rsidTr="007103B6">
        <w:tc>
          <w:tcPr>
            <w:tcW w:w="2152" w:type="dxa"/>
          </w:tcPr>
          <w:p w14:paraId="44B37C62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proofErr w:type="spellStart"/>
            <w:r w:rsidRPr="00A00081">
              <w:rPr>
                <w:color w:val="000000" w:themeColor="text1"/>
              </w:rPr>
              <w:t>Postconditions</w:t>
            </w:r>
            <w:proofErr w:type="spellEnd"/>
            <w:r w:rsidRPr="00A00081">
              <w:rPr>
                <w:color w:val="000000" w:themeColor="text1"/>
              </w:rPr>
              <w:t xml:space="preserve">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34B78422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ผู้ช่วยหรือผู้ดูแลต้องคอยดูแลผู้ป่วยและผู้สูงอายุอย่างใกล้ชิด</w:t>
            </w:r>
          </w:p>
        </w:tc>
      </w:tr>
      <w:tr w:rsidR="005A6A86" w:rsidRPr="00A00081" w14:paraId="49279EE2" w14:textId="77777777" w:rsidTr="007103B6">
        <w:tc>
          <w:tcPr>
            <w:tcW w:w="2152" w:type="dxa"/>
          </w:tcPr>
          <w:p w14:paraId="7612C2DA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Flow of Events</w:t>
            </w:r>
          </w:p>
        </w:tc>
        <w:tc>
          <w:tcPr>
            <w:tcW w:w="2895" w:type="dxa"/>
          </w:tcPr>
          <w:p w14:paraId="48CA101E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center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Actor</w:t>
            </w:r>
          </w:p>
        </w:tc>
        <w:tc>
          <w:tcPr>
            <w:tcW w:w="3250" w:type="dxa"/>
          </w:tcPr>
          <w:p w14:paraId="0AD93089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center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System</w:t>
            </w:r>
          </w:p>
        </w:tc>
      </w:tr>
      <w:tr w:rsidR="005A6A86" w:rsidRPr="00A00081" w14:paraId="65391EC2" w14:textId="77777777" w:rsidTr="00007B52">
        <w:trPr>
          <w:trHeight w:val="1908"/>
        </w:trPr>
        <w:tc>
          <w:tcPr>
            <w:tcW w:w="2152" w:type="dxa"/>
          </w:tcPr>
          <w:p w14:paraId="100716E7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</w:p>
        </w:tc>
        <w:tc>
          <w:tcPr>
            <w:tcW w:w="2895" w:type="dxa"/>
          </w:tcPr>
          <w:p w14:paraId="72C382A2" w14:textId="6014FA1D" w:rsidR="005A6A86" w:rsidRPr="00073125" w:rsidRDefault="00073125" w:rsidP="00073125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1. กดปุ่มหยุดการทำงานฉุกเฉิน</w:t>
            </w:r>
          </w:p>
          <w:p w14:paraId="517781F4" w14:textId="77777777" w:rsidR="005A6A86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70C14647" w14:textId="77777777" w:rsidR="005A6A86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41B20D6D" w14:textId="77777777" w:rsidR="005A6A86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66B9DD58" w14:textId="77777777" w:rsidR="005A6A86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194184FF" w14:textId="65D8FF52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</w:tc>
        <w:tc>
          <w:tcPr>
            <w:tcW w:w="3250" w:type="dxa"/>
          </w:tcPr>
          <w:p w14:paraId="35A2BF9F" w14:textId="77777777" w:rsidR="00073125" w:rsidRPr="00007B52" w:rsidRDefault="00073125" w:rsidP="00007B52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52AB65C8" w14:textId="7DFD2CDE" w:rsidR="00007B52" w:rsidRDefault="00073125" w:rsidP="00073125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2. ระบบตัดการทำงานของระบบทั้งหมด</w:t>
            </w:r>
          </w:p>
          <w:p w14:paraId="74AF4126" w14:textId="77777777" w:rsidR="00007B52" w:rsidRDefault="00007B52" w:rsidP="00073125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584EE1CB" w14:textId="5CA6750A" w:rsidR="00073125" w:rsidRPr="00073125" w:rsidRDefault="00073125" w:rsidP="00073125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3. ระบบหยุดการสั่งงานทั้งหมด</w:t>
            </w:r>
          </w:p>
        </w:tc>
      </w:tr>
      <w:tr w:rsidR="005A6A86" w:rsidRPr="00A00081" w14:paraId="5C0744C5" w14:textId="77777777" w:rsidTr="007103B6">
        <w:tc>
          <w:tcPr>
            <w:tcW w:w="2152" w:type="dxa"/>
          </w:tcPr>
          <w:p w14:paraId="5B5DD589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Exceptions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39D5D98A" w14:textId="75F57A88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  <w:cs/>
              </w:rPr>
            </w:pPr>
            <w:r w:rsidRPr="00A00081">
              <w:rPr>
                <w:color w:val="000000" w:themeColor="text1"/>
                <w:cs/>
              </w:rPr>
              <w:t xml:space="preserve">- </w:t>
            </w:r>
            <w:r w:rsidR="00073125">
              <w:rPr>
                <w:rFonts w:hint="cs"/>
                <w:color w:val="000000" w:themeColor="text1"/>
                <w:cs/>
              </w:rPr>
              <w:t xml:space="preserve">เมื่อกดปุ่มหยุดการทำงานฉุกเฉินแล้วให้ทำการตรวจเช็คเครื่อง แล้วควร </w:t>
            </w:r>
            <w:r w:rsidR="00073125">
              <w:rPr>
                <w:color w:val="000000" w:themeColor="text1"/>
              </w:rPr>
              <w:t xml:space="preserve">Reset </w:t>
            </w:r>
            <w:r w:rsidR="00073125">
              <w:rPr>
                <w:rFonts w:hint="cs"/>
                <w:color w:val="000000" w:themeColor="text1"/>
                <w:cs/>
              </w:rPr>
              <w:t>เครื่องใหม่ก่อนเริ่มใช้งานต่อ</w:t>
            </w:r>
          </w:p>
        </w:tc>
      </w:tr>
    </w:tbl>
    <w:p w14:paraId="52169309" w14:textId="6D23C2E6" w:rsidR="005A6A86" w:rsidRDefault="005A6A86" w:rsidP="00686E8F">
      <w:pPr>
        <w:tabs>
          <w:tab w:val="left" w:pos="992"/>
          <w:tab w:val="left" w:pos="1080"/>
          <w:tab w:val="left" w:pos="1560"/>
        </w:tabs>
        <w:rPr>
          <w:color w:val="000000" w:themeColor="text1"/>
          <w:cs/>
        </w:rPr>
      </w:pPr>
    </w:p>
    <w:p w14:paraId="375258C1" w14:textId="63233C2F" w:rsidR="0026545B" w:rsidRPr="005A6A86" w:rsidRDefault="005A6A86" w:rsidP="005A6A86">
      <w:pPr>
        <w:spacing w:after="160" w:line="259" w:lineRule="auto"/>
        <w:jc w:val="left"/>
        <w:rPr>
          <w:color w:val="000000" w:themeColor="text1"/>
        </w:rPr>
      </w:pPr>
      <w:r>
        <w:rPr>
          <w:color w:val="000000" w:themeColor="text1"/>
          <w:cs/>
        </w:rPr>
        <w:br w:type="page"/>
      </w:r>
    </w:p>
    <w:p w14:paraId="4713A0B4" w14:textId="7F9016FC" w:rsidR="00374EEB" w:rsidRPr="00A00081" w:rsidRDefault="006550D1" w:rsidP="0011101D">
      <w:pPr>
        <w:pStyle w:val="Heading3"/>
        <w:rPr>
          <w:rFonts w:ascii="TH Sarabun New" w:hAnsi="TH Sarabun New" w:cs="TH Sarabun New"/>
        </w:rPr>
      </w:pPr>
      <w:bookmarkStart w:id="55" w:name="_Toc75876866"/>
      <w:r w:rsidRPr="00A00081">
        <w:rPr>
          <w:rFonts w:ascii="TH Sarabun New" w:hAnsi="TH Sarabun New" w:cs="TH Sarabun New"/>
        </w:rPr>
        <w:lastRenderedPageBreak/>
        <w:t>3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>2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 xml:space="preserve">4 </w:t>
      </w:r>
      <w:r w:rsidR="00374EEB" w:rsidRPr="00A00081">
        <w:rPr>
          <w:rFonts w:ascii="TH Sarabun New" w:hAnsi="TH Sarabun New" w:cs="TH Sarabun New"/>
        </w:rPr>
        <w:t>Activity Diagram</w:t>
      </w:r>
      <w:bookmarkEnd w:id="55"/>
      <w:r w:rsidR="00374EEB" w:rsidRPr="00A00081">
        <w:rPr>
          <w:rFonts w:ascii="TH Sarabun New" w:hAnsi="TH Sarabun New" w:cs="TH Sarabun New"/>
        </w:rPr>
        <w:t> </w:t>
      </w:r>
    </w:p>
    <w:p w14:paraId="0144AFFF" w14:textId="5561C336" w:rsidR="00837553" w:rsidRDefault="00374EEB" w:rsidP="00F3164B">
      <w:pPr>
        <w:ind w:firstLine="720"/>
      </w:pPr>
      <w:r w:rsidRPr="00A00081">
        <w:t>Activity Diagram </w:t>
      </w:r>
      <w:r w:rsidRPr="00A00081">
        <w:rPr>
          <w:cs/>
        </w:rPr>
        <w:t>หรือแผนภาพกิจกรรม คือ ใช้อธิบายกิจกรรมที่เกิดขึ้นในลักษณะกระแสการไหลของการทำงาน (</w:t>
      </w:r>
      <w:r w:rsidRPr="00A00081">
        <w:t>Workflow</w:t>
      </w:r>
      <w:r w:rsidRPr="00A00081">
        <w:rPr>
          <w:cs/>
        </w:rPr>
        <w:t xml:space="preserve">) จะมีลักษณะเดียวกับ </w:t>
      </w:r>
      <w:r w:rsidRPr="00A00081">
        <w:t xml:space="preserve">Flowchart </w:t>
      </w:r>
      <w:r w:rsidRPr="00A00081">
        <w:rPr>
          <w:cs/>
        </w:rPr>
        <w:t>(แสดงขั้นตอนการทำงานของระบบ) โดยขั้นตอนในการทำงานแต่ละขั้นจะเรียกว่า</w:t>
      </w:r>
      <w:r w:rsidRPr="00A00081">
        <w:t> Activity</w:t>
      </w:r>
    </w:p>
    <w:p w14:paraId="228ACF47" w14:textId="77777777" w:rsidR="00F3164B" w:rsidRDefault="00F3164B" w:rsidP="00F3164B">
      <w:pPr>
        <w:ind w:firstLine="720"/>
      </w:pPr>
    </w:p>
    <w:p w14:paraId="695F3434" w14:textId="38338C51" w:rsidR="00F3164B" w:rsidRDefault="00304033" w:rsidP="00837553">
      <w:pPr>
        <w:keepNext/>
        <w:ind w:left="720" w:hanging="720"/>
        <w:jc w:val="center"/>
      </w:pPr>
      <w:r>
        <w:rPr>
          <w:noProof/>
          <w:cs/>
        </w:rPr>
        <w:drawing>
          <wp:inline distT="0" distB="0" distL="0" distR="0" wp14:anchorId="6D9C42C3" wp14:editId="4A3D996B">
            <wp:extent cx="5273040" cy="4908550"/>
            <wp:effectExtent l="0" t="0" r="3810" b="635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9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6B4E4" w14:textId="29ED88F1" w:rsidR="008A40FC" w:rsidRDefault="00837553" w:rsidP="008A40FC">
      <w:pPr>
        <w:pStyle w:val="Caption"/>
        <w:jc w:val="center"/>
      </w:pPr>
      <w:bookmarkStart w:id="56" w:name="_Toc34779346"/>
      <w:bookmarkStart w:id="57" w:name="_Toc73661392"/>
      <w:r>
        <w:rPr>
          <w:cs/>
        </w:rPr>
        <w:t xml:space="preserve">ภาพที่ </w:t>
      </w:r>
      <w:r w:rsidR="00C05E25">
        <w:fldChar w:fldCharType="begin"/>
      </w:r>
      <w:r w:rsidR="00C05E25">
        <w:instrText xml:space="preserve"> SEQ </w:instrText>
      </w:r>
      <w:r w:rsidR="00C05E25">
        <w:rPr>
          <w:cs/>
        </w:rPr>
        <w:instrText xml:space="preserve">ภาพที่ </w:instrText>
      </w:r>
      <w:r w:rsidR="00C05E25">
        <w:instrText xml:space="preserve">\* ARABIC </w:instrText>
      </w:r>
      <w:r w:rsidR="00C05E25">
        <w:fldChar w:fldCharType="separate"/>
      </w:r>
      <w:r w:rsidR="004D5F0D">
        <w:rPr>
          <w:noProof/>
        </w:rPr>
        <w:t>7</w:t>
      </w:r>
      <w:r w:rsidR="00C05E25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Pr="00837553">
        <w:t xml:space="preserve">Activity Diagram </w:t>
      </w:r>
      <w:bookmarkEnd w:id="56"/>
      <w:r w:rsidR="008A40FC">
        <w:rPr>
          <w:rFonts w:hint="cs"/>
          <w:cs/>
        </w:rPr>
        <w:t>ระบบหุ่นยนต์ป้อนอาหาร</w:t>
      </w:r>
      <w:bookmarkEnd w:id="57"/>
    </w:p>
    <w:p w14:paraId="5C255BAA" w14:textId="0C66562A" w:rsidR="007103B6" w:rsidRDefault="007103B6" w:rsidP="008A40FC">
      <w:pPr>
        <w:pStyle w:val="Caption"/>
        <w:jc w:val="center"/>
      </w:pPr>
    </w:p>
    <w:p w14:paraId="1E9809CA" w14:textId="77777777" w:rsidR="00F3164B" w:rsidRDefault="00F3164B" w:rsidP="00F3164B">
      <w:pPr>
        <w:spacing w:after="160" w:line="259" w:lineRule="auto"/>
        <w:jc w:val="left"/>
        <w:rPr>
          <w:color w:val="000000" w:themeColor="text1"/>
        </w:rPr>
      </w:pPr>
    </w:p>
    <w:p w14:paraId="56364BBD" w14:textId="10F09D3C" w:rsidR="00F3164B" w:rsidRDefault="00F3164B" w:rsidP="00F3164B">
      <w:pPr>
        <w:spacing w:after="160" w:line="259" w:lineRule="auto"/>
        <w:jc w:val="left"/>
        <w:rPr>
          <w:color w:val="000000" w:themeColor="text1"/>
        </w:rPr>
      </w:pPr>
    </w:p>
    <w:p w14:paraId="321EC134" w14:textId="2C9ACF3A" w:rsidR="00F3164B" w:rsidRDefault="00F3164B">
      <w:pPr>
        <w:spacing w:after="160" w:line="259" w:lineRule="auto"/>
        <w:jc w:val="left"/>
        <w:rPr>
          <w:color w:val="000000" w:themeColor="text1"/>
          <w:cs/>
        </w:rPr>
      </w:pPr>
    </w:p>
    <w:p w14:paraId="7F24D9F5" w14:textId="43CB3F70" w:rsidR="005A4964" w:rsidRDefault="00C205E4">
      <w:pPr>
        <w:spacing w:after="160" w:line="259" w:lineRule="auto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4256" behindDoc="1" locked="0" layoutInCell="1" allowOverlap="1" wp14:anchorId="331F5724" wp14:editId="21A6AB46">
                <wp:simplePos x="0" y="0"/>
                <wp:positionH relativeFrom="column">
                  <wp:posOffset>-673100</wp:posOffset>
                </wp:positionH>
                <wp:positionV relativeFrom="paragraph">
                  <wp:posOffset>6793865</wp:posOffset>
                </wp:positionV>
                <wp:extent cx="5949950" cy="635"/>
                <wp:effectExtent l="0" t="0" r="0" b="0"/>
                <wp:wrapTight wrapText="bothSides">
                  <wp:wrapPolygon edited="0">
                    <wp:start x="0" y="0"/>
                    <wp:lineTo x="0" y="19938"/>
                    <wp:lineTo x="21508" y="19938"/>
                    <wp:lineTo x="21508" y="0"/>
                    <wp:lineTo x="0" y="0"/>
                  </wp:wrapPolygon>
                </wp:wrapTight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9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2954AF" w14:textId="657FA038" w:rsidR="00AA6D2E" w:rsidRPr="00944C5D" w:rsidRDefault="00AA6D2E" w:rsidP="00C205E4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58" w:name="_Toc73661393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วงจรควบคุมการทำงานของระบบ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F5724" id="Text Box 43" o:spid="_x0000_s1031" type="#_x0000_t202" style="position:absolute;margin-left:-53pt;margin-top:534.95pt;width:468.5pt;height:.05pt;z-index:-25157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" stroked="f">
                <v:textbox style="mso-fit-shape-to-text:t" inset="0,0,0,0">
                  <w:txbxContent>
                    <w:p w14:paraId="122954AF" w14:textId="657FA038" w:rsidR="00AA6D2E" w:rsidRPr="00944C5D" w:rsidRDefault="00AA6D2E" w:rsidP="00C205E4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59" w:name="_Toc73661393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วงจรควบคุมการทำงานของระบบ</w:t>
                      </w:r>
                      <w:bookmarkEnd w:id="59"/>
                    </w:p>
                  </w:txbxContent>
                </v:textbox>
                <w10:wrap type="tight"/>
              </v:shape>
            </w:pict>
          </mc:Fallback>
        </mc:AlternateContent>
      </w:r>
      <w:r w:rsidR="005A4964" w:rsidRPr="005A4964">
        <w:rPr>
          <w:noProof/>
        </w:rPr>
        <w:drawing>
          <wp:anchor distT="0" distB="0" distL="114300" distR="114300" simplePos="0" relativeHeight="251718656" behindDoc="1" locked="0" layoutInCell="1" allowOverlap="1" wp14:anchorId="46EDF176" wp14:editId="161213D3">
            <wp:simplePos x="0" y="0"/>
            <wp:positionH relativeFrom="margin">
              <wp:align>right</wp:align>
            </wp:positionH>
            <wp:positionV relativeFrom="paragraph">
              <wp:posOffset>284425</wp:posOffset>
            </wp:positionV>
            <wp:extent cx="5950226" cy="6451629"/>
            <wp:effectExtent l="0" t="0" r="0" b="6350"/>
            <wp:wrapTight wrapText="bothSides">
              <wp:wrapPolygon edited="0">
                <wp:start x="0" y="0"/>
                <wp:lineTo x="0" y="21557"/>
                <wp:lineTo x="21508" y="21557"/>
                <wp:lineTo x="21508" y="0"/>
                <wp:lineTo x="0" y="0"/>
              </wp:wrapPolygon>
            </wp:wrapTight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226" cy="64516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4964">
        <w:rPr>
          <w:rFonts w:hint="cs"/>
          <w:cs/>
        </w:rPr>
        <w:t>3.3 วงจรควบคุมการทำงานของระบบ</w:t>
      </w:r>
    </w:p>
    <w:p w14:paraId="4A18A8AE" w14:textId="5050B8B8" w:rsidR="005A4964" w:rsidRDefault="005A4964">
      <w:pPr>
        <w:spacing w:after="160" w:line="259" w:lineRule="auto"/>
        <w:jc w:val="left"/>
      </w:pPr>
    </w:p>
    <w:p w14:paraId="551E4E6A" w14:textId="5DED5A64" w:rsidR="005A4964" w:rsidRDefault="005A4964">
      <w:pPr>
        <w:spacing w:after="160" w:line="259" w:lineRule="auto"/>
        <w:jc w:val="left"/>
      </w:pPr>
      <w:r>
        <w:rPr>
          <w:cs/>
        </w:rPr>
        <w:tab/>
      </w:r>
      <w:r>
        <w:rPr>
          <w:rFonts w:hint="cs"/>
          <w:cs/>
        </w:rPr>
        <w:t>วงจรควบคุมการทำงานทั้งหมดของระบบซึ่งเป็นภาพรวมในการควบคุมหุ่นยนต์แขนกลป้อนอาหารอัตโนมัติ</w:t>
      </w:r>
    </w:p>
    <w:p w14:paraId="3A19A28F" w14:textId="0F1DA3E2" w:rsidR="00FD23FD" w:rsidRDefault="00C96B8F">
      <w:pPr>
        <w:spacing w:after="160" w:line="259" w:lineRule="auto"/>
        <w:jc w:val="left"/>
      </w:pPr>
      <w:r w:rsidRPr="00C96B8F">
        <w:lastRenderedPageBreak/>
        <w:t>3</w:t>
      </w:r>
      <w:r w:rsidR="00FD23FD">
        <w:rPr>
          <w:rFonts w:hint="cs"/>
          <w:cs/>
        </w:rPr>
        <w:t>.</w:t>
      </w:r>
      <w:r w:rsidR="005A4964">
        <w:rPr>
          <w:rFonts w:hint="cs"/>
          <w:cs/>
        </w:rPr>
        <w:t>4</w:t>
      </w:r>
      <w:r w:rsidR="00FD23FD">
        <w:rPr>
          <w:rFonts w:hint="cs"/>
          <w:cs/>
        </w:rPr>
        <w:t xml:space="preserve"> รูปแบบการทำงานโปรแกรมของระบบ </w:t>
      </w:r>
      <w:r w:rsidR="00FD23FD">
        <w:t>Artificial Intelligence (AI)</w:t>
      </w:r>
    </w:p>
    <w:p w14:paraId="1FC60886" w14:textId="2ACA9D59" w:rsidR="0080314E" w:rsidRDefault="00AE1CCC" w:rsidP="0080314E">
      <w:pPr>
        <w:spacing w:after="160" w:line="259" w:lineRule="auto"/>
        <w:jc w:val="left"/>
      </w:pPr>
      <w:r>
        <w:rPr>
          <w:noProof/>
          <w:color w:val="000000" w:themeColor="text1"/>
          <w:cs/>
        </w:rPr>
        <w:drawing>
          <wp:anchor distT="0" distB="0" distL="114300" distR="114300" simplePos="0" relativeHeight="251715584" behindDoc="1" locked="0" layoutInCell="1" allowOverlap="1" wp14:anchorId="64F7C033" wp14:editId="781E912E">
            <wp:simplePos x="0" y="0"/>
            <wp:positionH relativeFrom="margin">
              <wp:posOffset>860334</wp:posOffset>
            </wp:positionH>
            <wp:positionV relativeFrom="paragraph">
              <wp:posOffset>312255</wp:posOffset>
            </wp:positionV>
            <wp:extent cx="3526790" cy="2515870"/>
            <wp:effectExtent l="0" t="0" r="0" b="0"/>
            <wp:wrapTight wrapText="bothSides">
              <wp:wrapPolygon edited="0">
                <wp:start x="0" y="0"/>
                <wp:lineTo x="0" y="21426"/>
                <wp:lineTo x="21468" y="21426"/>
                <wp:lineTo x="21468" y="0"/>
                <wp:lineTo x="0" y="0"/>
              </wp:wrapPolygon>
            </wp:wrapTight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5156">
        <w:tab/>
      </w:r>
      <w:r w:rsidR="007631CC">
        <w:t xml:space="preserve">3.4.1 </w:t>
      </w:r>
      <w:r w:rsidR="00225156">
        <w:rPr>
          <w:rFonts w:hint="cs"/>
          <w:cs/>
        </w:rPr>
        <w:t>รูปแบบ</w:t>
      </w:r>
      <w:r w:rsidR="0080314E">
        <w:rPr>
          <w:rFonts w:hint="cs"/>
          <w:cs/>
        </w:rPr>
        <w:t>การทำงาน</w:t>
      </w:r>
      <w:r w:rsidR="008C6665">
        <w:rPr>
          <w:rFonts w:hint="cs"/>
          <w:cs/>
        </w:rPr>
        <w:t>ภาพรวม</w:t>
      </w:r>
      <w:r w:rsidR="0080314E">
        <w:rPr>
          <w:rFonts w:hint="cs"/>
          <w:cs/>
        </w:rPr>
        <w:t>ของระบบ</w:t>
      </w:r>
      <w:r w:rsidR="0080314E">
        <w:t xml:space="preserve"> Artificial Intelligence (AI)</w:t>
      </w:r>
    </w:p>
    <w:p w14:paraId="6FB305A5" w14:textId="622B9E83" w:rsidR="008C6665" w:rsidRDefault="008C6665" w:rsidP="0080314E">
      <w:pPr>
        <w:spacing w:after="160" w:line="259" w:lineRule="auto"/>
        <w:jc w:val="left"/>
      </w:pPr>
    </w:p>
    <w:p w14:paraId="25FFB1AD" w14:textId="66407D8D" w:rsidR="008C6665" w:rsidRDefault="008C6665" w:rsidP="0080314E">
      <w:pPr>
        <w:spacing w:after="160" w:line="259" w:lineRule="auto"/>
        <w:jc w:val="left"/>
      </w:pPr>
    </w:p>
    <w:p w14:paraId="531D6842" w14:textId="4BC48C6C" w:rsidR="008C6665" w:rsidRDefault="008C6665" w:rsidP="0080314E">
      <w:pPr>
        <w:spacing w:after="160" w:line="259" w:lineRule="auto"/>
        <w:jc w:val="left"/>
      </w:pPr>
    </w:p>
    <w:p w14:paraId="4E4BFA94" w14:textId="53D8D675" w:rsidR="008C6665" w:rsidRDefault="008C6665" w:rsidP="0080314E">
      <w:pPr>
        <w:spacing w:after="160" w:line="259" w:lineRule="auto"/>
        <w:jc w:val="left"/>
      </w:pPr>
    </w:p>
    <w:p w14:paraId="40A8266A" w14:textId="0DD6772B" w:rsidR="008C6665" w:rsidRDefault="008C6665" w:rsidP="0080314E">
      <w:pPr>
        <w:spacing w:after="160" w:line="259" w:lineRule="auto"/>
        <w:jc w:val="left"/>
      </w:pPr>
    </w:p>
    <w:p w14:paraId="77A66B1C" w14:textId="4667FDBE" w:rsidR="008C6665" w:rsidRDefault="008C6665" w:rsidP="0080314E">
      <w:pPr>
        <w:spacing w:after="160" w:line="259" w:lineRule="auto"/>
        <w:jc w:val="left"/>
      </w:pPr>
    </w:p>
    <w:p w14:paraId="6091713D" w14:textId="31B2FF51" w:rsidR="00AE1CCC" w:rsidRDefault="00AE1CCC" w:rsidP="0080314E">
      <w:pPr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1" locked="0" layoutInCell="1" allowOverlap="1" wp14:anchorId="0AD96676" wp14:editId="038524CB">
                <wp:simplePos x="0" y="0"/>
                <wp:positionH relativeFrom="margin">
                  <wp:align>center</wp:align>
                </wp:positionH>
                <wp:positionV relativeFrom="paragraph">
                  <wp:posOffset>206879</wp:posOffset>
                </wp:positionV>
                <wp:extent cx="4399280" cy="635"/>
                <wp:effectExtent l="0" t="0" r="1270" b="6350"/>
                <wp:wrapTight wrapText="bothSides">
                  <wp:wrapPolygon edited="0">
                    <wp:start x="0" y="0"/>
                    <wp:lineTo x="0" y="20903"/>
                    <wp:lineTo x="21513" y="20903"/>
                    <wp:lineTo x="21513" y="0"/>
                    <wp:lineTo x="0" y="0"/>
                  </wp:wrapPolygon>
                </wp:wrapTight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9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8E17F9" w14:textId="28601161" w:rsidR="00AA6D2E" w:rsidRPr="00AE1CCC" w:rsidRDefault="00AA6D2E" w:rsidP="00AE1CCC">
                            <w:pPr>
                              <w:spacing w:after="160" w:line="259" w:lineRule="auto"/>
                              <w:jc w:val="center"/>
                            </w:pPr>
                            <w:bookmarkStart w:id="60" w:name="_Toc73661394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cs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รูปแบบการทำงานภาพรวมของระบบ</w:t>
                            </w:r>
                            <w:r>
                              <w:t xml:space="preserve"> Artificial Intelligence (AI)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D96676" id="Text Box 38" o:spid="_x0000_s1032" type="#_x0000_t202" style="position:absolute;margin-left:0;margin-top:16.3pt;width:346.4pt;height:.05pt;z-index:-2515507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" stroked="f">
                <v:textbox style="mso-fit-shape-to-text:t" inset="0,0,0,0">
                  <w:txbxContent>
                    <w:p w14:paraId="5F8E17F9" w14:textId="28601161" w:rsidR="00AA6D2E" w:rsidRPr="00AE1CCC" w:rsidRDefault="00AA6D2E" w:rsidP="00AE1CCC">
                      <w:pPr>
                        <w:spacing w:after="160" w:line="259" w:lineRule="auto"/>
                        <w:jc w:val="center"/>
                      </w:pPr>
                      <w:bookmarkStart w:id="61" w:name="_Toc73661394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cs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cs"/>
                          <w:cs/>
                        </w:rPr>
                        <w:t>รูปแบบการทำงานภาพรวมของระบบ</w:t>
                      </w:r>
                      <w:r>
                        <w:t xml:space="preserve"> Artificial Intelligence (AI)</w:t>
                      </w:r>
                      <w:bookmarkEnd w:id="61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C965672" w14:textId="77777777" w:rsidR="00AE1CCC" w:rsidRDefault="00AE1CCC" w:rsidP="0080314E">
      <w:pPr>
        <w:spacing w:after="160" w:line="259" w:lineRule="auto"/>
        <w:jc w:val="left"/>
      </w:pPr>
    </w:p>
    <w:p w14:paraId="7A2C50C8" w14:textId="24E2F3E3" w:rsidR="008C6665" w:rsidRDefault="007631CC" w:rsidP="008C6665">
      <w:pPr>
        <w:spacing w:after="160" w:line="259" w:lineRule="auto"/>
        <w:ind w:firstLine="720"/>
        <w:jc w:val="left"/>
      </w:pPr>
      <w:r>
        <w:t xml:space="preserve">3.4.2 </w:t>
      </w:r>
      <w:r w:rsidR="008C6665">
        <w:rPr>
          <w:rFonts w:hint="cs"/>
          <w:cs/>
        </w:rPr>
        <w:t xml:space="preserve">รูปแบบการทำงานของ </w:t>
      </w:r>
      <w:r w:rsidR="008C6665">
        <w:t>module servo</w:t>
      </w:r>
    </w:p>
    <w:p w14:paraId="57BDF92A" w14:textId="5A432BB3" w:rsidR="00225156" w:rsidRDefault="008C6665">
      <w:pPr>
        <w:spacing w:after="160" w:line="259" w:lineRule="auto"/>
        <w:jc w:val="left"/>
      </w:pPr>
      <w:r>
        <w:rPr>
          <w:noProof/>
          <w:color w:val="000000" w:themeColor="text1"/>
          <w:cs/>
        </w:rPr>
        <w:drawing>
          <wp:anchor distT="0" distB="0" distL="114300" distR="114300" simplePos="0" relativeHeight="251714560" behindDoc="1" locked="0" layoutInCell="1" allowOverlap="1" wp14:anchorId="150D4D97" wp14:editId="0748787F">
            <wp:simplePos x="0" y="0"/>
            <wp:positionH relativeFrom="margin">
              <wp:posOffset>539750</wp:posOffset>
            </wp:positionH>
            <wp:positionV relativeFrom="paragraph">
              <wp:posOffset>4445</wp:posOffset>
            </wp:positionV>
            <wp:extent cx="3888740" cy="3086735"/>
            <wp:effectExtent l="0" t="0" r="0" b="0"/>
            <wp:wrapTight wrapText="bothSides">
              <wp:wrapPolygon edited="0">
                <wp:start x="0" y="0"/>
                <wp:lineTo x="0" y="21462"/>
                <wp:lineTo x="21480" y="21462"/>
                <wp:lineTo x="21480" y="0"/>
                <wp:lineTo x="0" y="0"/>
              </wp:wrapPolygon>
            </wp:wrapTight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74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9810BA" w14:textId="5DF05DC6" w:rsidR="00FD23FD" w:rsidRDefault="007631CC">
      <w:pPr>
        <w:spacing w:after="160" w:line="259" w:lineRule="auto"/>
        <w:jc w:val="left"/>
        <w:rPr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3CD20E17" wp14:editId="694A5669">
                <wp:simplePos x="0" y="0"/>
                <wp:positionH relativeFrom="margin">
                  <wp:align>center</wp:align>
                </wp:positionH>
                <wp:positionV relativeFrom="paragraph">
                  <wp:posOffset>2754630</wp:posOffset>
                </wp:positionV>
                <wp:extent cx="3888740" cy="635"/>
                <wp:effectExtent l="0" t="0" r="0" b="2540"/>
                <wp:wrapTight wrapText="bothSides">
                  <wp:wrapPolygon edited="0">
                    <wp:start x="0" y="0"/>
                    <wp:lineTo x="0" y="21118"/>
                    <wp:lineTo x="21480" y="21118"/>
                    <wp:lineTo x="21480" y="0"/>
                    <wp:lineTo x="0" y="0"/>
                  </wp:wrapPolygon>
                </wp:wrapTight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8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2197E9" w14:textId="7BE61395" w:rsidR="00AA6D2E" w:rsidRPr="007631CC" w:rsidRDefault="00AA6D2E" w:rsidP="007631CC">
                            <w:pPr>
                              <w:spacing w:after="160" w:line="259" w:lineRule="auto"/>
                              <w:ind w:firstLine="720"/>
                              <w:jc w:val="left"/>
                            </w:pPr>
                            <w:bookmarkStart w:id="62" w:name="_Toc73661395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cs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รูปแบบการทำงานของ </w:t>
                            </w:r>
                            <w:r>
                              <w:t>module servo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D20E17" id="Text Box 40" o:spid="_x0000_s1033" type="#_x0000_t202" style="position:absolute;margin-left:0;margin-top:216.9pt;width:306.2pt;height:.05pt;z-index:-2515486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" stroked="f">
                <v:textbox style="mso-fit-shape-to-text:t" inset="0,0,0,0">
                  <w:txbxContent>
                    <w:p w14:paraId="782197E9" w14:textId="7BE61395" w:rsidR="00AA6D2E" w:rsidRPr="007631CC" w:rsidRDefault="00AA6D2E" w:rsidP="007631CC">
                      <w:pPr>
                        <w:spacing w:after="160" w:line="259" w:lineRule="auto"/>
                        <w:ind w:firstLine="720"/>
                        <w:jc w:val="left"/>
                      </w:pPr>
                      <w:bookmarkStart w:id="63" w:name="_Toc73661395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cs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cs"/>
                          <w:cs/>
                        </w:rPr>
                        <w:t xml:space="preserve">รูปแบบการทำงานของ </w:t>
                      </w:r>
                      <w:r>
                        <w:t>module servo</w:t>
                      </w:r>
                      <w:bookmarkEnd w:id="63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D23FD">
        <w:rPr>
          <w:cs/>
        </w:rPr>
        <w:br w:type="page"/>
      </w:r>
    </w:p>
    <w:p w14:paraId="0567EAC3" w14:textId="2B6CF8DA" w:rsidR="00750FA7" w:rsidRDefault="00FD23FD" w:rsidP="00F3164B">
      <w:pPr>
        <w:spacing w:after="160" w:line="259" w:lineRule="auto"/>
        <w:jc w:val="left"/>
      </w:pPr>
      <w:r>
        <w:rPr>
          <w:rFonts w:hint="cs"/>
          <w:cs/>
        </w:rPr>
        <w:lastRenderedPageBreak/>
        <w:t>3</w:t>
      </w:r>
      <w:r w:rsidR="00C96B8F" w:rsidRPr="00C96B8F">
        <w:rPr>
          <w:cs/>
        </w:rPr>
        <w:t>.</w:t>
      </w:r>
      <w:r w:rsidR="005A4964">
        <w:rPr>
          <w:rFonts w:hint="cs"/>
          <w:cs/>
        </w:rPr>
        <w:t>5</w:t>
      </w:r>
      <w:r w:rsidR="00C96B8F" w:rsidRPr="00C96B8F">
        <w:t xml:space="preserve"> </w:t>
      </w:r>
      <w:r w:rsidR="00C96B8F" w:rsidRPr="00C96B8F">
        <w:rPr>
          <w:rFonts w:hint="cs"/>
          <w:cs/>
        </w:rPr>
        <w:t>หลักการวัดระยะห่างและทำมุมองศาของแขนกล</w:t>
      </w:r>
    </w:p>
    <w:p w14:paraId="5CBE0C2C" w14:textId="4403D18B" w:rsidR="00750FA7" w:rsidRDefault="00750FA7" w:rsidP="00F3164B">
      <w:pPr>
        <w:spacing w:after="160" w:line="259" w:lineRule="auto"/>
        <w:jc w:val="left"/>
      </w:pPr>
      <w:r>
        <w:tab/>
      </w:r>
      <w:r>
        <w:rPr>
          <w:rFonts w:hint="cs"/>
          <w:cs/>
        </w:rPr>
        <w:t>การนำหลัก</w:t>
      </w:r>
      <w:r w:rsidRPr="00750FA7">
        <w:rPr>
          <w:cs/>
        </w:rPr>
        <w:t>ทฤษฎี</w:t>
      </w:r>
      <w:r>
        <w:rPr>
          <w:rFonts w:hint="cs"/>
          <w:cs/>
        </w:rPr>
        <w:t>ทาง</w:t>
      </w:r>
      <w:r w:rsidRPr="00750FA7">
        <w:rPr>
          <w:cs/>
        </w:rPr>
        <w:t>วิทยาศาสตร์มาประยุกต์ใช้</w:t>
      </w:r>
      <w:r>
        <w:rPr>
          <w:rFonts w:hint="cs"/>
          <w:cs/>
        </w:rPr>
        <w:t>เพื่อให้แขนกลสามารถวัดระยะห่างและการ</w:t>
      </w:r>
      <w:r w:rsidRPr="00750FA7">
        <w:rPr>
          <w:cs/>
        </w:rPr>
        <w:t>แปรสัญญาณ</w:t>
      </w:r>
      <w:r>
        <w:rPr>
          <w:rFonts w:hint="cs"/>
          <w:cs/>
        </w:rPr>
        <w:t>ความถี่เพื่อมาช่วยการทำนวณองศาที่แน่นอนขึ้น</w:t>
      </w:r>
    </w:p>
    <w:p w14:paraId="6DE46E52" w14:textId="77777777" w:rsidR="00750FA7" w:rsidRDefault="00750FA7" w:rsidP="00F3164B">
      <w:pPr>
        <w:spacing w:after="160" w:line="259" w:lineRule="auto"/>
        <w:jc w:val="left"/>
      </w:pPr>
    </w:p>
    <w:p w14:paraId="7D3F685E" w14:textId="4FB7370B" w:rsidR="00750FA7" w:rsidRPr="00750FA7" w:rsidRDefault="00750FA7" w:rsidP="00F3164B">
      <w:pPr>
        <w:spacing w:after="160" w:line="259" w:lineRule="auto"/>
        <w:jc w:val="left"/>
        <w:rPr>
          <w:cs/>
        </w:rPr>
      </w:pPr>
      <w:r>
        <w:rPr>
          <w:rFonts w:hint="cs"/>
          <w:cs/>
        </w:rPr>
        <w:t>3.</w:t>
      </w:r>
      <w:r w:rsidR="005A4964">
        <w:rPr>
          <w:rFonts w:hint="cs"/>
          <w:cs/>
        </w:rPr>
        <w:t>5</w:t>
      </w:r>
      <w:r>
        <w:rPr>
          <w:rFonts w:hint="cs"/>
          <w:cs/>
        </w:rPr>
        <w:t xml:space="preserve">.1 หลักการวัดระยะห่างโดยใช้ </w:t>
      </w:r>
      <w:r>
        <w:t>Ultrasonic Sensor</w:t>
      </w:r>
    </w:p>
    <w:p w14:paraId="2E6867D8" w14:textId="3FB43F02" w:rsidR="007D1B81" w:rsidRDefault="00C96B8F" w:rsidP="00C96B8F">
      <w:pPr>
        <w:ind w:firstLine="720"/>
      </w:pPr>
      <w:r w:rsidRPr="00C96B8F">
        <w:rPr>
          <w:rFonts w:hint="cs"/>
          <w:cs/>
        </w:rPr>
        <w:t>โดย</w:t>
      </w:r>
      <w:r>
        <w:rPr>
          <w:rFonts w:hint="cs"/>
          <w:cs/>
        </w:rPr>
        <w:t>ใช้</w:t>
      </w:r>
      <w:r>
        <w:t xml:space="preserve"> Ultrasonic Sensor </w:t>
      </w:r>
      <w:r>
        <w:rPr>
          <w:rFonts w:hint="cs"/>
          <w:cs/>
        </w:rPr>
        <w:t>มาช่วยคำนวณหาระยะห่างกับผู้ป่วย เพื่อนำค่าที่ได้ส่งไปให้</w:t>
      </w:r>
      <w:r>
        <w:t xml:space="preserve"> Servo Motor </w:t>
      </w:r>
      <w:r>
        <w:rPr>
          <w:rFonts w:hint="cs"/>
          <w:cs/>
        </w:rPr>
        <w:t>ทำมุมองศาที่ถูกต้องที่สุด</w:t>
      </w:r>
    </w:p>
    <w:p w14:paraId="651A3A11" w14:textId="326CE14D" w:rsidR="00B37A63" w:rsidRDefault="00B37A63" w:rsidP="00C96B8F">
      <w:pPr>
        <w:ind w:firstLine="720"/>
      </w:pPr>
      <w:r w:rsidRPr="00B37A63">
        <w:rPr>
          <w:noProof/>
        </w:rPr>
        <w:drawing>
          <wp:anchor distT="0" distB="0" distL="114300" distR="114300" simplePos="0" relativeHeight="251717632" behindDoc="1" locked="0" layoutInCell="1" allowOverlap="1" wp14:anchorId="0CC14DFD" wp14:editId="2D82E380">
            <wp:simplePos x="0" y="0"/>
            <wp:positionH relativeFrom="margin">
              <wp:align>center</wp:align>
            </wp:positionH>
            <wp:positionV relativeFrom="paragraph">
              <wp:posOffset>99118</wp:posOffset>
            </wp:positionV>
            <wp:extent cx="1768475" cy="1033145"/>
            <wp:effectExtent l="0" t="0" r="3175" b="0"/>
            <wp:wrapTight wrapText="bothSides">
              <wp:wrapPolygon edited="0">
                <wp:start x="0" y="0"/>
                <wp:lineTo x="0" y="21109"/>
                <wp:lineTo x="21406" y="21109"/>
                <wp:lineTo x="21406" y="0"/>
                <wp:lineTo x="0" y="0"/>
              </wp:wrapPolygon>
            </wp:wrapTight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07" b="20940"/>
                    <a:stretch/>
                  </pic:blipFill>
                  <pic:spPr bwMode="auto">
                    <a:xfrm>
                      <a:off x="0" y="0"/>
                      <a:ext cx="1768475" cy="103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6340850F" wp14:editId="6AF1A221">
                <wp:extent cx="304800" cy="304800"/>
                <wp:effectExtent l="0" t="0" r="0" b="0"/>
                <wp:docPr id="20" name="สี่เหลี่ยมผืนผ้า 20" descr="HC-SR04 Ultrasonic Sensor Distance Measuring Module 3.3V / 5V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rect w14:anchorId="5B55C43D" id="สี่เหลี่ยมผืนผ้า 20" o:spid="_x0000_s1026" alt="HC-SR04 Ultrasonic Sensor Distance Measuring Module 3.3V / 5V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JLxo&#10;T1ACAAAzBAAADgAAAAAAAAAAAAAAAAAuAgAAZHJzL2Uyb0RvYy54bWxQSwECLQAUAAYACAAAACEA&#10;TKDpLNgAAAADAQAADwAAAAAAAAAAAAAAAACqBAAAZHJzL2Rvd25yZXYueG1sUEsFBgAAAAAEAAQA&#10;8wAAAK8FAAAAAA==&#10;" filled="f" stroked="f">
                <o:lock v:ext="edit" aspectratio="t"/>
                <w10:anchorlock/>
              </v:rect>
            </w:pict>
          </mc:Fallback>
        </mc:AlternateContent>
      </w:r>
      <w:r w:rsidRPr="00B37A63">
        <w:rPr>
          <w:noProof/>
        </w:rPr>
        <w:t xml:space="preserve"> </w:t>
      </w:r>
    </w:p>
    <w:p w14:paraId="2C74F17F" w14:textId="21216064" w:rsidR="00B37A63" w:rsidRDefault="00B37A63" w:rsidP="00C96B8F">
      <w:pPr>
        <w:ind w:firstLine="720"/>
      </w:pPr>
    </w:p>
    <w:p w14:paraId="31095281" w14:textId="3096DFF9" w:rsidR="00C96B8F" w:rsidRDefault="00C96B8F" w:rsidP="00C96B8F">
      <w:pPr>
        <w:ind w:firstLine="720"/>
      </w:pPr>
    </w:p>
    <w:p w14:paraId="378A4D79" w14:textId="16C37DB5" w:rsidR="00B37A63" w:rsidRDefault="00B37A63" w:rsidP="00C96B8F">
      <w:pPr>
        <w:rPr>
          <w:rFonts w:eastAsia="TH SarabunPSK"/>
        </w:rPr>
      </w:pPr>
    </w:p>
    <w:p w14:paraId="4B68E597" w14:textId="160C02D8" w:rsidR="00B37A63" w:rsidRDefault="007631CC" w:rsidP="00C96B8F">
      <w:pPr>
        <w:rPr>
          <w:rFonts w:eastAsia="TH SarabunPS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1" locked="0" layoutInCell="1" allowOverlap="1" wp14:anchorId="3C21FA0A" wp14:editId="073D939C">
                <wp:simplePos x="0" y="0"/>
                <wp:positionH relativeFrom="margin">
                  <wp:posOffset>900653</wp:posOffset>
                </wp:positionH>
                <wp:positionV relativeFrom="paragraph">
                  <wp:posOffset>56862</wp:posOffset>
                </wp:positionV>
                <wp:extent cx="3479165" cy="635"/>
                <wp:effectExtent l="0" t="0" r="6985" b="0"/>
                <wp:wrapTight wrapText="bothSides">
                  <wp:wrapPolygon edited="0">
                    <wp:start x="0" y="0"/>
                    <wp:lineTo x="0" y="20176"/>
                    <wp:lineTo x="21525" y="20176"/>
                    <wp:lineTo x="21525" y="0"/>
                    <wp:lineTo x="0" y="0"/>
                  </wp:wrapPolygon>
                </wp:wrapTight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9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762363" w14:textId="38191277" w:rsidR="00AA6D2E" w:rsidRPr="000C6163" w:rsidRDefault="00AA6D2E" w:rsidP="007631CC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64" w:name="_Toc73661396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cs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Ultrasonic Sensor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คำนวณหาระยะห่าง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21FA0A" id="Text Box 42" o:spid="_x0000_s1034" type="#_x0000_t202" style="position:absolute;left:0;text-align:left;margin-left:70.9pt;margin-top:4.5pt;width:273.95pt;height:.05pt;z-index:-251546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" stroked="f">
                <v:textbox style="mso-fit-shape-to-text:t" inset="0,0,0,0">
                  <w:txbxContent>
                    <w:p w14:paraId="63762363" w14:textId="38191277" w:rsidR="00AA6D2E" w:rsidRPr="000C6163" w:rsidRDefault="00AA6D2E" w:rsidP="007631CC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65" w:name="_Toc73661396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cs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Ultrasonic Sensor </w:t>
                      </w:r>
                      <w:r>
                        <w:rPr>
                          <w:rFonts w:hint="cs"/>
                          <w:cs/>
                        </w:rPr>
                        <w:t>คำนวณหาระยะห่าง</w:t>
                      </w:r>
                      <w:bookmarkEnd w:id="65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787162F" w14:textId="77777777" w:rsidR="00B37A63" w:rsidRDefault="00B37A63" w:rsidP="00C96B8F">
      <w:pPr>
        <w:rPr>
          <w:rFonts w:eastAsia="TH SarabunPSK"/>
        </w:rPr>
      </w:pPr>
    </w:p>
    <w:p w14:paraId="0043A477" w14:textId="546ACBAF" w:rsidR="00C96B8F" w:rsidRDefault="00C96B8F" w:rsidP="00C96B8F">
      <w:pPr>
        <w:rPr>
          <w:rFonts w:eastAsia="TH SarabunPSK"/>
        </w:rPr>
      </w:pPr>
      <w:r w:rsidRPr="00C96B8F">
        <w:rPr>
          <w:rFonts w:eastAsia="TH SarabunPSK" w:hint="cs"/>
          <w:cs/>
        </w:rPr>
        <w:t xml:space="preserve">สมมการที่ใช้หาระยะห่างคือ </w:t>
      </w:r>
    </w:p>
    <w:p w14:paraId="0CB91F13" w14:textId="50FD3720" w:rsidR="00C96B8F" w:rsidRPr="00C96B8F" w:rsidRDefault="00C96B8F" w:rsidP="00C96B8F">
      <w:pPr>
        <w:jc w:val="center"/>
        <w:rPr>
          <w:rFonts w:eastAsia="TH SarabunPSK"/>
        </w:rPr>
      </w:pPr>
      <w:r w:rsidRPr="00C96B8F">
        <w:rPr>
          <w:rFonts w:eastAsia="TH SarabunPSK" w:hint="cs"/>
          <w:cs/>
        </w:rPr>
        <w:t>ความเร็ว</w:t>
      </w:r>
      <w:r>
        <w:rPr>
          <w:rFonts w:eastAsia="TH SarabunPSK" w:hint="cs"/>
          <w:cs/>
        </w:rPr>
        <w:t xml:space="preserve"> </w:t>
      </w:r>
      <w:r w:rsidRPr="00C96B8F">
        <w:rPr>
          <w:rFonts w:eastAsia="TH SarabunPSK" w:hint="cs"/>
          <w:cs/>
        </w:rPr>
        <w:t xml:space="preserve"> </w:t>
      </w:r>
      <w:r w:rsidRPr="00C96B8F">
        <w:rPr>
          <w:rFonts w:eastAsia="TH SarabunPSK"/>
        </w:rPr>
        <w:t>=</w:t>
      </w:r>
      <w:r w:rsidRPr="00C96B8F">
        <w:rPr>
          <w:rFonts w:eastAsia="TH SarabunPSK" w:hint="cs"/>
          <w:cs/>
        </w:rPr>
        <w:t xml:space="preserve"> </w:t>
      </w:r>
      <w:r>
        <w:rPr>
          <w:rFonts w:eastAsia="TH SarabunPSK" w:hint="cs"/>
          <w:cs/>
        </w:rPr>
        <w:t xml:space="preserve"> </w:t>
      </w:r>
      <w:r w:rsidRPr="00C96B8F">
        <w:rPr>
          <w:rFonts w:eastAsia="TH SarabunPSK" w:hint="cs"/>
          <w:cs/>
        </w:rPr>
        <w:t>ระยะทาง / เวลา</w:t>
      </w:r>
    </w:p>
    <w:p w14:paraId="1B7CA4A5" w14:textId="4DFC2EB1" w:rsidR="00C96B8F" w:rsidRPr="00C96B8F" w:rsidRDefault="00C96B8F" w:rsidP="00C96B8F">
      <w:pPr>
        <w:jc w:val="center"/>
        <w:rPr>
          <w:rFonts w:eastAsia="TH SarabunPSK"/>
          <w:cs/>
        </w:rPr>
      </w:pPr>
    </w:p>
    <w:p w14:paraId="76648688" w14:textId="7914437F" w:rsidR="007D1B81" w:rsidRDefault="00C96B8F" w:rsidP="00B004C2">
      <w:pPr>
        <w:rPr>
          <w:rFonts w:eastAsia="TH SarabunPSK"/>
        </w:rPr>
      </w:pPr>
      <w:r>
        <w:rPr>
          <w:rFonts w:eastAsia="TH SarabunPSK"/>
        </w:rPr>
        <w:tab/>
      </w:r>
      <w:r>
        <w:rPr>
          <w:rFonts w:eastAsia="TH SarabunPSK" w:hint="cs"/>
          <w:cs/>
        </w:rPr>
        <w:t>ความเร็วเสียงมีค่าประมาณ 340 เมตร / วินาที และให้ระยะทางเท่ากับ 2</w:t>
      </w:r>
      <w:r>
        <w:rPr>
          <w:rFonts w:eastAsia="TH SarabunPSK"/>
        </w:rPr>
        <w:t xml:space="preserve">D </w:t>
      </w:r>
      <w:r>
        <w:rPr>
          <w:rFonts w:eastAsia="TH SarabunPSK" w:hint="cs"/>
          <w:cs/>
        </w:rPr>
        <w:t>หารด้วยเวลา เมื่อเราถอดสมการออกมา จะได้ในรูป</w:t>
      </w:r>
    </w:p>
    <w:p w14:paraId="11D70918" w14:textId="4EB31AF6" w:rsidR="00C96B8F" w:rsidRDefault="00C96B8F" w:rsidP="00B004C2">
      <w:pPr>
        <w:rPr>
          <w:rFonts w:eastAsia="TH SarabunPSK"/>
        </w:rPr>
      </w:pPr>
    </w:p>
    <w:p w14:paraId="57892867" w14:textId="67575DE8" w:rsidR="00C96B8F" w:rsidRDefault="00C96B8F" w:rsidP="00C96B8F">
      <w:pPr>
        <w:jc w:val="center"/>
        <w:rPr>
          <w:rFonts w:eastAsia="TH SarabunPSK"/>
        </w:rPr>
      </w:pPr>
      <w:r w:rsidRPr="00C96B8F">
        <w:rPr>
          <w:rFonts w:eastAsia="TH SarabunPSK" w:hint="cs"/>
          <w:cs/>
        </w:rPr>
        <w:t xml:space="preserve">ความเร็ว </w:t>
      </w:r>
      <w:r>
        <w:rPr>
          <w:rFonts w:eastAsia="TH SarabunPSK" w:hint="cs"/>
          <w:cs/>
        </w:rPr>
        <w:t xml:space="preserve"> </w:t>
      </w:r>
      <w:r w:rsidRPr="00C96B8F">
        <w:rPr>
          <w:rFonts w:eastAsia="TH SarabunPSK"/>
        </w:rPr>
        <w:t>=</w:t>
      </w:r>
      <w:r>
        <w:rPr>
          <w:rFonts w:eastAsia="TH SarabunPSK" w:hint="cs"/>
          <w:cs/>
        </w:rPr>
        <w:t xml:space="preserve"> </w:t>
      </w:r>
      <w:r w:rsidRPr="00C96B8F">
        <w:rPr>
          <w:rFonts w:eastAsia="TH SarabunPSK" w:hint="cs"/>
          <w:cs/>
        </w:rPr>
        <w:t xml:space="preserve"> </w:t>
      </w:r>
      <m:oMath>
        <m:f>
          <m:fPr>
            <m:ctrlPr>
              <w:rPr>
                <w:rFonts w:ascii="Cambria Math" w:eastAsia="TH SarabunPSK" w:hAnsi="Cambria Math"/>
                <w:i/>
              </w:rPr>
            </m:ctrlPr>
          </m:fPr>
          <m:num>
            <m:r>
              <w:rPr>
                <w:rFonts w:ascii="Cambria Math" w:eastAsia="TH SarabunPSK" w:hAnsi="Cambria Math" w:hint="cs"/>
                <w:cs/>
              </w:rPr>
              <m:t>ระยะทาง</m:t>
            </m:r>
          </m:num>
          <m:den>
            <m:r>
              <w:rPr>
                <w:rFonts w:ascii="Cambria Math" w:eastAsia="TH SarabunPSK" w:hAnsi="Cambria Math" w:hint="cs"/>
                <w:cs/>
              </w:rPr>
              <m:t>เวลา</m:t>
            </m:r>
          </m:den>
        </m:f>
      </m:oMath>
    </w:p>
    <w:p w14:paraId="54FF0FEF" w14:textId="462A3E6A" w:rsidR="00C96B8F" w:rsidRDefault="00C96B8F" w:rsidP="00C96B8F">
      <w:pPr>
        <w:jc w:val="center"/>
        <w:rPr>
          <w:rFonts w:eastAsia="TH SarabunPSK"/>
        </w:rPr>
      </w:pPr>
    </w:p>
    <w:p w14:paraId="73F22B8F" w14:textId="075D3F4A" w:rsidR="00C96B8F" w:rsidRPr="00C96B8F" w:rsidRDefault="00C96B8F" w:rsidP="00C96B8F">
      <w:pPr>
        <w:jc w:val="center"/>
        <w:rPr>
          <w:rFonts w:eastAsia="TH SarabunPSK"/>
          <w:cs/>
        </w:rPr>
      </w:pPr>
      <w:r>
        <w:rPr>
          <w:rFonts w:eastAsia="TH SarabunPSK" w:hint="cs"/>
          <w:cs/>
        </w:rPr>
        <w:t xml:space="preserve">340 </w:t>
      </w:r>
      <w:r>
        <w:rPr>
          <w:rFonts w:eastAsia="TH SarabunPSK"/>
        </w:rPr>
        <w:t xml:space="preserve"> =</w:t>
      </w:r>
      <w:r>
        <w:rPr>
          <w:rFonts w:eastAsia="TH SarabunPSK" w:hint="cs"/>
          <w:cs/>
        </w:rPr>
        <w:t xml:space="preserve"> </w:t>
      </w:r>
      <w:r>
        <w:rPr>
          <w:rFonts w:eastAsia="TH SarabunPSK"/>
        </w:rPr>
        <w:t xml:space="preserve"> </w:t>
      </w:r>
      <m:oMath>
        <m:f>
          <m:fPr>
            <m:ctrlPr>
              <w:rPr>
                <w:rFonts w:ascii="Cambria Math" w:eastAsia="TH SarabunPSK" w:hAnsi="Cambria Math"/>
                <w:i/>
              </w:rPr>
            </m:ctrlPr>
          </m:fPr>
          <m:num>
            <m:r>
              <w:rPr>
                <w:rFonts w:ascii="Cambria Math" w:eastAsia="TH SarabunPSK" w:hAnsi="Cambria Math"/>
              </w:rPr>
              <m:t>2D</m:t>
            </m:r>
          </m:num>
          <m:den>
            <m:r>
              <w:rPr>
                <w:rFonts w:ascii="Cambria Math" w:eastAsia="TH SarabunPSK" w:hAnsi="Cambria Math" w:hint="cs"/>
                <w:cs/>
              </w:rPr>
              <m:t>เวลา</m:t>
            </m:r>
          </m:den>
        </m:f>
      </m:oMath>
    </w:p>
    <w:p w14:paraId="098A1109" w14:textId="43B6AB66" w:rsidR="007D1B81" w:rsidRDefault="007D1B81" w:rsidP="00C96B8F">
      <w:pPr>
        <w:jc w:val="center"/>
        <w:rPr>
          <w:rFonts w:eastAsia="TH SarabunPSK"/>
        </w:rPr>
      </w:pPr>
    </w:p>
    <w:p w14:paraId="552E959C" w14:textId="19740196" w:rsidR="00C96B8F" w:rsidRPr="00C96B8F" w:rsidRDefault="00C96B8F" w:rsidP="00C96B8F">
      <w:pPr>
        <w:jc w:val="center"/>
        <w:rPr>
          <w:rFonts w:eastAsia="TH SarabunPSK"/>
          <w:cs/>
        </w:rPr>
      </w:pPr>
      <w:r>
        <w:rPr>
          <w:rFonts w:eastAsia="TH SarabunPSK"/>
        </w:rPr>
        <w:t xml:space="preserve">D = 170 x </w:t>
      </w:r>
      <w:r>
        <w:rPr>
          <w:rFonts w:eastAsia="TH SarabunPSK" w:hint="cs"/>
          <w:cs/>
        </w:rPr>
        <w:t>เวลา</w:t>
      </w:r>
    </w:p>
    <w:p w14:paraId="10BC430A" w14:textId="4426DD4C" w:rsidR="007D1B81" w:rsidRDefault="007D1B81" w:rsidP="00B004C2">
      <w:pPr>
        <w:rPr>
          <w:rFonts w:eastAsia="TH SarabunPSK"/>
        </w:rPr>
      </w:pPr>
    </w:p>
    <w:p w14:paraId="075BA1B7" w14:textId="235F36C4" w:rsidR="00750FA7" w:rsidRDefault="00B37A63" w:rsidP="00B37A63">
      <w:pPr>
        <w:spacing w:after="160" w:line="259" w:lineRule="auto"/>
        <w:jc w:val="left"/>
        <w:rPr>
          <w:rFonts w:eastAsia="TH SarabunPSK"/>
        </w:rPr>
      </w:pPr>
      <w:r>
        <w:rPr>
          <w:rFonts w:eastAsia="TH SarabunPSK"/>
          <w:cs/>
        </w:rPr>
        <w:br w:type="page"/>
      </w:r>
    </w:p>
    <w:p w14:paraId="7D1996C3" w14:textId="7D01CFE8" w:rsidR="00750FA7" w:rsidRDefault="00750FA7" w:rsidP="00B004C2">
      <w:pPr>
        <w:rPr>
          <w:rFonts w:eastAsia="TH SarabunPSK"/>
        </w:rPr>
      </w:pPr>
      <w:r>
        <w:rPr>
          <w:rFonts w:eastAsia="TH SarabunPSK" w:hint="cs"/>
          <w:cs/>
        </w:rPr>
        <w:lastRenderedPageBreak/>
        <w:t>3.</w:t>
      </w:r>
      <w:r w:rsidR="005A4964">
        <w:rPr>
          <w:rFonts w:eastAsia="TH SarabunPSK" w:hint="cs"/>
          <w:cs/>
        </w:rPr>
        <w:t>5</w:t>
      </w:r>
      <w:r>
        <w:rPr>
          <w:rFonts w:eastAsia="TH SarabunPSK" w:hint="cs"/>
          <w:cs/>
        </w:rPr>
        <w:t>.2 หลักการ</w:t>
      </w:r>
      <w:r w:rsidRPr="00750FA7">
        <w:rPr>
          <w:cs/>
        </w:rPr>
        <w:t>แปรสัญญาณ</w:t>
      </w:r>
      <w:r>
        <w:rPr>
          <w:rFonts w:hint="cs"/>
          <w:cs/>
        </w:rPr>
        <w:t>ความถี</w:t>
      </w:r>
      <w:r w:rsidR="004D1295">
        <w:rPr>
          <w:rFonts w:hint="cs"/>
          <w:cs/>
        </w:rPr>
        <w:t xml:space="preserve">่ของ </w:t>
      </w:r>
      <w:r w:rsidR="004D1295">
        <w:t>PCA9685</w:t>
      </w:r>
      <w:r w:rsidR="004D1295">
        <w:rPr>
          <w:rFonts w:hint="cs"/>
          <w:cs/>
        </w:rPr>
        <w:t xml:space="preserve"> เพื่อควบคุมองศา</w:t>
      </w:r>
    </w:p>
    <w:p w14:paraId="4206B178" w14:textId="1D7159B7" w:rsidR="00750FA7" w:rsidRPr="004D1295" w:rsidRDefault="004D1295" w:rsidP="00B004C2">
      <w:pPr>
        <w:rPr>
          <w:rFonts w:eastAsia="TH SarabunPSK"/>
        </w:rPr>
      </w:pPr>
      <w:r>
        <w:rPr>
          <w:rFonts w:eastAsia="TH SarabunPSK"/>
          <w:cs/>
        </w:rPr>
        <w:tab/>
      </w:r>
      <w:r>
        <w:rPr>
          <w:rFonts w:eastAsia="TH SarabunPSK" w:hint="cs"/>
          <w:cs/>
        </w:rPr>
        <w:t xml:space="preserve">โดยโครงสร้างของแขนกลที่พัฒนาได้นำ </w:t>
      </w:r>
      <w:r>
        <w:rPr>
          <w:rFonts w:eastAsia="TH SarabunPSK"/>
        </w:rPr>
        <w:t xml:space="preserve">PCA9685 </w:t>
      </w:r>
      <w:r>
        <w:rPr>
          <w:rFonts w:eastAsia="TH SarabunPSK" w:hint="cs"/>
          <w:cs/>
        </w:rPr>
        <w:t xml:space="preserve">หรือก็คือ </w:t>
      </w:r>
      <w:r>
        <w:rPr>
          <w:rFonts w:eastAsia="TH SarabunPSK"/>
        </w:rPr>
        <w:t xml:space="preserve">PWM LED controller </w:t>
      </w:r>
      <w:r>
        <w:rPr>
          <w:rFonts w:eastAsia="TH SarabunPSK" w:hint="cs"/>
          <w:cs/>
        </w:rPr>
        <w:t xml:space="preserve">ที่ช่วยในการควบคุมการทำงานของ </w:t>
      </w:r>
      <w:r w:rsidR="007631CC">
        <w:rPr>
          <w:rFonts w:eastAsia="TH SarabunPSK"/>
        </w:rPr>
        <w:t>S</w:t>
      </w:r>
      <w:r>
        <w:rPr>
          <w:rFonts w:eastAsia="TH SarabunPSK"/>
        </w:rPr>
        <w:t xml:space="preserve">ervo </w:t>
      </w:r>
      <w:r w:rsidR="007631CC">
        <w:rPr>
          <w:rFonts w:eastAsia="TH SarabunPSK"/>
        </w:rPr>
        <w:t>M</w:t>
      </w:r>
      <w:r>
        <w:rPr>
          <w:rFonts w:eastAsia="TH SarabunPSK"/>
        </w:rPr>
        <w:t xml:space="preserve">otor </w:t>
      </w:r>
      <w:r>
        <w:rPr>
          <w:rFonts w:eastAsia="TH SarabunPSK" w:hint="cs"/>
          <w:cs/>
        </w:rPr>
        <w:t xml:space="preserve">ได้หลายตัวพร้อมกัน โดยทางเราได้ใช้ </w:t>
      </w:r>
      <w:r w:rsidRPr="004D1295">
        <w:rPr>
          <w:rFonts w:eastAsia="TH SarabunPSK"/>
        </w:rPr>
        <w:t>library</w:t>
      </w:r>
      <w:r>
        <w:rPr>
          <w:rFonts w:eastAsia="TH SarabunPSK" w:hint="cs"/>
          <w:cs/>
        </w:rPr>
        <w:t xml:space="preserve"> ที่ชื่อว่า </w:t>
      </w:r>
      <w:proofErr w:type="spellStart"/>
      <w:r w:rsidR="007631CC" w:rsidRPr="007A4DC7">
        <w:rPr>
          <w:color w:val="000000" w:themeColor="text1"/>
        </w:rPr>
        <w:t>Adafruit</w:t>
      </w:r>
      <w:proofErr w:type="spellEnd"/>
      <w:r w:rsidR="007631CC" w:rsidRPr="007A4DC7">
        <w:rPr>
          <w:color w:val="000000" w:themeColor="text1"/>
        </w:rPr>
        <w:t xml:space="preserve"> PCA9685</w:t>
      </w:r>
      <w:r>
        <w:rPr>
          <w:rFonts w:eastAsia="TH SarabunPSK" w:hint="cs"/>
          <w:cs/>
        </w:rPr>
        <w:t xml:space="preserve"> ซี่งเป็น </w:t>
      </w:r>
      <w:r w:rsidRPr="004D1295">
        <w:rPr>
          <w:rFonts w:eastAsia="TH SarabunPSK"/>
        </w:rPr>
        <w:t>library</w:t>
      </w:r>
      <w:r>
        <w:rPr>
          <w:rFonts w:eastAsia="TH SarabunPSK" w:hint="cs"/>
          <w:cs/>
        </w:rPr>
        <w:t xml:space="preserve"> ที่พัฒนามาเพื่อรองรับการทำงาน</w:t>
      </w:r>
      <w:r w:rsidR="00B37A63">
        <w:rPr>
          <w:rFonts w:eastAsia="TH SarabunPSK" w:hint="cs"/>
          <w:cs/>
        </w:rPr>
        <w:t>บน</w:t>
      </w:r>
      <w:r>
        <w:rPr>
          <w:rFonts w:eastAsia="TH SarabunPSK" w:hint="cs"/>
          <w:cs/>
        </w:rPr>
        <w:t xml:space="preserve">ภาษา </w:t>
      </w:r>
      <w:r>
        <w:rPr>
          <w:rFonts w:eastAsia="TH SarabunPSK"/>
        </w:rPr>
        <w:t xml:space="preserve">python </w:t>
      </w:r>
      <w:r w:rsidR="00B37A63">
        <w:rPr>
          <w:rFonts w:eastAsia="TH SarabunPSK" w:hint="cs"/>
          <w:cs/>
        </w:rPr>
        <w:t xml:space="preserve">เพื่อควบคุมการทำงาน </w:t>
      </w:r>
      <w:r w:rsidR="00B37A63">
        <w:rPr>
          <w:rFonts w:eastAsia="TH SarabunPSK"/>
        </w:rPr>
        <w:t xml:space="preserve">PCA9685 16-Channel </w:t>
      </w:r>
      <w:r w:rsidR="00B37A63">
        <w:rPr>
          <w:rFonts w:eastAsia="TH SarabunPSK" w:hint="cs"/>
          <w:cs/>
        </w:rPr>
        <w:t>ในการแปร</w:t>
      </w:r>
      <w:r w:rsidR="00B37A63" w:rsidRPr="00750FA7">
        <w:rPr>
          <w:cs/>
        </w:rPr>
        <w:t>สัญญาณ</w:t>
      </w:r>
      <w:r w:rsidR="00B37A63">
        <w:rPr>
          <w:rFonts w:hint="cs"/>
          <w:cs/>
        </w:rPr>
        <w:t>ความถี่ข</w:t>
      </w:r>
      <w:r w:rsidR="00B37A63">
        <w:rPr>
          <w:rFonts w:eastAsia="TH SarabunPSK" w:hint="cs"/>
          <w:cs/>
        </w:rPr>
        <w:t xml:space="preserve">อง </w:t>
      </w:r>
      <w:r w:rsidR="00B37A63">
        <w:rPr>
          <w:rFonts w:eastAsia="TH SarabunPSK"/>
        </w:rPr>
        <w:t>servo motor</w:t>
      </w:r>
    </w:p>
    <w:p w14:paraId="5EC5FA8A" w14:textId="7C4F55ED" w:rsidR="00750FA7" w:rsidRDefault="00B37A63" w:rsidP="00B004C2">
      <w:pPr>
        <w:rPr>
          <w:rFonts w:eastAsia="TH SarabunPSK"/>
        </w:rPr>
      </w:pPr>
      <w:r>
        <w:rPr>
          <w:noProof/>
        </w:rPr>
        <w:drawing>
          <wp:anchor distT="0" distB="0" distL="114300" distR="114300" simplePos="0" relativeHeight="251716608" behindDoc="1" locked="0" layoutInCell="1" allowOverlap="1" wp14:anchorId="2D930BA7" wp14:editId="4F555411">
            <wp:simplePos x="0" y="0"/>
            <wp:positionH relativeFrom="margin">
              <wp:align>center</wp:align>
            </wp:positionH>
            <wp:positionV relativeFrom="paragraph">
              <wp:posOffset>8587</wp:posOffset>
            </wp:positionV>
            <wp:extent cx="2115820" cy="1351280"/>
            <wp:effectExtent l="0" t="0" r="0" b="1270"/>
            <wp:wrapTight wrapText="bothSides">
              <wp:wrapPolygon edited="0">
                <wp:start x="0" y="0"/>
                <wp:lineTo x="0" y="21316"/>
                <wp:lineTo x="21393" y="21316"/>
                <wp:lineTo x="21393" y="0"/>
                <wp:lineTo x="0" y="0"/>
              </wp:wrapPolygon>
            </wp:wrapTight>
            <wp:docPr id="19" name="รูปภาพ 19" descr="PCA9685 16 Channel 12 Bit PWM - Servo Motor Driver Circuit I2C Module Buy  Affordable - Direnc.net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CA9685 16 Channel 12 Bit PWM - Servo Motor Driver Circuit I2C Module Buy  Affordable - Direnc.net®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56" b="18066"/>
                    <a:stretch/>
                  </pic:blipFill>
                  <pic:spPr bwMode="auto">
                    <a:xfrm>
                      <a:off x="0" y="0"/>
                      <a:ext cx="211582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ABB253" w14:textId="4C3A7251" w:rsidR="00B37A63" w:rsidRPr="00B37A63" w:rsidRDefault="00B37A63" w:rsidP="00B004C2">
      <w:pPr>
        <w:rPr>
          <w:rFonts w:eastAsia="TH SarabunPSK"/>
        </w:rPr>
      </w:pPr>
    </w:p>
    <w:p w14:paraId="0BC63C1A" w14:textId="2630F3F6" w:rsidR="00750FA7" w:rsidRPr="00C96B8F" w:rsidRDefault="00750FA7" w:rsidP="00B004C2">
      <w:pPr>
        <w:rPr>
          <w:rFonts w:eastAsia="TH SarabunPSK"/>
        </w:rPr>
      </w:pPr>
    </w:p>
    <w:p w14:paraId="3BC7F8C4" w14:textId="2718229D" w:rsidR="00B37A63" w:rsidRDefault="00B37A63">
      <w:pPr>
        <w:spacing w:after="160" w:line="259" w:lineRule="auto"/>
        <w:jc w:val="left"/>
        <w:rPr>
          <w:noProof/>
        </w:rPr>
      </w:pPr>
    </w:p>
    <w:p w14:paraId="63F4A3CB" w14:textId="0AA04F59" w:rsidR="00B37A63" w:rsidRDefault="007631CC">
      <w:pPr>
        <w:spacing w:after="160" w:line="259" w:lineRule="auto"/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1" locked="0" layoutInCell="1" allowOverlap="1" wp14:anchorId="2B1EAD8E" wp14:editId="1BBC4FEA">
                <wp:simplePos x="0" y="0"/>
                <wp:positionH relativeFrom="margin">
                  <wp:posOffset>706120</wp:posOffset>
                </wp:positionH>
                <wp:positionV relativeFrom="paragraph">
                  <wp:posOffset>132080</wp:posOffset>
                </wp:positionV>
                <wp:extent cx="3906520" cy="284480"/>
                <wp:effectExtent l="0" t="0" r="0" b="1270"/>
                <wp:wrapTight wrapText="bothSides">
                  <wp:wrapPolygon edited="0">
                    <wp:start x="0" y="0"/>
                    <wp:lineTo x="0" y="20250"/>
                    <wp:lineTo x="21488" y="20250"/>
                    <wp:lineTo x="21488" y="0"/>
                    <wp:lineTo x="0" y="0"/>
                  </wp:wrapPolygon>
                </wp:wrapTight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6520" cy="2844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8291A7" w14:textId="49642437" w:rsidR="00AA6D2E" w:rsidRPr="00C772C1" w:rsidRDefault="00AA6D2E" w:rsidP="007631CC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66" w:name="_Toc73661397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cs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ควบคุม </w:t>
                            </w:r>
                            <w:r>
                              <w:t xml:space="preserve">Servo Motor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ผ่าน </w:t>
                            </w:r>
                            <w:proofErr w:type="spellStart"/>
                            <w:r w:rsidRPr="007A4DC7">
                              <w:rPr>
                                <w:color w:val="000000" w:themeColor="text1"/>
                              </w:rPr>
                              <w:t>Adafruit</w:t>
                            </w:r>
                            <w:proofErr w:type="spellEnd"/>
                            <w:r w:rsidRPr="007A4DC7">
                              <w:rPr>
                                <w:color w:val="000000" w:themeColor="text1"/>
                              </w:rPr>
                              <w:t xml:space="preserve"> PCA9685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EAD8E" id="Text Box 46" o:spid="_x0000_s1035" type="#_x0000_t202" style="position:absolute;margin-left:55.6pt;margin-top:10.4pt;width:307.6pt;height:22.4pt;z-index:-251544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" stroked="f">
                <v:textbox inset="0,0,0,0">
                  <w:txbxContent>
                    <w:p w14:paraId="018291A7" w14:textId="49642437" w:rsidR="00AA6D2E" w:rsidRPr="00C772C1" w:rsidRDefault="00AA6D2E" w:rsidP="007631CC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67" w:name="_Toc73661397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cs/>
                        </w:rPr>
                        <w:t>12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cs"/>
                          <w:cs/>
                        </w:rPr>
                        <w:t xml:space="preserve">ควบคุม </w:t>
                      </w:r>
                      <w:r>
                        <w:t xml:space="preserve">Servo Motor </w:t>
                      </w:r>
                      <w:r>
                        <w:rPr>
                          <w:rFonts w:hint="cs"/>
                          <w:cs/>
                        </w:rPr>
                        <w:t xml:space="preserve">ผ่าน </w:t>
                      </w:r>
                      <w:proofErr w:type="spellStart"/>
                      <w:r w:rsidRPr="007A4DC7">
                        <w:rPr>
                          <w:color w:val="000000" w:themeColor="text1"/>
                        </w:rPr>
                        <w:t>Adafruit</w:t>
                      </w:r>
                      <w:proofErr w:type="spellEnd"/>
                      <w:r w:rsidRPr="007A4DC7">
                        <w:rPr>
                          <w:color w:val="000000" w:themeColor="text1"/>
                        </w:rPr>
                        <w:t xml:space="preserve"> PCA9685</w:t>
                      </w:r>
                      <w:bookmarkEnd w:id="67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B687441" w14:textId="77777777" w:rsidR="00402422" w:rsidRDefault="00402422">
      <w:pPr>
        <w:spacing w:after="160" w:line="259" w:lineRule="auto"/>
        <w:jc w:val="left"/>
        <w:rPr>
          <w:noProof/>
        </w:rPr>
      </w:pPr>
    </w:p>
    <w:p w14:paraId="120D58FC" w14:textId="77777777" w:rsidR="00402422" w:rsidRDefault="00B37A63" w:rsidP="009A2D92">
      <w:pPr>
        <w:spacing w:after="160" w:line="259" w:lineRule="auto"/>
        <w:ind w:firstLine="720"/>
        <w:jc w:val="left"/>
        <w:rPr>
          <w:rFonts w:eastAsia="TH SarabunPSK"/>
        </w:rPr>
      </w:pPr>
      <w:r w:rsidRPr="00750FA7">
        <w:rPr>
          <w:cs/>
        </w:rPr>
        <w:t>สัญญาณ</w:t>
      </w:r>
      <w:r>
        <w:rPr>
          <w:rFonts w:hint="cs"/>
          <w:cs/>
        </w:rPr>
        <w:t xml:space="preserve">ความถี่ของ </w:t>
      </w:r>
      <w:r w:rsidRPr="004D1295">
        <w:rPr>
          <w:rFonts w:eastAsia="TH SarabunPSK"/>
        </w:rPr>
        <w:t>library</w:t>
      </w:r>
      <w:r>
        <w:rPr>
          <w:rFonts w:eastAsia="TH SarabunPSK" w:hint="cs"/>
          <w:cs/>
        </w:rPr>
        <w:t xml:space="preserve"> ที่แปรออกมาจะอยู่ในช่วง </w:t>
      </w:r>
      <w:r>
        <w:rPr>
          <w:rFonts w:eastAsia="TH SarabunPSK"/>
        </w:rPr>
        <w:t xml:space="preserve">100 Hz </w:t>
      </w:r>
      <w:r>
        <w:rPr>
          <w:rFonts w:eastAsia="TH SarabunPSK" w:hint="cs"/>
          <w:cs/>
        </w:rPr>
        <w:t>ถึง</w:t>
      </w:r>
      <w:r>
        <w:rPr>
          <w:rFonts w:eastAsia="TH SarabunPSK"/>
        </w:rPr>
        <w:t xml:space="preserve"> 700 Hz </w:t>
      </w:r>
      <w:r>
        <w:rPr>
          <w:rFonts w:eastAsia="TH SarabunPSK" w:hint="cs"/>
          <w:cs/>
        </w:rPr>
        <w:t xml:space="preserve">โดยที่ความถี่ 100 </w:t>
      </w:r>
      <w:r>
        <w:rPr>
          <w:rFonts w:eastAsia="TH SarabunPSK"/>
        </w:rPr>
        <w:t>Hz</w:t>
      </w:r>
      <w:r w:rsidR="009A2D92">
        <w:rPr>
          <w:rFonts w:eastAsia="TH SarabunPSK" w:hint="cs"/>
          <w:cs/>
        </w:rPr>
        <w:t xml:space="preserve"> จะมีค่ามุมอยู่ที่</w:t>
      </w:r>
      <w:r>
        <w:rPr>
          <w:rFonts w:eastAsia="TH SarabunPSK"/>
        </w:rPr>
        <w:t xml:space="preserve"> 0 </w:t>
      </w:r>
      <w:r>
        <w:rPr>
          <w:rFonts w:eastAsia="TH SarabunPSK" w:hint="cs"/>
          <w:cs/>
        </w:rPr>
        <w:t xml:space="preserve">องศา </w:t>
      </w:r>
      <w:r w:rsidR="009A2D92">
        <w:rPr>
          <w:rFonts w:eastAsia="TH SarabunPSK" w:hint="cs"/>
          <w:cs/>
        </w:rPr>
        <w:t>ส่วน</w:t>
      </w:r>
      <w:r>
        <w:rPr>
          <w:rFonts w:eastAsia="TH SarabunPSK"/>
        </w:rPr>
        <w:t xml:space="preserve"> 700</w:t>
      </w:r>
      <w:r w:rsidR="009A2D92">
        <w:rPr>
          <w:rFonts w:eastAsia="TH SarabunPSK" w:hint="cs"/>
          <w:cs/>
        </w:rPr>
        <w:t xml:space="preserve"> </w:t>
      </w:r>
      <w:r w:rsidR="009A2D92">
        <w:rPr>
          <w:rFonts w:eastAsia="TH SarabunPSK"/>
        </w:rPr>
        <w:t xml:space="preserve">Hz </w:t>
      </w:r>
      <w:r w:rsidR="009A2D92">
        <w:rPr>
          <w:rFonts w:eastAsia="TH SarabunPSK" w:hint="cs"/>
          <w:cs/>
        </w:rPr>
        <w:t xml:space="preserve">จะมีค่ามุมประมาณ 252 องศา </w:t>
      </w:r>
    </w:p>
    <w:p w14:paraId="282E8E79" w14:textId="48FEA7D6" w:rsidR="00402422" w:rsidRDefault="00402422" w:rsidP="0040242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 w:hint="cs"/>
          <w:cs/>
        </w:rPr>
        <w:t xml:space="preserve">0 </w:t>
      </w:r>
      <w:r>
        <w:rPr>
          <w:rFonts w:eastAsia="TH SarabunPSK"/>
        </w:rPr>
        <w:tab/>
      </w:r>
      <w:r>
        <w:rPr>
          <w:rFonts w:eastAsia="TH SarabunPSK" w:hint="cs"/>
          <w:cs/>
        </w:rPr>
        <w:t xml:space="preserve">องศา </w:t>
      </w:r>
      <w:r>
        <w:rPr>
          <w:rFonts w:eastAsia="TH SarabunPSK"/>
        </w:rPr>
        <w:t>= 100 Hz</w:t>
      </w:r>
    </w:p>
    <w:p w14:paraId="6CA1BF18" w14:textId="2B7F5387" w:rsidR="00402422" w:rsidRDefault="00402422" w:rsidP="0040242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/>
        </w:rPr>
        <w:t>15</w:t>
      </w:r>
      <w:r>
        <w:rPr>
          <w:rFonts w:eastAsia="TH SarabunPSK" w:hint="cs"/>
          <w:cs/>
        </w:rPr>
        <w:t xml:space="preserve"> </w:t>
      </w:r>
      <w:r>
        <w:rPr>
          <w:rFonts w:eastAsia="TH SarabunPSK"/>
        </w:rPr>
        <w:tab/>
      </w:r>
      <w:r>
        <w:rPr>
          <w:rFonts w:eastAsia="TH SarabunPSK" w:hint="cs"/>
          <w:cs/>
        </w:rPr>
        <w:t xml:space="preserve">องศา </w:t>
      </w:r>
      <w:r>
        <w:rPr>
          <w:rFonts w:eastAsia="TH SarabunPSK"/>
        </w:rPr>
        <w:t>= 142 Hz</w:t>
      </w:r>
    </w:p>
    <w:p w14:paraId="255E14E7" w14:textId="4CCC4250" w:rsidR="00402422" w:rsidRDefault="00402422" w:rsidP="0040242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/>
        </w:rPr>
        <w:t>30</w:t>
      </w:r>
      <w:r>
        <w:rPr>
          <w:rFonts w:eastAsia="TH SarabunPSK" w:hint="cs"/>
          <w:cs/>
        </w:rPr>
        <w:t xml:space="preserve"> </w:t>
      </w:r>
      <w:r>
        <w:rPr>
          <w:rFonts w:eastAsia="TH SarabunPSK"/>
        </w:rPr>
        <w:tab/>
      </w:r>
      <w:r>
        <w:rPr>
          <w:rFonts w:eastAsia="TH SarabunPSK" w:hint="cs"/>
          <w:cs/>
        </w:rPr>
        <w:t xml:space="preserve">องศา </w:t>
      </w:r>
      <w:r>
        <w:rPr>
          <w:rFonts w:eastAsia="TH SarabunPSK"/>
        </w:rPr>
        <w:t>= 183 Hz</w:t>
      </w:r>
    </w:p>
    <w:p w14:paraId="25549625" w14:textId="137F0FED" w:rsidR="00402422" w:rsidRDefault="00402422" w:rsidP="0040242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/>
        </w:rPr>
        <w:t>45</w:t>
      </w:r>
      <w:r>
        <w:rPr>
          <w:rFonts w:eastAsia="TH SarabunPSK" w:hint="cs"/>
          <w:cs/>
        </w:rPr>
        <w:t xml:space="preserve"> </w:t>
      </w:r>
      <w:r>
        <w:rPr>
          <w:rFonts w:eastAsia="TH SarabunPSK"/>
        </w:rPr>
        <w:tab/>
      </w:r>
      <w:r>
        <w:rPr>
          <w:rFonts w:eastAsia="TH SarabunPSK" w:hint="cs"/>
          <w:cs/>
        </w:rPr>
        <w:t xml:space="preserve">องศา </w:t>
      </w:r>
      <w:r>
        <w:rPr>
          <w:rFonts w:eastAsia="TH SarabunPSK"/>
        </w:rPr>
        <w:t>= 225 Hz</w:t>
      </w:r>
    </w:p>
    <w:p w14:paraId="3910D412" w14:textId="25DDEAE8" w:rsidR="00402422" w:rsidRDefault="00402422" w:rsidP="0040242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/>
        </w:rPr>
        <w:t>90</w:t>
      </w:r>
      <w:r>
        <w:rPr>
          <w:rFonts w:eastAsia="TH SarabunPSK" w:hint="cs"/>
          <w:cs/>
        </w:rPr>
        <w:t xml:space="preserve"> </w:t>
      </w:r>
      <w:r>
        <w:rPr>
          <w:rFonts w:eastAsia="TH SarabunPSK"/>
        </w:rPr>
        <w:tab/>
      </w:r>
      <w:r>
        <w:rPr>
          <w:rFonts w:eastAsia="TH SarabunPSK" w:hint="cs"/>
          <w:cs/>
        </w:rPr>
        <w:t xml:space="preserve">องศา </w:t>
      </w:r>
      <w:r>
        <w:rPr>
          <w:rFonts w:eastAsia="TH SarabunPSK"/>
        </w:rPr>
        <w:t>= 350 Hz</w:t>
      </w:r>
    </w:p>
    <w:p w14:paraId="55A48D15" w14:textId="6984F037" w:rsidR="00402422" w:rsidRDefault="00402422" w:rsidP="0040242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/>
        </w:rPr>
        <w:t>135</w:t>
      </w:r>
      <w:r>
        <w:rPr>
          <w:rFonts w:eastAsia="TH SarabunPSK" w:hint="cs"/>
          <w:cs/>
        </w:rPr>
        <w:t xml:space="preserve"> </w:t>
      </w:r>
      <w:r>
        <w:rPr>
          <w:rFonts w:eastAsia="TH SarabunPSK"/>
        </w:rPr>
        <w:tab/>
      </w:r>
      <w:r>
        <w:rPr>
          <w:rFonts w:eastAsia="TH SarabunPSK" w:hint="cs"/>
          <w:cs/>
        </w:rPr>
        <w:t xml:space="preserve">องศา </w:t>
      </w:r>
      <w:r>
        <w:rPr>
          <w:rFonts w:eastAsia="TH SarabunPSK"/>
        </w:rPr>
        <w:t>= 475 Hz</w:t>
      </w:r>
    </w:p>
    <w:p w14:paraId="24C5309A" w14:textId="4574FDBB" w:rsidR="00402422" w:rsidRDefault="00402422" w:rsidP="0040242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/>
        </w:rPr>
        <w:t>180</w:t>
      </w:r>
      <w:r>
        <w:rPr>
          <w:rFonts w:eastAsia="TH SarabunPSK" w:hint="cs"/>
          <w:cs/>
        </w:rPr>
        <w:t xml:space="preserve"> </w:t>
      </w:r>
      <w:r>
        <w:rPr>
          <w:rFonts w:eastAsia="TH SarabunPSK"/>
        </w:rPr>
        <w:tab/>
      </w:r>
      <w:r>
        <w:rPr>
          <w:rFonts w:eastAsia="TH SarabunPSK" w:hint="cs"/>
          <w:cs/>
        </w:rPr>
        <w:t xml:space="preserve">องศา </w:t>
      </w:r>
      <w:r>
        <w:rPr>
          <w:rFonts w:eastAsia="TH SarabunPSK"/>
        </w:rPr>
        <w:t>= 600 Hz</w:t>
      </w:r>
    </w:p>
    <w:p w14:paraId="712AA7A1" w14:textId="73D00A07" w:rsidR="00402422" w:rsidRDefault="00402422" w:rsidP="0040242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 w:hint="cs"/>
          <w:cs/>
        </w:rPr>
        <w:t>โดยท</w:t>
      </w:r>
      <w:r w:rsidR="005A4964">
        <w:rPr>
          <w:rFonts w:hint="cs"/>
          <w:cs/>
        </w:rPr>
        <w:t>ี่</w:t>
      </w:r>
      <w:r w:rsidR="00761CAA">
        <w:rPr>
          <w:rFonts w:hint="cs"/>
          <w:cs/>
        </w:rPr>
        <w:t>มุม</w:t>
      </w:r>
      <w:r>
        <w:rPr>
          <w:rFonts w:eastAsia="TH SarabunPSK" w:hint="cs"/>
          <w:cs/>
        </w:rPr>
        <w:t xml:space="preserve"> 1 องศาจะมีค่าประมาณที่ </w:t>
      </w:r>
      <w:r>
        <w:rPr>
          <w:rFonts w:eastAsia="TH SarabunPSK"/>
        </w:rPr>
        <w:t xml:space="preserve">= </w:t>
      </w:r>
      <w:r>
        <w:rPr>
          <w:rFonts w:eastAsia="TH SarabunPSK" w:hint="cs"/>
          <w:cs/>
        </w:rPr>
        <w:t>2.77</w:t>
      </w:r>
      <w:r>
        <w:rPr>
          <w:rFonts w:eastAsia="TH SarabunPSK"/>
        </w:rPr>
        <w:t xml:space="preserve"> Hz</w:t>
      </w:r>
    </w:p>
    <w:p w14:paraId="64C33BB1" w14:textId="27D8600D" w:rsidR="00402422" w:rsidRDefault="00402422" w:rsidP="00402422">
      <w:pPr>
        <w:spacing w:after="160" w:line="259" w:lineRule="auto"/>
        <w:jc w:val="left"/>
        <w:rPr>
          <w:rFonts w:eastAsia="TH SarabunPSK"/>
        </w:rPr>
      </w:pPr>
      <w:r>
        <w:rPr>
          <w:rFonts w:eastAsia="TH SarabunPSK"/>
        </w:rPr>
        <w:br w:type="page"/>
      </w:r>
    </w:p>
    <w:p w14:paraId="692B06D1" w14:textId="4F9F8D31" w:rsidR="009A2D92" w:rsidRDefault="009A2D92" w:rsidP="009A2D9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 w:hint="cs"/>
          <w:cs/>
        </w:rPr>
        <w:lastRenderedPageBreak/>
        <w:t>ซึ่งจะมีความยากลำบากอย่างมากในการกำหนดมุม ทางเราซึ่งได้เขียนสมการ</w:t>
      </w:r>
      <w:r w:rsidR="00761CAA" w:rsidRPr="009A2D92">
        <w:rPr>
          <w:rFonts w:eastAsia="TH SarabunPSK"/>
          <w:cs/>
        </w:rPr>
        <w:t>ฟังก์ชัน</w:t>
      </w:r>
      <w:r>
        <w:rPr>
          <w:rFonts w:eastAsia="TH SarabunPSK" w:hint="cs"/>
          <w:cs/>
        </w:rPr>
        <w:t>ใหม่เพื่อให้สามารถนำค่าองศาไปใช้ในการควบคุมได้เลย</w:t>
      </w:r>
    </w:p>
    <w:p w14:paraId="7BC0367C" w14:textId="77777777" w:rsidR="009A2D92" w:rsidRDefault="00B37A63" w:rsidP="009A2D92">
      <w:pPr>
        <w:rPr>
          <w:rFonts w:eastAsia="TH SarabunPSK"/>
        </w:rPr>
      </w:pPr>
      <w:r>
        <w:rPr>
          <w:rFonts w:eastAsia="TH SarabunPSK"/>
        </w:rPr>
        <w:t xml:space="preserve"> </w:t>
      </w:r>
      <w:r w:rsidR="009A2D92" w:rsidRPr="009A2D92">
        <w:rPr>
          <w:rFonts w:eastAsia="TH SarabunPSK"/>
          <w:cs/>
        </w:rPr>
        <w:t>สมการของฟังก์ชันที่ใช้คือ</w:t>
      </w:r>
    </w:p>
    <w:p w14:paraId="3FE01188" w14:textId="617E81B7" w:rsidR="009A2D92" w:rsidRDefault="00761CAA" w:rsidP="00761CAA">
      <w:pPr>
        <w:jc w:val="center"/>
      </w:pPr>
      <w:r>
        <w:rPr>
          <w:rFonts w:hint="cs"/>
          <w:cs/>
        </w:rPr>
        <w:t xml:space="preserve">องศา </w:t>
      </w:r>
      <w:r w:rsidR="009A2D92">
        <w:t xml:space="preserve">= </w:t>
      </w:r>
      <w:r w:rsidR="006E7999">
        <w:t>C</w:t>
      </w:r>
    </w:p>
    <w:p w14:paraId="1E666C1F" w14:textId="3BCFBB3F" w:rsidR="009A2D92" w:rsidRDefault="00761CAA" w:rsidP="00761CAA">
      <w:pPr>
        <w:jc w:val="center"/>
      </w:pPr>
      <w:r>
        <w:rPr>
          <w:rFonts w:hint="cs"/>
          <w:cs/>
        </w:rPr>
        <w:t>ความถี่</w:t>
      </w:r>
      <w:r w:rsidR="009A2D92">
        <w:rPr>
          <w:rFonts w:hint="cs"/>
          <w:cs/>
        </w:rPr>
        <w:t xml:space="preserve"> </w:t>
      </w:r>
      <w:r w:rsidR="009A2D92">
        <w:t>= 2.77 x  C</w:t>
      </w:r>
    </w:p>
    <w:p w14:paraId="72D6DE25" w14:textId="1B75A5A0" w:rsidR="009A2D92" w:rsidRDefault="00761CAA" w:rsidP="00761CAA">
      <w:pPr>
        <w:jc w:val="center"/>
      </w:pPr>
      <w:r>
        <w:rPr>
          <w:rFonts w:hint="cs"/>
          <w:cs/>
        </w:rPr>
        <w:t xml:space="preserve">ความถี่ </w:t>
      </w:r>
      <w:r w:rsidR="009A2D92">
        <w:t xml:space="preserve">= </w:t>
      </w:r>
      <w:r w:rsidR="006E7999">
        <w:rPr>
          <w:rFonts w:hint="cs"/>
          <w:cs/>
        </w:rPr>
        <w:t xml:space="preserve">ความถี่ </w:t>
      </w:r>
      <w:r w:rsidR="009A2D92">
        <w:t>+ 100</w:t>
      </w:r>
    </w:p>
    <w:p w14:paraId="1467BFEE" w14:textId="423D55E0" w:rsidR="009A2D92" w:rsidRDefault="00761CAA" w:rsidP="00761CAA">
      <w:pPr>
        <w:jc w:val="center"/>
      </w:pPr>
      <w:r>
        <w:rPr>
          <w:rFonts w:hint="cs"/>
          <w:cs/>
        </w:rPr>
        <w:t xml:space="preserve">ความถี่ </w:t>
      </w:r>
      <w:r w:rsidR="009A2D92">
        <w:t xml:space="preserve">= </w:t>
      </w:r>
      <w:proofErr w:type="spellStart"/>
      <w:r w:rsidR="009A2D92">
        <w:t>int</w:t>
      </w:r>
      <w:proofErr w:type="spellEnd"/>
      <w:r w:rsidR="009A2D92">
        <w:t>(</w:t>
      </w:r>
      <w:r w:rsidR="009A2D92">
        <w:rPr>
          <w:rFonts w:hint="cs"/>
          <w:cs/>
        </w:rPr>
        <w:t>องศา</w:t>
      </w:r>
      <w:r w:rsidR="009A2D92">
        <w:t>)</w:t>
      </w:r>
    </w:p>
    <w:p w14:paraId="2EA3F161" w14:textId="77777777" w:rsidR="00761CAA" w:rsidRDefault="00761CAA" w:rsidP="00402422">
      <w:pPr>
        <w:spacing w:line="259" w:lineRule="auto"/>
        <w:jc w:val="left"/>
        <w:rPr>
          <w:rFonts w:eastAsia="TH SarabunPSK"/>
        </w:rPr>
      </w:pPr>
    </w:p>
    <w:p w14:paraId="0536E505" w14:textId="5C60BCEF" w:rsidR="00761CAA" w:rsidRDefault="00477E09" w:rsidP="00402422">
      <w:pPr>
        <w:spacing w:line="259" w:lineRule="auto"/>
        <w:jc w:val="left"/>
        <w:rPr>
          <w:cs/>
        </w:rPr>
      </w:pPr>
      <w:r>
        <w:rPr>
          <w:rFonts w:eastAsia="TH SarabunPSK" w:hint="cs"/>
          <w:cs/>
        </w:rPr>
        <w:t>ตัวอย่างเช่น</w:t>
      </w:r>
      <w:r w:rsidR="00761CAA">
        <w:rPr>
          <w:rFonts w:eastAsia="TH SarabunPSK" w:hint="cs"/>
          <w:cs/>
        </w:rPr>
        <w:t xml:space="preserve"> </w:t>
      </w:r>
      <w:r w:rsidR="00761CAA">
        <w:rPr>
          <w:rFonts w:eastAsia="TH SarabunPSK"/>
        </w:rPr>
        <w:t xml:space="preserve"> </w:t>
      </w:r>
      <w:r w:rsidR="00761CAA">
        <w:rPr>
          <w:rFonts w:hint="cs"/>
          <w:cs/>
        </w:rPr>
        <w:t xml:space="preserve">มุมที่ต้อง </w:t>
      </w:r>
      <w:r w:rsidR="00761CAA">
        <w:t xml:space="preserve"> = </w:t>
      </w:r>
      <w:r w:rsidR="00761CAA">
        <w:rPr>
          <w:rFonts w:hint="cs"/>
          <w:cs/>
        </w:rPr>
        <w:t>70 อง</w:t>
      </w:r>
      <w:r w:rsidR="00CD55E4">
        <w:rPr>
          <w:rFonts w:hint="cs"/>
          <w:cs/>
        </w:rPr>
        <w:t>ศา</w:t>
      </w:r>
    </w:p>
    <w:p w14:paraId="201C4122" w14:textId="1B40C96C" w:rsidR="00761CAA" w:rsidRDefault="00761CAA" w:rsidP="00761CAA">
      <w:pPr>
        <w:spacing w:line="259" w:lineRule="auto"/>
        <w:jc w:val="center"/>
      </w:pPr>
      <w:proofErr w:type="gramStart"/>
      <w:r>
        <w:t>degree</w:t>
      </w:r>
      <w:proofErr w:type="gramEnd"/>
      <w:r>
        <w:t xml:space="preserve"> = 70</w:t>
      </w:r>
    </w:p>
    <w:p w14:paraId="0A3E19FC" w14:textId="3DB10A8D" w:rsidR="00761CAA" w:rsidRDefault="00761CAA" w:rsidP="00761CAA">
      <w:pPr>
        <w:spacing w:line="259" w:lineRule="auto"/>
        <w:jc w:val="center"/>
      </w:pPr>
      <w:r>
        <w:t xml:space="preserve">Hz = 2.77 x </w:t>
      </w:r>
      <w:r>
        <w:rPr>
          <w:rFonts w:hint="cs"/>
          <w:cs/>
        </w:rPr>
        <w:t>70</w:t>
      </w:r>
    </w:p>
    <w:p w14:paraId="03251FE7" w14:textId="2AACC816" w:rsidR="00761CAA" w:rsidRDefault="00761CAA" w:rsidP="00761CAA">
      <w:pPr>
        <w:spacing w:line="259" w:lineRule="auto"/>
        <w:jc w:val="center"/>
      </w:pPr>
      <w:r>
        <w:t xml:space="preserve">Hz = </w:t>
      </w:r>
      <w:r>
        <w:rPr>
          <w:rFonts w:hint="cs"/>
          <w:cs/>
        </w:rPr>
        <w:t>193.9 + 100</w:t>
      </w:r>
    </w:p>
    <w:p w14:paraId="6D541DE1" w14:textId="2DEDE123" w:rsidR="00761CAA" w:rsidRDefault="00761CAA" w:rsidP="00761CAA">
      <w:pPr>
        <w:tabs>
          <w:tab w:val="left" w:pos="3381"/>
          <w:tab w:val="center" w:pos="4153"/>
        </w:tabs>
        <w:spacing w:line="259" w:lineRule="auto"/>
        <w:jc w:val="center"/>
      </w:pPr>
      <w:r>
        <w:t>Hz</w:t>
      </w:r>
      <w:r>
        <w:rPr>
          <w:rFonts w:hint="cs"/>
          <w:cs/>
        </w:rPr>
        <w:t xml:space="preserve"> </w:t>
      </w:r>
      <w:r>
        <w:t xml:space="preserve">= </w:t>
      </w:r>
      <w:proofErr w:type="spellStart"/>
      <w:r w:rsidR="006E7999">
        <w:t>int</w:t>
      </w:r>
      <w:proofErr w:type="spellEnd"/>
      <w:r w:rsidR="006E7999">
        <w:t xml:space="preserve"> (</w:t>
      </w:r>
      <w:r>
        <w:t>293.9</w:t>
      </w:r>
      <w:r w:rsidR="006E7999">
        <w:t>)</w:t>
      </w:r>
    </w:p>
    <w:p w14:paraId="4E88A708" w14:textId="578438D3" w:rsidR="006E7999" w:rsidRDefault="006E7999" w:rsidP="00761CAA">
      <w:pPr>
        <w:tabs>
          <w:tab w:val="left" w:pos="3381"/>
          <w:tab w:val="center" w:pos="4153"/>
        </w:tabs>
        <w:spacing w:line="259" w:lineRule="auto"/>
        <w:jc w:val="center"/>
      </w:pPr>
      <w:r>
        <w:t>Hz = 293</w:t>
      </w:r>
    </w:p>
    <w:p w14:paraId="194362B3" w14:textId="77777777" w:rsidR="005A4964" w:rsidRDefault="005A4964" w:rsidP="00761CAA">
      <w:pPr>
        <w:tabs>
          <w:tab w:val="left" w:pos="3381"/>
          <w:tab w:val="center" w:pos="4153"/>
        </w:tabs>
        <w:spacing w:line="259" w:lineRule="auto"/>
        <w:jc w:val="center"/>
      </w:pPr>
    </w:p>
    <w:p w14:paraId="2DB58C15" w14:textId="4FD5737F" w:rsidR="00761CAA" w:rsidRPr="005A4964" w:rsidRDefault="00761CAA" w:rsidP="005A4964">
      <w:pPr>
        <w:spacing w:after="160" w:line="259" w:lineRule="auto"/>
        <w:ind w:firstLine="720"/>
        <w:jc w:val="left"/>
        <w:rPr>
          <w:rFonts w:eastAsia="TH SarabunPSK"/>
          <w:cs/>
        </w:rPr>
      </w:pPr>
      <w:r>
        <w:rPr>
          <w:rFonts w:hint="cs"/>
          <w:cs/>
        </w:rPr>
        <w:t>หลังจาก</w:t>
      </w:r>
      <w:r w:rsidR="005A4964">
        <w:rPr>
          <w:rFonts w:hint="cs"/>
          <w:cs/>
        </w:rPr>
        <w:t>ที่แทน</w:t>
      </w:r>
      <w:r>
        <w:rPr>
          <w:rFonts w:hint="cs"/>
          <w:cs/>
        </w:rPr>
        <w:t>ค่า</w:t>
      </w:r>
      <w:r w:rsidR="005A4964">
        <w:rPr>
          <w:rFonts w:hint="cs"/>
          <w:cs/>
        </w:rPr>
        <w:t xml:space="preserve">องศาของมุม </w:t>
      </w:r>
      <w:r>
        <w:rPr>
          <w:rFonts w:hint="cs"/>
          <w:cs/>
        </w:rPr>
        <w:t>ก็จะสามารถ</w:t>
      </w:r>
      <w:r w:rsidR="005A4964">
        <w:rPr>
          <w:rFonts w:hint="cs"/>
          <w:cs/>
        </w:rPr>
        <w:t>นำไปแปร</w:t>
      </w:r>
      <w:r w:rsidR="005A4964" w:rsidRPr="00750FA7">
        <w:rPr>
          <w:cs/>
        </w:rPr>
        <w:t>สัญญาณ</w:t>
      </w:r>
      <w:r w:rsidR="005A4964">
        <w:rPr>
          <w:rFonts w:hint="cs"/>
          <w:cs/>
        </w:rPr>
        <w:t xml:space="preserve">ความถี่เพื่อควบคุม </w:t>
      </w:r>
      <w:r w:rsidR="005A4964">
        <w:t xml:space="preserve">servo motor </w:t>
      </w:r>
      <w:r w:rsidR="005A4964">
        <w:rPr>
          <w:rFonts w:hint="cs"/>
          <w:cs/>
        </w:rPr>
        <w:t>ได้เลย</w:t>
      </w:r>
    </w:p>
    <w:p w14:paraId="373FA5CF" w14:textId="77777777" w:rsidR="00761CAA" w:rsidRDefault="00761CAA" w:rsidP="00761CAA">
      <w:pPr>
        <w:spacing w:line="259" w:lineRule="auto"/>
        <w:jc w:val="center"/>
        <w:rPr>
          <w:rFonts w:eastAsia="TH SarabunPSK"/>
        </w:rPr>
      </w:pPr>
    </w:p>
    <w:p w14:paraId="6325E49C" w14:textId="03E90B62" w:rsidR="009A2D92" w:rsidRDefault="009A2D92" w:rsidP="009A2D92">
      <w:pPr>
        <w:spacing w:after="160" w:line="259" w:lineRule="auto"/>
        <w:jc w:val="center"/>
        <w:rPr>
          <w:rFonts w:eastAsia="TH SarabunPSK"/>
        </w:rPr>
      </w:pPr>
      <w:r>
        <w:rPr>
          <w:rFonts w:eastAsia="TH SarabunPSK"/>
        </w:rPr>
        <w:t xml:space="preserve"> </w:t>
      </w:r>
    </w:p>
    <w:p w14:paraId="053D6D5E" w14:textId="77777777" w:rsidR="00B37A63" w:rsidRDefault="00B37A63">
      <w:pPr>
        <w:spacing w:after="160" w:line="259" w:lineRule="auto"/>
        <w:jc w:val="left"/>
        <w:rPr>
          <w:noProof/>
        </w:rPr>
      </w:pPr>
    </w:p>
    <w:p w14:paraId="25DA53DD" w14:textId="50974F1B" w:rsidR="00595DAD" w:rsidRDefault="00B37A63" w:rsidP="005A4964">
      <w:pPr>
        <w:spacing w:after="160" w:line="259" w:lineRule="auto"/>
        <w:jc w:val="left"/>
        <w:rPr>
          <w:color w:val="000000" w:themeColor="text1"/>
        </w:rPr>
      </w:pPr>
      <w:r>
        <w:rPr>
          <w:color w:val="000000" w:themeColor="text1"/>
          <w:cs/>
        </w:rPr>
        <w:br w:type="page"/>
      </w:r>
    </w:p>
    <w:p w14:paraId="2ADC3148" w14:textId="110E26DB" w:rsidR="00BB1BD8" w:rsidRPr="00A00081" w:rsidRDefault="00BB1BD8" w:rsidP="009A3CBB">
      <w:pPr>
        <w:pStyle w:val="Heading1"/>
        <w:rPr>
          <w:rFonts w:ascii="TH Sarabun New" w:hAnsi="TH Sarabun New" w:cs="TH Sarabun New"/>
          <w:b w:val="0"/>
          <w:bCs w:val="0"/>
        </w:rPr>
      </w:pPr>
      <w:bookmarkStart w:id="68" w:name="_Toc75876867"/>
      <w:r w:rsidRPr="00A00081">
        <w:rPr>
          <w:rFonts w:ascii="TH Sarabun New" w:hAnsi="TH Sarabun New" w:cs="TH Sarabun New"/>
          <w:color w:val="000000" w:themeColor="text1"/>
          <w:cs/>
        </w:rPr>
        <w:lastRenderedPageBreak/>
        <w:t xml:space="preserve">บทที่ </w:t>
      </w:r>
      <w:r w:rsidRPr="00A00081">
        <w:rPr>
          <w:rFonts w:ascii="TH Sarabun New" w:hAnsi="TH Sarabun New" w:cs="TH Sarabun New"/>
          <w:color w:val="000000" w:themeColor="text1"/>
        </w:rPr>
        <w:t>4</w:t>
      </w:r>
      <w:r w:rsidR="009A3CBB" w:rsidRPr="00A00081">
        <w:rPr>
          <w:rFonts w:ascii="TH Sarabun New" w:hAnsi="TH Sarabun New" w:cs="TH Sarabun New"/>
          <w:cs/>
        </w:rPr>
        <w:t xml:space="preserve"> </w:t>
      </w:r>
      <w:r w:rsidR="009A3CBB" w:rsidRPr="00A00081">
        <w:rPr>
          <w:rFonts w:ascii="TH Sarabun New" w:hAnsi="TH Sarabun New" w:cs="TH Sarabun New"/>
          <w:cs/>
        </w:rPr>
        <w:br/>
      </w:r>
      <w:bookmarkStart w:id="69" w:name="_Toc480752402"/>
      <w:bookmarkStart w:id="70" w:name="_Toc481062393"/>
      <w:r w:rsidR="009A3CBB" w:rsidRPr="00A00081">
        <w:rPr>
          <w:rFonts w:ascii="TH Sarabun New" w:hAnsi="TH Sarabun New" w:cs="TH Sarabun New"/>
          <w:cs/>
        </w:rPr>
        <w:t>ผลการดำเนินโครงงาน</w:t>
      </w:r>
      <w:bookmarkEnd w:id="68"/>
      <w:bookmarkEnd w:id="69"/>
      <w:bookmarkEnd w:id="70"/>
    </w:p>
    <w:p w14:paraId="73F8B733" w14:textId="29F23965" w:rsidR="00D21A57" w:rsidRDefault="006E7999" w:rsidP="006E7999">
      <w:pPr>
        <w:spacing w:after="160" w:line="259" w:lineRule="auto"/>
        <w:jc w:val="both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cs"/>
          <w:color w:val="000000" w:themeColor="text1"/>
          <w:cs/>
        </w:rPr>
        <w:t xml:space="preserve">การพัฒนาต่อยอดหุ่นยนต์แขนกลป้อนอาหารอัตโนมัติโดยใช้ </w:t>
      </w:r>
      <w:r>
        <w:rPr>
          <w:color w:val="000000" w:themeColor="text1"/>
        </w:rPr>
        <w:t>Artificial Intelligence (AI)</w:t>
      </w:r>
      <w:r>
        <w:rPr>
          <w:rFonts w:hint="cs"/>
          <w:color w:val="000000" w:themeColor="text1"/>
          <w:cs/>
        </w:rPr>
        <w:t xml:space="preserve"> โดยนำ </w:t>
      </w:r>
      <w:r w:rsidRPr="006E7999">
        <w:rPr>
          <w:color w:val="000000" w:themeColor="text1"/>
        </w:rPr>
        <w:t>Ultrasonic</w:t>
      </w:r>
      <w:r w:rsidR="00C90405">
        <w:rPr>
          <w:rFonts w:hint="cs"/>
          <w:color w:val="000000" w:themeColor="text1"/>
          <w:cs/>
        </w:rPr>
        <w:t xml:space="preserve"> </w:t>
      </w:r>
      <w:r w:rsidRPr="006E7999">
        <w:rPr>
          <w:color w:val="000000" w:themeColor="text1"/>
        </w:rPr>
        <w:t>Sensor</w:t>
      </w:r>
      <w:r>
        <w:rPr>
          <w:color w:val="000000" w:themeColor="text1"/>
        </w:rPr>
        <w:t xml:space="preserve"> </w:t>
      </w:r>
      <w:r>
        <w:rPr>
          <w:rFonts w:hint="cs"/>
          <w:color w:val="000000" w:themeColor="text1"/>
          <w:cs/>
        </w:rPr>
        <w:t>เข้ามาช่วย</w:t>
      </w:r>
      <w:r w:rsidR="00FF6200">
        <w:rPr>
          <w:rFonts w:hint="cs"/>
          <w:color w:val="000000" w:themeColor="text1"/>
          <w:cs/>
        </w:rPr>
        <w:t>เพื่อ</w:t>
      </w:r>
      <w:r>
        <w:rPr>
          <w:rFonts w:hint="cs"/>
          <w:color w:val="000000" w:themeColor="text1"/>
          <w:cs/>
        </w:rPr>
        <w:t>ให้การทำงานของหุ่นยนต์แขนกลให้มีประสิทธิภาพความสมบูรณ์มากยิ่งขึ้น</w:t>
      </w:r>
    </w:p>
    <w:p w14:paraId="01F1139E" w14:textId="0264C985" w:rsidR="00D21A57" w:rsidRDefault="00D21A57" w:rsidP="004E4040">
      <w:pPr>
        <w:pStyle w:val="Heading2"/>
      </w:pPr>
      <w:bookmarkStart w:id="71" w:name="_Toc75876868"/>
      <w:r>
        <w:rPr>
          <w:rFonts w:hint="cs"/>
          <w:cs/>
        </w:rPr>
        <w:t>4.1 การพัฒนาระบบ</w:t>
      </w:r>
      <w:bookmarkEnd w:id="71"/>
    </w:p>
    <w:p w14:paraId="043C14FB" w14:textId="7727979B" w:rsidR="00D21A57" w:rsidRDefault="001E549F" w:rsidP="001E549F">
      <w:pPr>
        <w:spacing w:line="259" w:lineRule="auto"/>
        <w:ind w:firstLine="720"/>
        <w:jc w:val="both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719680" behindDoc="1" locked="0" layoutInCell="1" allowOverlap="1" wp14:anchorId="5973A3DA" wp14:editId="3858BBE5">
            <wp:simplePos x="0" y="0"/>
            <wp:positionH relativeFrom="margin">
              <wp:align>center</wp:align>
            </wp:positionH>
            <wp:positionV relativeFrom="paragraph">
              <wp:posOffset>881324</wp:posOffset>
            </wp:positionV>
            <wp:extent cx="2988310" cy="1891665"/>
            <wp:effectExtent l="0" t="0" r="2540" b="0"/>
            <wp:wrapTight wrapText="bothSides">
              <wp:wrapPolygon edited="0">
                <wp:start x="0" y="0"/>
                <wp:lineTo x="0" y="21317"/>
                <wp:lineTo x="21481" y="21317"/>
                <wp:lineTo x="21481" y="0"/>
                <wp:lineTo x="0" y="0"/>
              </wp:wrapPolygon>
            </wp:wrapTight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3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1A57">
        <w:rPr>
          <w:rFonts w:hint="cs"/>
          <w:color w:val="000000" w:themeColor="text1"/>
          <w:cs/>
        </w:rPr>
        <w:t>เป็นส่วนของการทำงานตรวจจับการอ้าปากแล้วระบบจึง</w:t>
      </w:r>
      <w:r>
        <w:rPr>
          <w:rFonts w:hint="cs"/>
          <w:color w:val="000000" w:themeColor="text1"/>
          <w:cs/>
        </w:rPr>
        <w:t xml:space="preserve"> </w:t>
      </w:r>
      <w:r w:rsidR="00D21A57">
        <w:rPr>
          <w:rFonts w:hint="cs"/>
          <w:color w:val="000000" w:themeColor="text1"/>
          <w:cs/>
        </w:rPr>
        <w:t>เริ่มกระบวนการป้อนอาหาร โดยกล้องจับจุดริมฝีปากระหว่างริมฝีปากบน กับ ริมฝีปากล่าง</w:t>
      </w:r>
      <w:r>
        <w:rPr>
          <w:rFonts w:hint="cs"/>
          <w:color w:val="000000" w:themeColor="text1"/>
          <w:cs/>
        </w:rPr>
        <w:t xml:space="preserve"> ว่าระยะอ้าปากพร้อมรับประทานอาหารแล้วหรือยัง</w:t>
      </w:r>
    </w:p>
    <w:p w14:paraId="703D559D" w14:textId="5835DA9B" w:rsidR="001E549F" w:rsidRDefault="001E549F" w:rsidP="00D21A57">
      <w:pPr>
        <w:spacing w:after="160" w:line="259" w:lineRule="auto"/>
        <w:ind w:left="720" w:firstLine="720"/>
        <w:jc w:val="both"/>
        <w:rPr>
          <w:color w:val="000000" w:themeColor="text1"/>
        </w:rPr>
      </w:pPr>
    </w:p>
    <w:p w14:paraId="3259EB6E" w14:textId="65F57218" w:rsidR="001E549F" w:rsidRDefault="001E549F" w:rsidP="00D21A57">
      <w:pPr>
        <w:spacing w:after="160" w:line="259" w:lineRule="auto"/>
        <w:ind w:left="720" w:firstLine="720"/>
        <w:jc w:val="both"/>
        <w:rPr>
          <w:color w:val="000000" w:themeColor="text1"/>
        </w:rPr>
      </w:pPr>
    </w:p>
    <w:p w14:paraId="0F72EF2F" w14:textId="2060BA8C" w:rsidR="001E549F" w:rsidRDefault="001E549F" w:rsidP="00D21A57">
      <w:pPr>
        <w:spacing w:after="160" w:line="259" w:lineRule="auto"/>
        <w:ind w:left="720" w:firstLine="720"/>
        <w:jc w:val="both"/>
        <w:rPr>
          <w:color w:val="000000" w:themeColor="text1"/>
        </w:rPr>
      </w:pPr>
    </w:p>
    <w:p w14:paraId="2B5269FC" w14:textId="4DDB6C2B" w:rsidR="001E549F" w:rsidRDefault="001E549F" w:rsidP="00D21A57">
      <w:pPr>
        <w:spacing w:after="160" w:line="259" w:lineRule="auto"/>
        <w:ind w:left="720" w:firstLine="720"/>
        <w:jc w:val="both"/>
        <w:rPr>
          <w:color w:val="000000" w:themeColor="text1"/>
        </w:rPr>
      </w:pPr>
    </w:p>
    <w:p w14:paraId="2E62CB8A" w14:textId="44F01F40" w:rsidR="001E549F" w:rsidRDefault="00C90405" w:rsidP="00D21A57">
      <w:pPr>
        <w:spacing w:after="160" w:line="259" w:lineRule="auto"/>
        <w:ind w:left="720" w:firstLine="720"/>
        <w:jc w:val="both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1" locked="0" layoutInCell="1" allowOverlap="1" wp14:anchorId="4F493E77" wp14:editId="376CA489">
                <wp:simplePos x="0" y="0"/>
                <wp:positionH relativeFrom="margin">
                  <wp:align>center</wp:align>
                </wp:positionH>
                <wp:positionV relativeFrom="paragraph">
                  <wp:posOffset>308098</wp:posOffset>
                </wp:positionV>
                <wp:extent cx="2988310" cy="635"/>
                <wp:effectExtent l="0" t="0" r="2540" b="0"/>
                <wp:wrapTight wrapText="bothSides">
                  <wp:wrapPolygon edited="0">
                    <wp:start x="0" y="0"/>
                    <wp:lineTo x="0" y="20176"/>
                    <wp:lineTo x="21481" y="20176"/>
                    <wp:lineTo x="21481" y="0"/>
                    <wp:lineTo x="0" y="0"/>
                  </wp:wrapPolygon>
                </wp:wrapTight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8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0F1330" w14:textId="0162858C" w:rsidR="00AA6D2E" w:rsidRPr="00A31C51" w:rsidRDefault="00AA6D2E" w:rsidP="00C90405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72" w:name="_Toc73661398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cs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ผู้ป่วยหรือผู้สูงอายุอ้าปากเพื่อรับทานอาหาร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493E77" id="Text Box 47" o:spid="_x0000_s1036" type="#_x0000_t202" style="position:absolute;left:0;text-align:left;margin-left:0;margin-top:24.25pt;width:235.3pt;height:.05pt;z-index:-2515425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" stroked="f">
                <v:textbox style="mso-fit-shape-to-text:t" inset="0,0,0,0">
                  <w:txbxContent>
                    <w:p w14:paraId="360F1330" w14:textId="0162858C" w:rsidR="00AA6D2E" w:rsidRPr="00A31C51" w:rsidRDefault="00AA6D2E" w:rsidP="00C90405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73" w:name="_Toc73661398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cs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ผู้ป่วยหรือผู้สูงอายุอ้าปากเพื่อรับทานอาหาร</w:t>
                      </w:r>
                      <w:bookmarkEnd w:id="73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BBA1607" w14:textId="01EF87C1" w:rsidR="00DF5195" w:rsidRDefault="00DF5195" w:rsidP="00DF5195">
      <w:pPr>
        <w:spacing w:after="160" w:line="259" w:lineRule="auto"/>
        <w:jc w:val="left"/>
        <w:rPr>
          <w:color w:val="000000" w:themeColor="text1"/>
        </w:rPr>
      </w:pPr>
    </w:p>
    <w:p w14:paraId="7B096202" w14:textId="0BC70222" w:rsidR="0056431D" w:rsidRPr="00DF5195" w:rsidRDefault="0056431D" w:rsidP="0056431D">
      <w:pPr>
        <w:spacing w:after="160" w:line="259" w:lineRule="auto"/>
        <w:ind w:firstLine="720"/>
        <w:jc w:val="both"/>
        <w:rPr>
          <w:color w:val="000000" w:themeColor="text1"/>
        </w:rPr>
      </w:pPr>
      <w:r>
        <w:rPr>
          <w:rFonts w:hint="cs"/>
          <w:noProof/>
          <w:cs/>
        </w:rPr>
        <w:t>เมื่อกล้องทำงานตรวจจับการอ้าปาก</w:t>
      </w:r>
      <w:r w:rsidR="00BE0F78">
        <w:rPr>
          <w:rFonts w:hint="cs"/>
          <w:noProof/>
          <w:cs/>
        </w:rPr>
        <w:t>ได้ระยะห่าง</w:t>
      </w:r>
      <w:r w:rsidR="00BE0F78">
        <w:rPr>
          <w:rFonts w:hint="cs"/>
          <w:color w:val="000000" w:themeColor="text1"/>
          <w:cs/>
        </w:rPr>
        <w:t xml:space="preserve">ริมฝีปากบน กับ ริมฝีปากล่าง </w:t>
      </w:r>
      <w:r w:rsidR="00BE0F78">
        <w:rPr>
          <w:rFonts w:hint="cs"/>
          <w:noProof/>
          <w:cs/>
        </w:rPr>
        <w:t>ที่กำหนดไว้ก็</w:t>
      </w:r>
      <w:r>
        <w:rPr>
          <w:rFonts w:hint="cs"/>
          <w:noProof/>
          <w:cs/>
        </w:rPr>
        <w:t>จะเริ่มการทำงานของหุ่นยนต์แขนกล</w:t>
      </w:r>
      <w:r w:rsidR="00BE0F78">
        <w:rPr>
          <w:rFonts w:hint="cs"/>
          <w:color w:val="000000" w:themeColor="text1"/>
          <w:cs/>
        </w:rPr>
        <w:t>ในส่วนของ</w:t>
      </w:r>
      <w:r>
        <w:rPr>
          <w:rFonts w:hint="cs"/>
          <w:noProof/>
          <w:cs/>
        </w:rPr>
        <w:t>ตักอาหาร</w:t>
      </w:r>
    </w:p>
    <w:p w14:paraId="5D37A604" w14:textId="28109448" w:rsidR="0056431D" w:rsidRDefault="0056431D" w:rsidP="00DF5195">
      <w:pPr>
        <w:spacing w:after="160" w:line="259" w:lineRule="auto"/>
        <w:jc w:val="left"/>
        <w:rPr>
          <w:color w:val="000000" w:themeColor="text1"/>
        </w:rPr>
      </w:pPr>
      <w:r>
        <w:rPr>
          <w:noProof/>
          <w:color w:val="000000" w:themeColor="text1"/>
          <w:cs/>
        </w:rPr>
        <w:drawing>
          <wp:anchor distT="0" distB="0" distL="114300" distR="114300" simplePos="0" relativeHeight="251723776" behindDoc="1" locked="0" layoutInCell="1" allowOverlap="1" wp14:anchorId="10E6FFE7" wp14:editId="4FD9892A">
            <wp:simplePos x="0" y="0"/>
            <wp:positionH relativeFrom="margin">
              <wp:align>center</wp:align>
            </wp:positionH>
            <wp:positionV relativeFrom="paragraph">
              <wp:posOffset>7428</wp:posOffset>
            </wp:positionV>
            <wp:extent cx="2981960" cy="1676400"/>
            <wp:effectExtent l="0" t="0" r="8890" b="0"/>
            <wp:wrapTight wrapText="bothSides">
              <wp:wrapPolygon edited="0">
                <wp:start x="0" y="0"/>
                <wp:lineTo x="0" y="21355"/>
                <wp:lineTo x="21526" y="21355"/>
                <wp:lineTo x="21526" y="0"/>
                <wp:lineTo x="0" y="0"/>
              </wp:wrapPolygon>
            </wp:wrapTight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6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8BCCC3" w14:textId="1F154A40" w:rsidR="0056431D" w:rsidRDefault="00FF6200">
      <w:pPr>
        <w:spacing w:after="160" w:line="259" w:lineRule="auto"/>
        <w:jc w:val="left"/>
        <w:rPr>
          <w:noProof/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1" locked="0" layoutInCell="1" allowOverlap="1" wp14:anchorId="3FEF09EA" wp14:editId="0ECE46A7">
                <wp:simplePos x="0" y="0"/>
                <wp:positionH relativeFrom="margin">
                  <wp:align>center</wp:align>
                </wp:positionH>
                <wp:positionV relativeFrom="paragraph">
                  <wp:posOffset>1317146</wp:posOffset>
                </wp:positionV>
                <wp:extent cx="2981960" cy="635"/>
                <wp:effectExtent l="0" t="0" r="8890" b="0"/>
                <wp:wrapTight wrapText="bothSides">
                  <wp:wrapPolygon edited="0">
                    <wp:start x="0" y="0"/>
                    <wp:lineTo x="0" y="20176"/>
                    <wp:lineTo x="21526" y="20176"/>
                    <wp:lineTo x="21526" y="0"/>
                    <wp:lineTo x="0" y="0"/>
                  </wp:wrapPolygon>
                </wp:wrapTight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1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770FBD" w14:textId="5F7D6DFD" w:rsidR="00AA6D2E" w:rsidRPr="00A409B9" w:rsidRDefault="00AA6D2E" w:rsidP="00FF6200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74" w:name="_Toc73661399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cs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รูปแขนกลป้อนอาหาร</w:t>
                            </w:r>
                            <w:bookmarkEnd w:id="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EF09EA" id="Text Box 49" o:spid="_x0000_s1037" type="#_x0000_t202" style="position:absolute;margin-left:0;margin-top:103.7pt;width:234.8pt;height:.05pt;z-index:-251540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" stroked="f">
                <v:textbox style="mso-fit-shape-to-text:t" inset="0,0,0,0">
                  <w:txbxContent>
                    <w:p w14:paraId="78770FBD" w14:textId="5F7D6DFD" w:rsidR="00AA6D2E" w:rsidRPr="00A409B9" w:rsidRDefault="00AA6D2E" w:rsidP="00FF6200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75" w:name="_Toc73661399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cs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รูปแขนกลป้อนอาหาร</w:t>
                      </w:r>
                      <w:bookmarkEnd w:id="75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56431D">
        <w:rPr>
          <w:noProof/>
          <w:cs/>
        </w:rPr>
        <w:br w:type="page"/>
      </w:r>
    </w:p>
    <w:p w14:paraId="3EF2E284" w14:textId="1E08B5DD" w:rsidR="00BE0F78" w:rsidRDefault="00BE0F78" w:rsidP="00BE0F78">
      <w:pPr>
        <w:spacing w:after="160" w:line="259" w:lineRule="auto"/>
        <w:ind w:firstLine="720"/>
        <w:jc w:val="left"/>
        <w:rPr>
          <w:noProof/>
        </w:rPr>
      </w:pPr>
      <w:r>
        <w:rPr>
          <w:rFonts w:hint="cs"/>
          <w:noProof/>
          <w:cs/>
        </w:rPr>
        <w:lastRenderedPageBreak/>
        <w:t xml:space="preserve">เมื่อตักอาหารเสร็จ แขนกลก็จะหมุนมาทางผู้ใช้งาน จากนั้น </w:t>
      </w:r>
      <w:r w:rsidRPr="00BE0F78">
        <w:rPr>
          <w:noProof/>
        </w:rPr>
        <w:t>Ultrasonic Sensor</w:t>
      </w:r>
      <w:r>
        <w:rPr>
          <w:rFonts w:hint="cs"/>
          <w:noProof/>
          <w:cs/>
        </w:rPr>
        <w:t xml:space="preserve"> ก็จะทำงานในส่วนวัดระยะห่างกับผู้ใช้</w:t>
      </w:r>
    </w:p>
    <w:p w14:paraId="4F35AC50" w14:textId="6C0F6115" w:rsidR="00C23602" w:rsidRDefault="00C23602" w:rsidP="00BE0F78">
      <w:pPr>
        <w:spacing w:after="160" w:line="259" w:lineRule="auto"/>
        <w:ind w:firstLine="720"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726848" behindDoc="1" locked="0" layoutInCell="1" allowOverlap="1" wp14:anchorId="4870F980" wp14:editId="540E4B4D">
            <wp:simplePos x="0" y="0"/>
            <wp:positionH relativeFrom="margin">
              <wp:align>center</wp:align>
            </wp:positionH>
            <wp:positionV relativeFrom="paragraph">
              <wp:posOffset>3072</wp:posOffset>
            </wp:positionV>
            <wp:extent cx="3140075" cy="1779270"/>
            <wp:effectExtent l="0" t="0" r="3175" b="0"/>
            <wp:wrapTight wrapText="bothSides">
              <wp:wrapPolygon edited="0">
                <wp:start x="0" y="0"/>
                <wp:lineTo x="0" y="21276"/>
                <wp:lineTo x="21491" y="21276"/>
                <wp:lineTo x="21491" y="0"/>
                <wp:lineTo x="0" y="0"/>
              </wp:wrapPolygon>
            </wp:wrapTight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075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86CBB2" w14:textId="39A0A2CC" w:rsidR="00C23602" w:rsidRDefault="00C23602" w:rsidP="00BE0F78">
      <w:pPr>
        <w:spacing w:after="160" w:line="259" w:lineRule="auto"/>
        <w:ind w:firstLine="720"/>
        <w:jc w:val="left"/>
        <w:rPr>
          <w:noProof/>
        </w:rPr>
      </w:pPr>
    </w:p>
    <w:p w14:paraId="2F3C75BA" w14:textId="77777777" w:rsidR="00C23602" w:rsidRDefault="00C23602" w:rsidP="00BE0F78">
      <w:pPr>
        <w:spacing w:after="160" w:line="259" w:lineRule="auto"/>
        <w:ind w:firstLine="720"/>
        <w:jc w:val="left"/>
        <w:rPr>
          <w:noProof/>
          <w:cs/>
        </w:rPr>
      </w:pPr>
    </w:p>
    <w:p w14:paraId="1E012BF3" w14:textId="4E152B22" w:rsidR="00DF5195" w:rsidRDefault="00DF5195" w:rsidP="00DF5195">
      <w:pPr>
        <w:spacing w:after="160" w:line="259" w:lineRule="auto"/>
        <w:jc w:val="left"/>
        <w:rPr>
          <w:noProof/>
          <w:cs/>
        </w:rPr>
      </w:pPr>
    </w:p>
    <w:p w14:paraId="2C8E85D6" w14:textId="250C484F" w:rsidR="00C23602" w:rsidRDefault="00FF6200">
      <w:pPr>
        <w:spacing w:after="160" w:line="259" w:lineRule="auto"/>
        <w:jc w:val="left"/>
        <w:rPr>
          <w:noProof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1" locked="0" layoutInCell="1" allowOverlap="1" wp14:anchorId="0FD62358" wp14:editId="2C42B3FD">
                <wp:simplePos x="0" y="0"/>
                <wp:positionH relativeFrom="margin">
                  <wp:align>center</wp:align>
                </wp:positionH>
                <wp:positionV relativeFrom="paragraph">
                  <wp:posOffset>198846</wp:posOffset>
                </wp:positionV>
                <wp:extent cx="3799840" cy="635"/>
                <wp:effectExtent l="0" t="0" r="0" b="0"/>
                <wp:wrapTight wrapText="bothSides">
                  <wp:wrapPolygon edited="0">
                    <wp:start x="0" y="0"/>
                    <wp:lineTo x="0" y="20176"/>
                    <wp:lineTo x="21441" y="20176"/>
                    <wp:lineTo x="21441" y="0"/>
                    <wp:lineTo x="0" y="0"/>
                  </wp:wrapPolygon>
                </wp:wrapTight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9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43762D" w14:textId="5383DA14" w:rsidR="00AA6D2E" w:rsidRPr="00AC1A32" w:rsidRDefault="00AA6D2E" w:rsidP="00FF6200">
                            <w:pPr>
                              <w:pStyle w:val="Caption"/>
                              <w:jc w:val="center"/>
                              <w:rPr>
                                <w:noProof/>
                                <w:cs/>
                              </w:rPr>
                            </w:pPr>
                            <w:bookmarkStart w:id="76" w:name="_Toc73661400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cs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รูป </w:t>
                            </w:r>
                            <w:r w:rsidRPr="00BE0F78">
                              <w:rPr>
                                <w:noProof/>
                              </w:rPr>
                              <w:t>Ultrasonic Sensor</w:t>
                            </w:r>
                            <w:r>
                              <w:rPr>
                                <w:rFonts w:hint="cs"/>
                                <w:noProof/>
                                <w:cs/>
                              </w:rPr>
                              <w:t xml:space="preserve"> บนอุปกรณ์แขนกลป้อนอการ</w:t>
                            </w:r>
                            <w:bookmarkEnd w:id="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D62358" id="Text Box 50" o:spid="_x0000_s1038" type="#_x0000_t202" style="position:absolute;margin-left:0;margin-top:15.65pt;width:299.2pt;height:.05pt;z-index:-2515384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" stroked="f">
                <v:textbox style="mso-fit-shape-to-text:t" inset="0,0,0,0">
                  <w:txbxContent>
                    <w:p w14:paraId="5A43762D" w14:textId="5383DA14" w:rsidR="00AA6D2E" w:rsidRPr="00AC1A32" w:rsidRDefault="00AA6D2E" w:rsidP="00FF6200">
                      <w:pPr>
                        <w:pStyle w:val="Caption"/>
                        <w:jc w:val="center"/>
                        <w:rPr>
                          <w:noProof/>
                          <w:cs/>
                        </w:rPr>
                      </w:pPr>
                      <w:bookmarkStart w:id="77" w:name="_Toc73661400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cs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รูป </w:t>
                      </w:r>
                      <w:r w:rsidRPr="00BE0F78">
                        <w:rPr>
                          <w:noProof/>
                        </w:rPr>
                        <w:t>Ultrasonic Sensor</w:t>
                      </w:r>
                      <w:r>
                        <w:rPr>
                          <w:rFonts w:hint="cs"/>
                          <w:noProof/>
                          <w:cs/>
                        </w:rPr>
                        <w:t xml:space="preserve"> บนอุปกรณ์แขนกลป้อนอการ</w:t>
                      </w:r>
                      <w:bookmarkEnd w:id="77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C3E35DF" w14:textId="77777777" w:rsidR="00C23602" w:rsidRDefault="00C23602">
      <w:pPr>
        <w:spacing w:after="160" w:line="259" w:lineRule="auto"/>
        <w:jc w:val="left"/>
        <w:rPr>
          <w:color w:val="000000" w:themeColor="text1"/>
        </w:rPr>
      </w:pPr>
    </w:p>
    <w:p w14:paraId="137191DD" w14:textId="6DD3EFD5" w:rsidR="00C23602" w:rsidRDefault="00C23602">
      <w:pPr>
        <w:spacing w:after="160" w:line="259" w:lineRule="auto"/>
        <w:jc w:val="left"/>
        <w:rPr>
          <w:noProof/>
        </w:rPr>
      </w:pPr>
      <w:r>
        <w:rPr>
          <w:noProof/>
          <w:color w:val="000000" w:themeColor="text1"/>
          <w:cs/>
        </w:rPr>
        <w:drawing>
          <wp:anchor distT="0" distB="0" distL="114300" distR="114300" simplePos="0" relativeHeight="251727872" behindDoc="1" locked="0" layoutInCell="1" allowOverlap="1" wp14:anchorId="399982C9" wp14:editId="3B8B95B2">
            <wp:simplePos x="0" y="0"/>
            <wp:positionH relativeFrom="margin">
              <wp:align>center</wp:align>
            </wp:positionH>
            <wp:positionV relativeFrom="paragraph">
              <wp:posOffset>650993</wp:posOffset>
            </wp:positionV>
            <wp:extent cx="3048000" cy="1934845"/>
            <wp:effectExtent l="0" t="0" r="0" b="8255"/>
            <wp:wrapTight wrapText="bothSides">
              <wp:wrapPolygon edited="0">
                <wp:start x="0" y="0"/>
                <wp:lineTo x="0" y="21479"/>
                <wp:lineTo x="21465" y="21479"/>
                <wp:lineTo x="21465" y="0"/>
                <wp:lineTo x="0" y="0"/>
              </wp:wrapPolygon>
            </wp:wrapTight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4" t="1932" r="4415" b="910"/>
                    <a:stretch/>
                  </pic:blipFill>
                  <pic:spPr bwMode="auto">
                    <a:xfrm>
                      <a:off x="0" y="0"/>
                      <a:ext cx="304800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cs/>
        </w:rPr>
        <w:tab/>
      </w:r>
      <w:r>
        <w:rPr>
          <w:rFonts w:hint="cs"/>
          <w:color w:val="000000" w:themeColor="text1"/>
          <w:cs/>
        </w:rPr>
        <w:t xml:space="preserve">หุ่นยนต์แขนกลจะนำค่าจาก </w:t>
      </w:r>
      <w:r w:rsidRPr="00BE0F78">
        <w:rPr>
          <w:noProof/>
        </w:rPr>
        <w:t>Ultrasonic Sensor</w:t>
      </w:r>
      <w:r>
        <w:rPr>
          <w:rFonts w:hint="cs"/>
          <w:noProof/>
          <w:cs/>
        </w:rPr>
        <w:t xml:space="preserve"> ที่ได้มาประมวลผล เพื่อเพิ่มองศาของ </w:t>
      </w:r>
      <w:r>
        <w:rPr>
          <w:noProof/>
        </w:rPr>
        <w:t xml:space="preserve">servo motor </w:t>
      </w:r>
      <w:r>
        <w:rPr>
          <w:rFonts w:hint="cs"/>
          <w:noProof/>
          <w:cs/>
        </w:rPr>
        <w:t xml:space="preserve">แต่ละส่วนเพื่อให้ได้ระยะห่างที่พอดีกับผู้ใช้งาน </w:t>
      </w:r>
    </w:p>
    <w:p w14:paraId="1659EA7E" w14:textId="77777777" w:rsidR="00C23602" w:rsidRDefault="00C23602">
      <w:pPr>
        <w:spacing w:after="160" w:line="259" w:lineRule="auto"/>
        <w:jc w:val="left"/>
        <w:rPr>
          <w:noProof/>
        </w:rPr>
      </w:pPr>
    </w:p>
    <w:p w14:paraId="2C5E2906" w14:textId="77777777" w:rsidR="00C23602" w:rsidRDefault="00C23602">
      <w:pPr>
        <w:spacing w:after="160" w:line="259" w:lineRule="auto"/>
        <w:jc w:val="left"/>
        <w:rPr>
          <w:noProof/>
        </w:rPr>
      </w:pPr>
    </w:p>
    <w:p w14:paraId="68B45A06" w14:textId="77777777" w:rsidR="00C23602" w:rsidRDefault="00C23602">
      <w:pPr>
        <w:spacing w:after="160" w:line="259" w:lineRule="auto"/>
        <w:jc w:val="left"/>
        <w:rPr>
          <w:noProof/>
        </w:rPr>
      </w:pPr>
    </w:p>
    <w:p w14:paraId="7EB257CA" w14:textId="77777777" w:rsidR="00C23602" w:rsidRDefault="00C23602">
      <w:pPr>
        <w:spacing w:after="160" w:line="259" w:lineRule="auto"/>
        <w:jc w:val="left"/>
        <w:rPr>
          <w:noProof/>
        </w:rPr>
      </w:pPr>
    </w:p>
    <w:p w14:paraId="754ED5BC" w14:textId="76A4A2A1" w:rsidR="00C23602" w:rsidRDefault="00FF6200">
      <w:pPr>
        <w:spacing w:after="160" w:line="259" w:lineRule="auto"/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1" locked="0" layoutInCell="1" allowOverlap="1" wp14:anchorId="2E514B16" wp14:editId="24FFFC31">
                <wp:simplePos x="0" y="0"/>
                <wp:positionH relativeFrom="margin">
                  <wp:align>center</wp:align>
                </wp:positionH>
                <wp:positionV relativeFrom="paragraph">
                  <wp:posOffset>394970</wp:posOffset>
                </wp:positionV>
                <wp:extent cx="3048000" cy="635"/>
                <wp:effectExtent l="0" t="0" r="0" b="0"/>
                <wp:wrapTight wrapText="bothSides">
                  <wp:wrapPolygon edited="0">
                    <wp:start x="0" y="0"/>
                    <wp:lineTo x="0" y="20176"/>
                    <wp:lineTo x="21465" y="20176"/>
                    <wp:lineTo x="21465" y="0"/>
                    <wp:lineTo x="0" y="0"/>
                  </wp:wrapPolygon>
                </wp:wrapTight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A30AF7" w14:textId="262FFD6F" w:rsidR="00AA6D2E" w:rsidRPr="00EE7B1E" w:rsidRDefault="00AA6D2E" w:rsidP="00FF6200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78" w:name="_Toc73661401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cs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รูปการทำงานของแขนกลป้อนอาหาร</w:t>
                            </w:r>
                            <w:bookmarkEnd w:id="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514B16" id="Text Box 51" o:spid="_x0000_s1039" type="#_x0000_t202" style="position:absolute;margin-left:0;margin-top:31.1pt;width:240pt;height:.05pt;z-index:-251536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" stroked="f">
                <v:textbox style="mso-fit-shape-to-text:t" inset="0,0,0,0">
                  <w:txbxContent>
                    <w:p w14:paraId="14A30AF7" w14:textId="262FFD6F" w:rsidR="00AA6D2E" w:rsidRPr="00EE7B1E" w:rsidRDefault="00AA6D2E" w:rsidP="00FF6200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79" w:name="_Toc73661401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cs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รูปการทำงานของแขนกลป้อนอาหาร</w:t>
                      </w:r>
                      <w:bookmarkEnd w:id="79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BC3BBB4" w14:textId="77777777" w:rsidR="00C23602" w:rsidRDefault="00C23602">
      <w:pPr>
        <w:spacing w:after="160" w:line="259" w:lineRule="auto"/>
        <w:jc w:val="left"/>
        <w:rPr>
          <w:noProof/>
        </w:rPr>
      </w:pPr>
    </w:p>
    <w:p w14:paraId="62B938D5" w14:textId="77777777" w:rsidR="00C23602" w:rsidRDefault="00C23602">
      <w:pPr>
        <w:spacing w:after="160" w:line="259" w:lineRule="auto"/>
        <w:jc w:val="left"/>
        <w:rPr>
          <w:noProof/>
        </w:rPr>
      </w:pPr>
    </w:p>
    <w:p w14:paraId="00AF47E1" w14:textId="77777777" w:rsidR="00C23602" w:rsidRDefault="00C23602">
      <w:pPr>
        <w:spacing w:after="160" w:line="259" w:lineRule="auto"/>
        <w:jc w:val="left"/>
        <w:rPr>
          <w:color w:val="000000" w:themeColor="text1"/>
          <w:cs/>
        </w:rPr>
      </w:pPr>
      <w:r>
        <w:rPr>
          <w:color w:val="000000" w:themeColor="text1"/>
          <w:cs/>
        </w:rPr>
        <w:br w:type="page"/>
      </w:r>
    </w:p>
    <w:p w14:paraId="76C61E90" w14:textId="7D497E95" w:rsidR="00C23602" w:rsidRDefault="00C23602" w:rsidP="004E4040">
      <w:pPr>
        <w:pStyle w:val="Heading2"/>
      </w:pPr>
      <w:bookmarkStart w:id="80" w:name="_Toc75876869"/>
      <w:r>
        <w:rPr>
          <w:rFonts w:hint="cs"/>
          <w:cs/>
        </w:rPr>
        <w:lastRenderedPageBreak/>
        <w:t>4.2 การทดสอบและเปรียบเทียบ</w:t>
      </w:r>
      <w:bookmarkEnd w:id="80"/>
    </w:p>
    <w:p w14:paraId="676751FC" w14:textId="54D9BD38" w:rsidR="00C23602" w:rsidRDefault="00581149" w:rsidP="00581149">
      <w:pPr>
        <w:pStyle w:val="Caption"/>
        <w:rPr>
          <w:color w:val="000000" w:themeColor="text1"/>
        </w:rPr>
      </w:pPr>
      <w:bookmarkStart w:id="81" w:name="_Toc73051790"/>
      <w:bookmarkStart w:id="82" w:name="_Toc73661418"/>
      <w:r>
        <w:rPr>
          <w:cs/>
        </w:rPr>
        <w:t xml:space="preserve">ตารางที่ </w:t>
      </w:r>
      <w:r w:rsidR="00C05E25">
        <w:fldChar w:fldCharType="begin"/>
      </w:r>
      <w:r w:rsidR="00C05E25">
        <w:instrText xml:space="preserve"> SEQ </w:instrText>
      </w:r>
      <w:r w:rsidR="00C05E25">
        <w:rPr>
          <w:cs/>
        </w:rPr>
        <w:instrText xml:space="preserve">ตารางที่ </w:instrText>
      </w:r>
      <w:r w:rsidR="00C05E25">
        <w:instrText xml:space="preserve">\* ARABIC </w:instrText>
      </w:r>
      <w:r w:rsidR="00C05E25">
        <w:fldChar w:fldCharType="separate"/>
      </w:r>
      <w:r w:rsidR="00281F97">
        <w:rPr>
          <w:noProof/>
        </w:rPr>
        <w:t>5</w:t>
      </w:r>
      <w:r w:rsidR="00C05E25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="00C23602">
        <w:rPr>
          <w:rFonts w:hint="cs"/>
          <w:color w:val="000000" w:themeColor="text1"/>
          <w:cs/>
        </w:rPr>
        <w:t>ผลการทดสอบภาพรวม</w:t>
      </w:r>
      <w:bookmarkEnd w:id="81"/>
      <w:bookmarkEnd w:id="8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1843"/>
        <w:gridCol w:w="3057"/>
      </w:tblGrid>
      <w:tr w:rsidR="00C23602" w14:paraId="64C3BEA0" w14:textId="77777777" w:rsidTr="00C23602">
        <w:tc>
          <w:tcPr>
            <w:tcW w:w="3397" w:type="dxa"/>
          </w:tcPr>
          <w:p w14:paraId="1602394E" w14:textId="5685DFBB" w:rsidR="00C23602" w:rsidRDefault="00C23602" w:rsidP="00C23602">
            <w:pPr>
              <w:spacing w:after="160" w:line="259" w:lineRule="auto"/>
              <w:jc w:val="center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รายการทดสอบ</w:t>
            </w:r>
          </w:p>
        </w:tc>
        <w:tc>
          <w:tcPr>
            <w:tcW w:w="1843" w:type="dxa"/>
          </w:tcPr>
          <w:p w14:paraId="6E5D2386" w14:textId="7755A8A7" w:rsidR="00C23602" w:rsidRDefault="00C23602" w:rsidP="00C23602">
            <w:pPr>
              <w:spacing w:after="160" w:line="259" w:lineRule="auto"/>
              <w:jc w:val="center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จำนวนการทดสอบ</w:t>
            </w:r>
          </w:p>
        </w:tc>
        <w:tc>
          <w:tcPr>
            <w:tcW w:w="3057" w:type="dxa"/>
          </w:tcPr>
          <w:p w14:paraId="0628C2BF" w14:textId="1F4B724C" w:rsidR="00C23602" w:rsidRDefault="00C23602" w:rsidP="00C23602">
            <w:pPr>
              <w:spacing w:after="160" w:line="259" w:lineRule="auto"/>
              <w:jc w:val="center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คิดเป็นเปอร์เซ็นต์ความถูกต้อง</w:t>
            </w:r>
          </w:p>
        </w:tc>
      </w:tr>
      <w:tr w:rsidR="00C23602" w:rsidRPr="00C23602" w14:paraId="025BA205" w14:textId="77777777" w:rsidTr="00C23602">
        <w:tc>
          <w:tcPr>
            <w:tcW w:w="3397" w:type="dxa"/>
          </w:tcPr>
          <w:p w14:paraId="4474E487" w14:textId="6B291F41" w:rsidR="00C23602" w:rsidRPr="00C23602" w:rsidRDefault="00C23602" w:rsidP="00DF1942">
            <w:pPr>
              <w:spacing w:after="160" w:line="259" w:lineRule="auto"/>
              <w:jc w:val="left"/>
              <w:rPr>
                <w:color w:val="000000" w:themeColor="text1"/>
                <w:sz w:val="28"/>
                <w:szCs w:val="28"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>การทดสอบอ้างปากจับจุดริมฝีปาก</w:t>
            </w:r>
          </w:p>
        </w:tc>
        <w:tc>
          <w:tcPr>
            <w:tcW w:w="1843" w:type="dxa"/>
          </w:tcPr>
          <w:p w14:paraId="536FF82B" w14:textId="653834F7" w:rsidR="00C23602" w:rsidRPr="00C23602" w:rsidRDefault="00C23602" w:rsidP="00C2360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>100 ครั้ง</w:t>
            </w:r>
          </w:p>
        </w:tc>
        <w:tc>
          <w:tcPr>
            <w:tcW w:w="3057" w:type="dxa"/>
          </w:tcPr>
          <w:p w14:paraId="09905D65" w14:textId="54C7AF01" w:rsidR="00C23602" w:rsidRPr="00C23602" w:rsidRDefault="00DF194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100</w:t>
            </w:r>
            <w:r w:rsidR="00C23602"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 </w:t>
            </w:r>
            <w:r w:rsidR="00C23602" w:rsidRPr="00C23602">
              <w:rPr>
                <w:color w:val="000000" w:themeColor="text1"/>
                <w:sz w:val="28"/>
                <w:szCs w:val="28"/>
              </w:rPr>
              <w:t>%</w:t>
            </w:r>
          </w:p>
        </w:tc>
      </w:tr>
      <w:tr w:rsidR="00C23602" w:rsidRPr="00C23602" w14:paraId="6C5DFE1F" w14:textId="77777777" w:rsidTr="00C23602">
        <w:tc>
          <w:tcPr>
            <w:tcW w:w="3397" w:type="dxa"/>
          </w:tcPr>
          <w:p w14:paraId="10634162" w14:textId="0E847EB5" w:rsidR="00C23602" w:rsidRPr="00C23602" w:rsidRDefault="00C23602" w:rsidP="00DF1942">
            <w:pPr>
              <w:spacing w:after="160" w:line="259" w:lineRule="auto"/>
              <w:jc w:val="left"/>
              <w:rPr>
                <w:color w:val="000000" w:themeColor="text1"/>
                <w:sz w:val="28"/>
                <w:szCs w:val="28"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>การทดสอบการทำงานของ</w:t>
            </w:r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r w:rsidR="00DF1942">
              <w:rPr>
                <w:color w:val="000000" w:themeColor="text1"/>
                <w:sz w:val="28"/>
                <w:szCs w:val="28"/>
              </w:rPr>
              <w:t>S</w:t>
            </w:r>
            <w:r w:rsidRPr="00C23602">
              <w:rPr>
                <w:color w:val="000000" w:themeColor="text1"/>
                <w:sz w:val="28"/>
                <w:szCs w:val="28"/>
              </w:rPr>
              <w:t xml:space="preserve">ervo </w:t>
            </w:r>
            <w:r w:rsidR="00DF1942">
              <w:rPr>
                <w:color w:val="000000" w:themeColor="text1"/>
                <w:sz w:val="28"/>
                <w:szCs w:val="28"/>
              </w:rPr>
              <w:t>M</w:t>
            </w:r>
            <w:r w:rsidRPr="00C23602">
              <w:rPr>
                <w:color w:val="000000" w:themeColor="text1"/>
                <w:sz w:val="28"/>
                <w:szCs w:val="28"/>
              </w:rPr>
              <w:t>otor</w:t>
            </w:r>
          </w:p>
        </w:tc>
        <w:tc>
          <w:tcPr>
            <w:tcW w:w="1843" w:type="dxa"/>
          </w:tcPr>
          <w:p w14:paraId="4ACFFC7C" w14:textId="2A6423BE" w:rsidR="00C23602" w:rsidRPr="00C23602" w:rsidRDefault="00C23602" w:rsidP="00C2360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>100 ครั้ง</w:t>
            </w:r>
          </w:p>
        </w:tc>
        <w:tc>
          <w:tcPr>
            <w:tcW w:w="3057" w:type="dxa"/>
          </w:tcPr>
          <w:p w14:paraId="2815EE26" w14:textId="27AAF6DD" w:rsidR="00C23602" w:rsidRPr="00C23602" w:rsidRDefault="00DF194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88</w:t>
            </w:r>
            <w:r w:rsidR="00C23602"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 </w:t>
            </w:r>
            <w:r w:rsidR="00C23602" w:rsidRPr="00C23602">
              <w:rPr>
                <w:color w:val="000000" w:themeColor="text1"/>
                <w:sz w:val="28"/>
                <w:szCs w:val="28"/>
              </w:rPr>
              <w:t>%</w:t>
            </w:r>
          </w:p>
        </w:tc>
      </w:tr>
      <w:tr w:rsidR="00C23602" w:rsidRPr="00C23602" w14:paraId="219EC8D3" w14:textId="77777777" w:rsidTr="00C23602">
        <w:tc>
          <w:tcPr>
            <w:tcW w:w="3397" w:type="dxa"/>
          </w:tcPr>
          <w:p w14:paraId="6CEACEB0" w14:textId="13DFB41C" w:rsidR="00C23602" w:rsidRPr="00C23602" w:rsidRDefault="00DF1942" w:rsidP="00DF1942">
            <w:pPr>
              <w:spacing w:after="160" w:line="259" w:lineRule="auto"/>
              <w:jc w:val="left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การทดสอบใช้งาน </w:t>
            </w:r>
            <w:r>
              <w:rPr>
                <w:color w:val="000000" w:themeColor="text1"/>
                <w:sz w:val="28"/>
                <w:szCs w:val="28"/>
              </w:rPr>
              <w:t>Ultrasonic Sensor</w:t>
            </w:r>
          </w:p>
        </w:tc>
        <w:tc>
          <w:tcPr>
            <w:tcW w:w="1843" w:type="dxa"/>
          </w:tcPr>
          <w:p w14:paraId="070837A4" w14:textId="5EBBF555" w:rsidR="00C23602" w:rsidRPr="00C23602" w:rsidRDefault="00C23602" w:rsidP="00C2360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>100 ครั้ง</w:t>
            </w:r>
          </w:p>
        </w:tc>
        <w:tc>
          <w:tcPr>
            <w:tcW w:w="3057" w:type="dxa"/>
          </w:tcPr>
          <w:p w14:paraId="614B523D" w14:textId="3C9B4C3B" w:rsidR="00C23602" w:rsidRPr="00C23602" w:rsidRDefault="00DF194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100</w:t>
            </w:r>
            <w:r w:rsidR="00C23602"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 </w:t>
            </w:r>
            <w:r w:rsidR="00C23602" w:rsidRPr="00C23602">
              <w:rPr>
                <w:color w:val="000000" w:themeColor="text1"/>
                <w:sz w:val="28"/>
                <w:szCs w:val="28"/>
              </w:rPr>
              <w:t>%</w:t>
            </w:r>
          </w:p>
        </w:tc>
      </w:tr>
      <w:tr w:rsidR="00C23602" w:rsidRPr="00C23602" w14:paraId="3E56D7C2" w14:textId="77777777" w:rsidTr="00C23602">
        <w:tc>
          <w:tcPr>
            <w:tcW w:w="3397" w:type="dxa"/>
          </w:tcPr>
          <w:p w14:paraId="638B183F" w14:textId="565541AA" w:rsidR="00C23602" w:rsidRPr="00C23602" w:rsidRDefault="00DF1942" w:rsidP="00DF1942">
            <w:pPr>
              <w:spacing w:after="160" w:line="259" w:lineRule="auto"/>
              <w:jc w:val="left"/>
              <w:rPr>
                <w:color w:val="000000" w:themeColor="text1"/>
                <w:sz w:val="28"/>
                <w:szCs w:val="28"/>
                <w:cs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การทดสอบการทำงานของโปรแกรม</w:t>
            </w:r>
          </w:p>
        </w:tc>
        <w:tc>
          <w:tcPr>
            <w:tcW w:w="1843" w:type="dxa"/>
          </w:tcPr>
          <w:p w14:paraId="6A2E21AB" w14:textId="6BBF9864" w:rsidR="00C23602" w:rsidRPr="00C23602" w:rsidRDefault="00C23602" w:rsidP="00C2360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>100 ครั้ง</w:t>
            </w:r>
          </w:p>
        </w:tc>
        <w:tc>
          <w:tcPr>
            <w:tcW w:w="3057" w:type="dxa"/>
          </w:tcPr>
          <w:p w14:paraId="06CE95D6" w14:textId="7EE10974" w:rsidR="00C23602" w:rsidRPr="00C23602" w:rsidRDefault="00C2360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98 </w:t>
            </w:r>
            <w:r w:rsidRPr="00C23602">
              <w:rPr>
                <w:color w:val="000000" w:themeColor="text1"/>
                <w:sz w:val="28"/>
                <w:szCs w:val="28"/>
              </w:rPr>
              <w:t>%</w:t>
            </w:r>
          </w:p>
        </w:tc>
      </w:tr>
      <w:tr w:rsidR="00DF1942" w:rsidRPr="00C23602" w14:paraId="1D303413" w14:textId="77777777" w:rsidTr="00C23602">
        <w:tc>
          <w:tcPr>
            <w:tcW w:w="3397" w:type="dxa"/>
          </w:tcPr>
          <w:p w14:paraId="33D70C82" w14:textId="3546C5A4" w:rsidR="00DF1942" w:rsidRDefault="00DF1942" w:rsidP="00DF1942">
            <w:pPr>
              <w:spacing w:after="160" w:line="259" w:lineRule="auto"/>
              <w:jc w:val="left"/>
              <w:rPr>
                <w:color w:val="000000" w:themeColor="text1"/>
                <w:sz w:val="28"/>
                <w:szCs w:val="28"/>
                <w:cs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การทดสอบจากผู้ใช้งาน การทำงานภาพรวมของเครื่อง</w:t>
            </w:r>
          </w:p>
        </w:tc>
        <w:tc>
          <w:tcPr>
            <w:tcW w:w="1843" w:type="dxa"/>
          </w:tcPr>
          <w:p w14:paraId="5C079C9C" w14:textId="2530BE78" w:rsidR="00DF1942" w:rsidRPr="00C23602" w:rsidRDefault="00DF1942" w:rsidP="00C2360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  <w:cs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>100 ครั้ง</w:t>
            </w:r>
          </w:p>
        </w:tc>
        <w:tc>
          <w:tcPr>
            <w:tcW w:w="3057" w:type="dxa"/>
          </w:tcPr>
          <w:p w14:paraId="2B0FEE28" w14:textId="569594DD" w:rsidR="00DF1942" w:rsidRPr="00C23602" w:rsidRDefault="00DF194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  <w:cs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89</w:t>
            </w: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 </w:t>
            </w:r>
            <w:r w:rsidRPr="00C23602">
              <w:rPr>
                <w:color w:val="000000" w:themeColor="text1"/>
                <w:sz w:val="28"/>
                <w:szCs w:val="28"/>
              </w:rPr>
              <w:t>%</w:t>
            </w:r>
          </w:p>
        </w:tc>
      </w:tr>
    </w:tbl>
    <w:p w14:paraId="078A25CD" w14:textId="0B91A424" w:rsidR="00C23602" w:rsidRDefault="00C23602" w:rsidP="00C23602">
      <w:pPr>
        <w:spacing w:after="160" w:line="259" w:lineRule="auto"/>
        <w:jc w:val="both"/>
        <w:rPr>
          <w:color w:val="000000" w:themeColor="text1"/>
          <w:sz w:val="28"/>
          <w:szCs w:val="28"/>
        </w:rPr>
      </w:pPr>
    </w:p>
    <w:p w14:paraId="52E1F9BF" w14:textId="184CF94B" w:rsidR="00DF1942" w:rsidRDefault="00581149" w:rsidP="00581149">
      <w:pPr>
        <w:pStyle w:val="Caption"/>
        <w:rPr>
          <w:color w:val="000000" w:themeColor="text1"/>
        </w:rPr>
      </w:pPr>
      <w:bookmarkStart w:id="83" w:name="_Toc73051791"/>
      <w:bookmarkStart w:id="84" w:name="_Toc73661419"/>
      <w:r>
        <w:rPr>
          <w:cs/>
        </w:rPr>
        <w:t xml:space="preserve">ตารางที่ </w:t>
      </w:r>
      <w:r w:rsidR="00C05E25">
        <w:fldChar w:fldCharType="begin"/>
      </w:r>
      <w:r w:rsidR="00C05E25">
        <w:instrText xml:space="preserve"> SEQ </w:instrText>
      </w:r>
      <w:r w:rsidR="00C05E25">
        <w:rPr>
          <w:cs/>
        </w:rPr>
        <w:instrText xml:space="preserve">ตารางที่ </w:instrText>
      </w:r>
      <w:r w:rsidR="00C05E25">
        <w:instrText xml:space="preserve">\* ARABIC </w:instrText>
      </w:r>
      <w:r w:rsidR="00C05E25">
        <w:fldChar w:fldCharType="separate"/>
      </w:r>
      <w:r w:rsidR="00281F97">
        <w:rPr>
          <w:noProof/>
        </w:rPr>
        <w:t>6</w:t>
      </w:r>
      <w:r w:rsidR="00C05E25">
        <w:rPr>
          <w:noProof/>
        </w:rPr>
        <w:fldChar w:fldCharType="end"/>
      </w:r>
      <w:r w:rsidR="00DF1942">
        <w:rPr>
          <w:rFonts w:hint="cs"/>
          <w:color w:val="000000" w:themeColor="text1"/>
          <w:cs/>
        </w:rPr>
        <w:t xml:space="preserve"> ผลการทดสอบและเปรียบเทียบการทำงาน</w:t>
      </w:r>
      <w:bookmarkEnd w:id="83"/>
      <w:bookmarkEnd w:id="8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2976"/>
        <w:gridCol w:w="3199"/>
      </w:tblGrid>
      <w:tr w:rsidR="00DF1942" w14:paraId="3C4D50C8" w14:textId="77777777" w:rsidTr="00DF1942">
        <w:tc>
          <w:tcPr>
            <w:tcW w:w="2122" w:type="dxa"/>
          </w:tcPr>
          <w:p w14:paraId="288172E4" w14:textId="6D94EF25" w:rsidR="00DF1942" w:rsidRDefault="00DF194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รายการ</w:t>
            </w:r>
          </w:p>
        </w:tc>
        <w:tc>
          <w:tcPr>
            <w:tcW w:w="2976" w:type="dxa"/>
          </w:tcPr>
          <w:p w14:paraId="09215B0A" w14:textId="39CC8504" w:rsidR="00DF1942" w:rsidRDefault="00DF194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cs/>
              </w:rPr>
              <w:t>เวอร์ชันก่อนหน้านี้</w:t>
            </w:r>
          </w:p>
        </w:tc>
        <w:tc>
          <w:tcPr>
            <w:tcW w:w="3199" w:type="dxa"/>
          </w:tcPr>
          <w:p w14:paraId="5FAE49AD" w14:textId="33BB6D61" w:rsidR="00DF1942" w:rsidRDefault="00DF194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DF1942">
              <w:rPr>
                <w:color w:val="000000" w:themeColor="text1"/>
                <w:cs/>
              </w:rPr>
              <w:t>เวอร์ชัน</w:t>
            </w:r>
            <w:r>
              <w:rPr>
                <w:rFonts w:hint="cs"/>
                <w:color w:val="000000" w:themeColor="text1"/>
                <w:cs/>
              </w:rPr>
              <w:t>หลังจากพัฒนา</w:t>
            </w:r>
          </w:p>
        </w:tc>
      </w:tr>
      <w:tr w:rsidR="00DF1942" w14:paraId="059EFE6D" w14:textId="77777777" w:rsidTr="00DF1942">
        <w:tc>
          <w:tcPr>
            <w:tcW w:w="2122" w:type="dxa"/>
          </w:tcPr>
          <w:p w14:paraId="7D20E7D0" w14:textId="62CD2383" w:rsidR="00DF1942" w:rsidRDefault="00DF1942" w:rsidP="00C23602">
            <w:pPr>
              <w:spacing w:after="160" w:line="259" w:lineRule="auto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การทำงาน</w:t>
            </w:r>
          </w:p>
        </w:tc>
        <w:tc>
          <w:tcPr>
            <w:tcW w:w="2976" w:type="dxa"/>
          </w:tcPr>
          <w:p w14:paraId="726A0AA0" w14:textId="17A1B2C2" w:rsidR="00DF1942" w:rsidRDefault="00DF1942" w:rsidP="00DF1942">
            <w:pPr>
              <w:spacing w:after="160" w:line="259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แขนกลทำงานที่ลำดับ ซึ่งต้องรอแต่ส่วนทำงานให้สำเร็จก่อนจึงจะทำงาน ส่วนถัดไป ซึ่งเวลาการทำงานภาพรวม ค่อยข้างนาน</w:t>
            </w:r>
          </w:p>
        </w:tc>
        <w:tc>
          <w:tcPr>
            <w:tcW w:w="3199" w:type="dxa"/>
          </w:tcPr>
          <w:p w14:paraId="692683E6" w14:textId="308C8381" w:rsidR="00DF1942" w:rsidRDefault="004F5F28" w:rsidP="004F5F28">
            <w:pPr>
              <w:spacing w:after="160" w:line="259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แขนกลแต่ละส่วนทำงานได้พร้อมกันมากขึ้น โดยภาพรวมจะมีเวลาการทำงานที่ เร็วขึ้นมาก</w:t>
            </w:r>
          </w:p>
        </w:tc>
      </w:tr>
      <w:tr w:rsidR="00DF1942" w14:paraId="7A6802A3" w14:textId="77777777" w:rsidTr="00DF1942">
        <w:tc>
          <w:tcPr>
            <w:tcW w:w="2122" w:type="dxa"/>
          </w:tcPr>
          <w:p w14:paraId="3F935657" w14:textId="1F079832" w:rsidR="00DF1942" w:rsidRDefault="00DF1942" w:rsidP="00C23602">
            <w:pPr>
              <w:spacing w:after="160" w:line="259" w:lineRule="auto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ความสามารถของระบบ</w:t>
            </w:r>
          </w:p>
        </w:tc>
        <w:tc>
          <w:tcPr>
            <w:tcW w:w="2976" w:type="dxa"/>
          </w:tcPr>
          <w:p w14:paraId="12643108" w14:textId="70DAE36C" w:rsidR="00DF1942" w:rsidRDefault="004F5F28" w:rsidP="004F5F28">
            <w:pPr>
              <w:spacing w:after="160" w:line="259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มีกล้องจับภาพริมฝีปากเพื่อช่วยในการทำงานของระบบแขนกล</w:t>
            </w:r>
          </w:p>
        </w:tc>
        <w:tc>
          <w:tcPr>
            <w:tcW w:w="3199" w:type="dxa"/>
          </w:tcPr>
          <w:p w14:paraId="28B9C930" w14:textId="560C0DFC" w:rsidR="00DF1942" w:rsidRPr="004F5F28" w:rsidRDefault="004F5F28" w:rsidP="004F5F28">
            <w:pPr>
              <w:spacing w:after="160" w:line="259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มีกล้องจับภาพริมฝีปาก นำ </w:t>
            </w:r>
            <w:r>
              <w:rPr>
                <w:color w:val="000000" w:themeColor="text1"/>
                <w:sz w:val="28"/>
                <w:szCs w:val="28"/>
              </w:rPr>
              <w:t>Ultrasonic Sensor</w:t>
            </w: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 มาช่วยในการคำนวณมุม และ องศาของแขนกล</w:t>
            </w:r>
          </w:p>
        </w:tc>
      </w:tr>
      <w:tr w:rsidR="004F5F28" w14:paraId="0BDD2383" w14:textId="77777777" w:rsidTr="00DF1942">
        <w:tc>
          <w:tcPr>
            <w:tcW w:w="2122" w:type="dxa"/>
          </w:tcPr>
          <w:p w14:paraId="033A1D02" w14:textId="5A9C3736" w:rsidR="004F5F28" w:rsidRDefault="004F5F28" w:rsidP="004F5F28">
            <w:pPr>
              <w:spacing w:after="160" w:line="259" w:lineRule="auto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เวลาการทำงาน</w:t>
            </w:r>
          </w:p>
        </w:tc>
        <w:tc>
          <w:tcPr>
            <w:tcW w:w="2976" w:type="dxa"/>
          </w:tcPr>
          <w:p w14:paraId="67777784" w14:textId="68F56B80" w:rsidR="004F5F28" w:rsidRDefault="004F5F28" w:rsidP="004F5F28">
            <w:r>
              <w:rPr>
                <w:rFonts w:hint="cs"/>
                <w:cs/>
              </w:rPr>
              <w:t>เวลาการทำงาน ในส่วนขั้นตอน ตักข้าว จนถึง ขั้นตอนป้อนอาหาร ใช้เวลา 3 นาที</w:t>
            </w:r>
          </w:p>
        </w:tc>
        <w:tc>
          <w:tcPr>
            <w:tcW w:w="3199" w:type="dxa"/>
          </w:tcPr>
          <w:p w14:paraId="6D310015" w14:textId="27C33096" w:rsidR="004F5F28" w:rsidRDefault="004F5F28" w:rsidP="004F5F28">
            <w:pPr>
              <w:spacing w:after="160" w:line="259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s/>
              </w:rPr>
              <w:t>เวลาการทำงาน ในส่วนขั้นตอน ตักข้าว จนถึง ขั้นตอนป้อนอาหาร ใช้เวลา 1 นาที</w:t>
            </w:r>
          </w:p>
        </w:tc>
      </w:tr>
    </w:tbl>
    <w:p w14:paraId="6D52A655" w14:textId="1520E70B" w:rsidR="00DF1942" w:rsidRPr="00C23602" w:rsidRDefault="00DF1942" w:rsidP="00C23602">
      <w:pPr>
        <w:spacing w:after="160" w:line="259" w:lineRule="auto"/>
        <w:jc w:val="both"/>
        <w:rPr>
          <w:color w:val="000000" w:themeColor="text1"/>
          <w:sz w:val="28"/>
          <w:szCs w:val="28"/>
        </w:rPr>
      </w:pPr>
    </w:p>
    <w:p w14:paraId="2713CFCF" w14:textId="571ACDEE" w:rsidR="007D0095" w:rsidRPr="006E7999" w:rsidRDefault="001E549F" w:rsidP="004F5F28">
      <w:pPr>
        <w:spacing w:after="160" w:line="259" w:lineRule="auto"/>
        <w:jc w:val="left"/>
        <w:rPr>
          <w:color w:val="000000" w:themeColor="text1"/>
          <w:cs/>
        </w:rPr>
      </w:pPr>
      <w:r>
        <w:rPr>
          <w:color w:val="000000" w:themeColor="text1"/>
          <w:cs/>
        </w:rPr>
        <w:br w:type="page"/>
      </w:r>
    </w:p>
    <w:p w14:paraId="64CA09BB" w14:textId="5DAC0E98" w:rsidR="00843728" w:rsidRPr="00A00081" w:rsidRDefault="00E35B91" w:rsidP="00600621">
      <w:pPr>
        <w:pStyle w:val="Heading1"/>
      </w:pPr>
      <w:bookmarkStart w:id="85" w:name="_Toc75876870"/>
      <w:r w:rsidRPr="00A00081">
        <w:rPr>
          <w:color w:val="000000" w:themeColor="text1"/>
          <w:cs/>
        </w:rPr>
        <w:lastRenderedPageBreak/>
        <w:t xml:space="preserve">บทที่ </w:t>
      </w:r>
      <w:r w:rsidR="00843728" w:rsidRPr="00A00081">
        <w:rPr>
          <w:color w:val="000000" w:themeColor="text1"/>
          <w:cs/>
        </w:rPr>
        <w:t>5</w:t>
      </w:r>
      <w:r w:rsidRPr="00A00081">
        <w:rPr>
          <w:cs/>
        </w:rPr>
        <w:t xml:space="preserve"> </w:t>
      </w:r>
      <w:r w:rsidRPr="00A00081">
        <w:rPr>
          <w:cs/>
        </w:rPr>
        <w:br/>
      </w:r>
      <w:bookmarkStart w:id="86" w:name="_Toc480752403"/>
      <w:bookmarkStart w:id="87" w:name="_Toc481062402"/>
      <w:r w:rsidRPr="00A00081">
        <w:rPr>
          <w:cs/>
        </w:rPr>
        <w:t>สรุปผลการดำเนินโครงงาน</w:t>
      </w:r>
      <w:bookmarkEnd w:id="85"/>
      <w:bookmarkEnd w:id="86"/>
      <w:bookmarkEnd w:id="87"/>
    </w:p>
    <w:p w14:paraId="35E43F99" w14:textId="242371F0" w:rsidR="00843728" w:rsidRPr="00A00081" w:rsidRDefault="00843728" w:rsidP="003734BC">
      <w:pPr>
        <w:pStyle w:val="Heading2"/>
        <w:rPr>
          <w:rFonts w:ascii="TH Sarabun New" w:hAnsi="TH Sarabun New" w:cs="TH Sarabun New"/>
        </w:rPr>
      </w:pPr>
      <w:bookmarkStart w:id="88" w:name="_Toc75876871"/>
      <w:r w:rsidRPr="00A00081">
        <w:rPr>
          <w:rFonts w:ascii="TH Sarabun New" w:hAnsi="TH Sarabun New" w:cs="TH Sarabun New"/>
          <w:cs/>
        </w:rPr>
        <w:t>5.1</w:t>
      </w:r>
      <w:r w:rsidR="004E4040">
        <w:rPr>
          <w:rFonts w:ascii="TH Sarabun New" w:hAnsi="TH Sarabun New" w:cs="TH Sarabun New" w:hint="cs"/>
          <w:cs/>
        </w:rPr>
        <w:t xml:space="preserve"> </w:t>
      </w:r>
      <w:r w:rsidRPr="00A00081">
        <w:rPr>
          <w:rFonts w:ascii="TH Sarabun New" w:hAnsi="TH Sarabun New" w:cs="TH Sarabun New"/>
          <w:cs/>
        </w:rPr>
        <w:t>สรุปผลการดำเนินงาน</w:t>
      </w:r>
      <w:bookmarkEnd w:id="88"/>
    </w:p>
    <w:p w14:paraId="1068A34E" w14:textId="377F5A1B" w:rsidR="00843728" w:rsidRDefault="00600621" w:rsidP="00353E4E">
      <w:pPr>
        <w:ind w:firstLine="720"/>
      </w:pPr>
      <w:r>
        <w:rPr>
          <w:rFonts w:hint="cs"/>
          <w:cs/>
        </w:rPr>
        <w:t>ตัวแขนกลนั้นสามารถขยับและป้อนอาหารให้แก่ผู้ที่พิการทางแขนได้ ผู้ที่พิการทางแขนสามารถรับประทานอาหารเองได้โดยไม่จำเป็นต้องขยับแขนของตนเอง แขนกลนั้นสามารถตักอาหารในภาชนะ สามารถวัดระยะห่างกับผู้พิการทางแขนกับแขนกลได้ และทำการป้อมอาหาร โดยที่แขนกลทำมุมไปให้ผู้ใช้ได้อย่างแม่นยำ ซ้อนไม่เข้าไปในปากผู้พิการทางแขนมากหรือน้อยเกินไป</w:t>
      </w:r>
    </w:p>
    <w:p w14:paraId="2BB07E53" w14:textId="7C8745CD" w:rsidR="004E4040" w:rsidRDefault="004E4040" w:rsidP="004E4040"/>
    <w:p w14:paraId="6C8DC5C7" w14:textId="7A5076EB" w:rsidR="004E4040" w:rsidRPr="00A00081" w:rsidRDefault="004E4040" w:rsidP="004E4040">
      <w:pPr>
        <w:pStyle w:val="Heading2"/>
      </w:pPr>
      <w:bookmarkStart w:id="89" w:name="_Toc75876872"/>
      <w:r>
        <w:rPr>
          <w:rFonts w:hint="cs"/>
          <w:cs/>
        </w:rPr>
        <w:t>5.2 ปัญหา อุปสรรค และ ข้อจำกัด</w:t>
      </w:r>
      <w:bookmarkEnd w:id="89"/>
    </w:p>
    <w:p w14:paraId="5028F8D0" w14:textId="52EA56B8" w:rsidR="00353E4E" w:rsidRDefault="00600621" w:rsidP="00BE13D8">
      <w:pPr>
        <w:pStyle w:val="ListParagraph"/>
        <w:numPr>
          <w:ilvl w:val="1"/>
          <w:numId w:val="40"/>
        </w:numPr>
      </w:pPr>
      <w:r>
        <w:rPr>
          <w:rFonts w:hint="cs"/>
          <w:cs/>
        </w:rPr>
        <w:t>โครงสร้างแขนกล</w:t>
      </w:r>
      <w:r w:rsidR="00FD3722">
        <w:rPr>
          <w:rFonts w:hint="cs"/>
          <w:cs/>
        </w:rPr>
        <w:t>นั้นมี</w:t>
      </w:r>
      <w:r>
        <w:rPr>
          <w:rFonts w:hint="cs"/>
          <w:cs/>
        </w:rPr>
        <w:t>น้ำหนัก</w:t>
      </w:r>
      <w:r w:rsidR="00FD3722">
        <w:rPr>
          <w:rFonts w:hint="cs"/>
          <w:cs/>
        </w:rPr>
        <w:t xml:space="preserve"> และร่วมไปถึงของส่วน</w:t>
      </w:r>
      <w:r>
        <w:rPr>
          <w:rFonts w:hint="cs"/>
          <w:cs/>
        </w:rPr>
        <w:t xml:space="preserve"> </w:t>
      </w:r>
      <w:r>
        <w:t xml:space="preserve">Servo Motor </w:t>
      </w:r>
      <w:r w:rsidR="00FD3722">
        <w:rPr>
          <w:rFonts w:hint="cs"/>
          <w:cs/>
        </w:rPr>
        <w:t>ที่</w:t>
      </w:r>
      <w:r>
        <w:rPr>
          <w:rFonts w:hint="cs"/>
          <w:cs/>
        </w:rPr>
        <w:t>มากไปจึงทำให้องศาของมุม ไม่ตรงเท่าที่ควร</w:t>
      </w:r>
    </w:p>
    <w:p w14:paraId="3A5A3706" w14:textId="59305261" w:rsidR="00220498" w:rsidRDefault="00220498" w:rsidP="00BE13D8">
      <w:pPr>
        <w:pStyle w:val="ListParagraph"/>
        <w:numPr>
          <w:ilvl w:val="1"/>
          <w:numId w:val="40"/>
        </w:numPr>
      </w:pPr>
      <w:r>
        <w:rPr>
          <w:rFonts w:hint="cs"/>
          <w:cs/>
        </w:rPr>
        <w:t xml:space="preserve">ตัวแขนยังมีปัญหาการสั่น ซึ่งส่วนนึงมาจากโครงสร้างที่มีน้ำหนักทำให้ </w:t>
      </w:r>
      <w:r>
        <w:t xml:space="preserve">servo motor </w:t>
      </w:r>
      <w:r>
        <w:rPr>
          <w:rFonts w:hint="cs"/>
          <w:cs/>
        </w:rPr>
        <w:t>ทำงานหนัก</w:t>
      </w:r>
    </w:p>
    <w:p w14:paraId="636CFC0F" w14:textId="708BE258" w:rsidR="00FD3722" w:rsidRDefault="00FD3722" w:rsidP="00BE13D8">
      <w:pPr>
        <w:pStyle w:val="ListParagraph"/>
        <w:numPr>
          <w:ilvl w:val="1"/>
          <w:numId w:val="40"/>
        </w:numPr>
      </w:pPr>
      <w:r>
        <w:rPr>
          <w:rFonts w:hint="cs"/>
          <w:cs/>
        </w:rPr>
        <w:t xml:space="preserve">การทำงานของโปรแกรมในส่วนของกล้องจับใบหน้า มีกระบวนการประมวลผล เยอะ ทำให้บอร์ดมีการประมวลผลมาก ส่งผลให้กล้องที่จับใบหน้านั้นเกิดการแสดง </w:t>
      </w:r>
      <w:r>
        <w:t xml:space="preserve">Frame rate </w:t>
      </w:r>
      <w:r>
        <w:rPr>
          <w:rFonts w:hint="cs"/>
          <w:cs/>
        </w:rPr>
        <w:t>ที่ต่ำ ทำให้เกิดภาพค้าง หรือ ภาพกระตุก</w:t>
      </w:r>
    </w:p>
    <w:p w14:paraId="4B16ADA9" w14:textId="607E5EF6" w:rsidR="006671FA" w:rsidRDefault="006671FA" w:rsidP="00BE13D8">
      <w:pPr>
        <w:pStyle w:val="ListParagraph"/>
        <w:numPr>
          <w:ilvl w:val="1"/>
          <w:numId w:val="40"/>
        </w:numPr>
      </w:pPr>
      <w:r>
        <w:rPr>
          <w:rFonts w:hint="cs"/>
          <w:cs/>
        </w:rPr>
        <w:t>การจ่ายไฟยังไม่คงที่พอ เนื่องจาก</w:t>
      </w:r>
      <w:r w:rsidR="007D0095">
        <w:rPr>
          <w:rFonts w:hint="cs"/>
          <w:cs/>
        </w:rPr>
        <w:t>สายไฟหลวมบางจุด</w:t>
      </w:r>
      <w:r w:rsidR="00220498">
        <w:rPr>
          <w:rFonts w:hint="cs"/>
          <w:cs/>
        </w:rPr>
        <w:t xml:space="preserve"> ซึ่งทำให้</w:t>
      </w:r>
      <w:r>
        <w:rPr>
          <w:rFonts w:hint="cs"/>
          <w:cs/>
        </w:rPr>
        <w:t xml:space="preserve">ตัวแขนกลมี เกิดอาการผิดปกติ เช่น </w:t>
      </w:r>
      <w:r w:rsidR="00220498">
        <w:rPr>
          <w:rFonts w:hint="cs"/>
          <w:cs/>
        </w:rPr>
        <w:t xml:space="preserve">การทำงานของ </w:t>
      </w:r>
      <w:r w:rsidR="00220498">
        <w:t xml:space="preserve">servo motor </w:t>
      </w:r>
      <w:r w:rsidR="00220498">
        <w:rPr>
          <w:rFonts w:hint="cs"/>
          <w:cs/>
        </w:rPr>
        <w:t xml:space="preserve">ผิดเพี้ยน </w:t>
      </w:r>
      <w:r w:rsidR="00220498" w:rsidRPr="00220498">
        <w:t>ultrasonic</w:t>
      </w:r>
      <w:r w:rsidR="00220498">
        <w:t xml:space="preserve"> sonic </w:t>
      </w:r>
      <w:r w:rsidR="00220498">
        <w:rPr>
          <w:rFonts w:hint="cs"/>
          <w:cs/>
        </w:rPr>
        <w:t>ไม่ทำงาน หรือ ค่าที่ได้ ระยะห่าง ไม่ตรงเท่าที่ควร</w:t>
      </w:r>
    </w:p>
    <w:p w14:paraId="4EDE36E0" w14:textId="77777777" w:rsidR="00843728" w:rsidRPr="00A00081" w:rsidRDefault="00843728" w:rsidP="00843728">
      <w:pPr>
        <w:jc w:val="both"/>
        <w:rPr>
          <w:color w:val="000000" w:themeColor="text1"/>
        </w:rPr>
      </w:pPr>
    </w:p>
    <w:p w14:paraId="493D2255" w14:textId="7D5DB8C3" w:rsidR="00130903" w:rsidRPr="005A0292" w:rsidRDefault="004E4040" w:rsidP="004E4040">
      <w:pPr>
        <w:pStyle w:val="Heading2"/>
        <w:rPr>
          <w:rFonts w:ascii="TH Sarabun New" w:hAnsi="TH Sarabun New" w:cs="TH Sarabun New"/>
        </w:rPr>
      </w:pPr>
      <w:bookmarkStart w:id="90" w:name="_Toc75876873"/>
      <w:r>
        <w:rPr>
          <w:rFonts w:ascii="TH Sarabun New" w:hAnsi="TH Sarabun New" w:cs="TH Sarabun New" w:hint="cs"/>
          <w:cs/>
        </w:rPr>
        <w:t xml:space="preserve">5.3 </w:t>
      </w:r>
      <w:r w:rsidR="00843728" w:rsidRPr="00A00081">
        <w:rPr>
          <w:rFonts w:ascii="TH Sarabun New" w:hAnsi="TH Sarabun New" w:cs="TH Sarabun New"/>
          <w:cs/>
        </w:rPr>
        <w:t>ข้อเสนอแนะ</w:t>
      </w:r>
      <w:r w:rsidR="00C22697">
        <w:rPr>
          <w:rFonts w:ascii="TH Sarabun New" w:hAnsi="TH Sarabun New" w:cs="TH Sarabun New" w:hint="cs"/>
          <w:cs/>
        </w:rPr>
        <w:t>และงานในอนาคต</w:t>
      </w:r>
      <w:bookmarkEnd w:id="90"/>
    </w:p>
    <w:p w14:paraId="6F65A64D" w14:textId="77777777" w:rsidR="00130903" w:rsidRDefault="00130903" w:rsidP="00130903">
      <w:pPr>
        <w:pStyle w:val="ListParagraph"/>
        <w:numPr>
          <w:ilvl w:val="0"/>
          <w:numId w:val="23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การพัฒนาระบบแขนกลให้มีประสิทธิภาพเพิ่มขึ้น</w:t>
      </w:r>
    </w:p>
    <w:p w14:paraId="77F1203D" w14:textId="77777777" w:rsidR="005A0292" w:rsidRDefault="005A0292" w:rsidP="00130903">
      <w:pPr>
        <w:pStyle w:val="ListParagraph"/>
        <w:numPr>
          <w:ilvl w:val="0"/>
          <w:numId w:val="23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พัฒนาโครงสร้างของแขนกลให้แข็งแรง และ มีน้ำหนักโครงสร้างเบาลง</w:t>
      </w:r>
    </w:p>
    <w:p w14:paraId="41E5881A" w14:textId="24442396" w:rsidR="00130903" w:rsidRPr="00130903" w:rsidRDefault="005A0292" w:rsidP="00130903">
      <w:pPr>
        <w:pStyle w:val="ListParagraph"/>
        <w:numPr>
          <w:ilvl w:val="0"/>
          <w:numId w:val="23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พัฒนามือจับเพื่อให้สามารถไปประยุกต์ใช้กับงานด้านอื่นได้</w:t>
      </w:r>
    </w:p>
    <w:p w14:paraId="4967AD8D" w14:textId="77777777" w:rsidR="00C22697" w:rsidRDefault="00C22697">
      <w:pPr>
        <w:rPr>
          <w:color w:val="000000" w:themeColor="text1"/>
        </w:rPr>
      </w:pPr>
    </w:p>
    <w:p w14:paraId="2979CBD2" w14:textId="77777777" w:rsidR="00C22697" w:rsidRDefault="00C22697">
      <w:pPr>
        <w:rPr>
          <w:color w:val="000000" w:themeColor="text1"/>
        </w:rPr>
      </w:pPr>
    </w:p>
    <w:p w14:paraId="408D09B6" w14:textId="77777777" w:rsidR="00C22697" w:rsidRDefault="00C22697">
      <w:pPr>
        <w:rPr>
          <w:color w:val="000000" w:themeColor="text1"/>
        </w:rPr>
      </w:pPr>
    </w:p>
    <w:p w14:paraId="7DBA5D76" w14:textId="77777777" w:rsidR="0026545B" w:rsidRPr="00A00081" w:rsidRDefault="0026545B">
      <w:pPr>
        <w:rPr>
          <w:b/>
          <w:bCs/>
          <w:color w:val="000000" w:themeColor="text1"/>
          <w:sz w:val="40"/>
          <w:szCs w:val="40"/>
          <w:cs/>
        </w:rPr>
      </w:pPr>
      <w:r w:rsidRPr="00A00081">
        <w:rPr>
          <w:color w:val="000000" w:themeColor="text1"/>
          <w:cs/>
        </w:rPr>
        <w:br w:type="page"/>
      </w:r>
    </w:p>
    <w:p w14:paraId="71A0699B" w14:textId="77777777" w:rsidR="00324A02" w:rsidRPr="00A00081" w:rsidRDefault="00E65A8D" w:rsidP="00077DAE">
      <w:pPr>
        <w:pStyle w:val="Heading1"/>
        <w:rPr>
          <w:rFonts w:ascii="TH Sarabun New" w:hAnsi="TH Sarabun New" w:cs="TH Sarabun New"/>
          <w:color w:val="000000" w:themeColor="text1"/>
        </w:rPr>
      </w:pPr>
      <w:bookmarkStart w:id="91" w:name="_Toc75876874"/>
      <w:r w:rsidRPr="00A00081">
        <w:rPr>
          <w:rFonts w:ascii="TH Sarabun New" w:hAnsi="TH Sarabun New" w:cs="TH Sarabun New"/>
          <w:color w:val="000000" w:themeColor="text1"/>
          <w:cs/>
        </w:rPr>
        <w:lastRenderedPageBreak/>
        <w:t>บรรณานุกรม</w:t>
      </w:r>
      <w:bookmarkEnd w:id="91"/>
    </w:p>
    <w:tbl>
      <w:tblPr>
        <w:tblStyle w:val="TableGrid"/>
        <w:tblW w:w="157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451"/>
        <w:gridCol w:w="7451"/>
      </w:tblGrid>
      <w:tr w:rsidR="00374784" w14:paraId="1AFAE079" w14:textId="77777777" w:rsidTr="00D25D6D">
        <w:trPr>
          <w:gridAfter w:val="1"/>
          <w:wAfter w:w="7451" w:type="dxa"/>
        </w:trPr>
        <w:tc>
          <w:tcPr>
            <w:tcW w:w="846" w:type="dxa"/>
          </w:tcPr>
          <w:p w14:paraId="32005552" w14:textId="77777777" w:rsidR="00374784" w:rsidRDefault="00374784" w:rsidP="00374784">
            <w:pPr>
              <w:jc w:val="center"/>
            </w:pPr>
            <w:r>
              <w:t>[1]</w:t>
            </w:r>
          </w:p>
        </w:tc>
        <w:tc>
          <w:tcPr>
            <w:tcW w:w="7451" w:type="dxa"/>
          </w:tcPr>
          <w:p w14:paraId="51D607ED" w14:textId="368BF187" w:rsidR="00374784" w:rsidRDefault="00EF7D22" w:rsidP="00D25D6D">
            <w:proofErr w:type="spellStart"/>
            <w:proofErr w:type="gramStart"/>
            <w:r w:rsidRPr="00EF7D22">
              <w:t>nessessence</w:t>
            </w:r>
            <w:proofErr w:type="spellEnd"/>
            <w:proofErr w:type="gramEnd"/>
            <w:r w:rsidR="00DC5261" w:rsidRPr="00EF7D22">
              <w:t>, “</w:t>
            </w:r>
            <w:r w:rsidRPr="00EF7D22">
              <w:rPr>
                <w:cs/>
              </w:rPr>
              <w:t>ปัญญาประดิษฐ์</w:t>
            </w:r>
            <w:r>
              <w:rPr>
                <w:rFonts w:hint="cs"/>
                <w:cs/>
              </w:rPr>
              <w:t xml:space="preserve"> </w:t>
            </w:r>
            <w:r w:rsidRPr="00EF7D22">
              <w:rPr>
                <w:cs/>
              </w:rPr>
              <w:t>(</w:t>
            </w:r>
            <w:r w:rsidRPr="00EF7D22">
              <w:t xml:space="preserve">AI : Artificial Intelligence) </w:t>
            </w:r>
            <w:r w:rsidRPr="00EF7D22">
              <w:rPr>
                <w:cs/>
              </w:rPr>
              <w:t xml:space="preserve">คืออะไร </w:t>
            </w:r>
            <w:r w:rsidRPr="00EF7D22">
              <w:t>???</w:t>
            </w:r>
            <w:r w:rsidR="00DC5261">
              <w:t>”</w:t>
            </w:r>
            <w:r w:rsidR="00374784">
              <w:rPr>
                <w:rFonts w:hint="cs"/>
                <w:cs/>
              </w:rPr>
              <w:t xml:space="preserve"> </w:t>
            </w:r>
            <w:r w:rsidR="00374784">
              <w:t>[</w:t>
            </w:r>
            <w:r w:rsidR="00374784">
              <w:rPr>
                <w:rFonts w:hint="cs"/>
                <w:cs/>
              </w:rPr>
              <w:t>ออนไลน์</w:t>
            </w:r>
            <w:r w:rsidR="00374784">
              <w:t>]</w:t>
            </w:r>
            <w:r w:rsidR="00374784">
              <w:rPr>
                <w:rFonts w:hint="cs"/>
                <w:cs/>
              </w:rPr>
              <w:t xml:space="preserve"> เข้าถึงจาก </w:t>
            </w:r>
            <w:r w:rsidRPr="00EF7D22">
              <w:t>https://www.thaiprogrammer.org/2018/12/whatisai</w:t>
            </w:r>
            <w:r w:rsidR="00D25D6D">
              <w:rPr>
                <w:rFonts w:hint="cs"/>
                <w:cs/>
              </w:rPr>
              <w:t>/</w:t>
            </w:r>
            <w:r w:rsidRPr="00EF7D22">
              <w:t xml:space="preserve"> </w:t>
            </w:r>
            <w:r w:rsidR="00374784" w:rsidRPr="00A00081">
              <w:rPr>
                <w:cs/>
              </w:rPr>
              <w:t xml:space="preserve">สืบค้นเมื่อ </w:t>
            </w:r>
            <w:r>
              <w:rPr>
                <w:rFonts w:hint="cs"/>
                <w:cs/>
              </w:rPr>
              <w:t>30</w:t>
            </w:r>
            <w:r>
              <w:t xml:space="preserve"> </w:t>
            </w:r>
            <w:r>
              <w:rPr>
                <w:rFonts w:hint="cs"/>
                <w:cs/>
              </w:rPr>
              <w:t>ธันวาคม</w:t>
            </w:r>
            <w:r w:rsidR="00374784" w:rsidRPr="00A00081">
              <w:rPr>
                <w:cs/>
              </w:rPr>
              <w:t xml:space="preserve"> </w:t>
            </w:r>
            <w:r w:rsidR="00374784">
              <w:t>256</w:t>
            </w:r>
            <w:r>
              <w:rPr>
                <w:rFonts w:hint="cs"/>
                <w:cs/>
              </w:rPr>
              <w:t>3</w:t>
            </w:r>
          </w:p>
        </w:tc>
      </w:tr>
      <w:tr w:rsidR="00FE2FA9" w14:paraId="46FFD474" w14:textId="77777777" w:rsidTr="00D25D6D">
        <w:trPr>
          <w:gridAfter w:val="1"/>
          <w:wAfter w:w="7451" w:type="dxa"/>
        </w:trPr>
        <w:tc>
          <w:tcPr>
            <w:tcW w:w="846" w:type="dxa"/>
          </w:tcPr>
          <w:p w14:paraId="22792995" w14:textId="5402DEF5" w:rsidR="00FE2FA9" w:rsidRDefault="00FE2FA9" w:rsidP="00D25D6D">
            <w:pPr>
              <w:jc w:val="center"/>
            </w:pPr>
            <w:r>
              <w:t>[2]</w:t>
            </w:r>
          </w:p>
        </w:tc>
        <w:tc>
          <w:tcPr>
            <w:tcW w:w="7451" w:type="dxa"/>
          </w:tcPr>
          <w:p w14:paraId="1D3CF7EC" w14:textId="73B26A82" w:rsidR="00FE2FA9" w:rsidRPr="00D25D6D" w:rsidRDefault="00FE2FA9" w:rsidP="00D25D6D">
            <w:pPr>
              <w:rPr>
                <w:rFonts w:ascii="TH SarabunPSK" w:hAnsi="TH SarabunPSK" w:cs="TH SarabunPSK"/>
              </w:rPr>
            </w:pPr>
            <w:proofErr w:type="spellStart"/>
            <w:r>
              <w:t>Nuttakan</w:t>
            </w:r>
            <w:proofErr w:type="spellEnd"/>
            <w:r>
              <w:t xml:space="preserve"> </w:t>
            </w:r>
            <w:proofErr w:type="spellStart"/>
            <w:r>
              <w:t>Chuntra</w:t>
            </w:r>
            <w:proofErr w:type="spellEnd"/>
            <w:r w:rsidRPr="00C0299C">
              <w:t>, “</w:t>
            </w:r>
            <w:proofErr w:type="spellStart"/>
            <w:r>
              <w:t>OpenCV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>คืออะไร</w:t>
            </w:r>
            <w:r>
              <w:t>?</w:t>
            </w:r>
            <w:r w:rsidRPr="00C0299C">
              <w:t>” [</w:t>
            </w:r>
            <w:r w:rsidRPr="00C0299C">
              <w:rPr>
                <w:cs/>
              </w:rPr>
              <w:t>ออนไลน์] เข้าถึง</w:t>
            </w:r>
            <w:r>
              <w:rPr>
                <w:rFonts w:hint="cs"/>
                <w:cs/>
              </w:rPr>
              <w:t>จาก</w:t>
            </w:r>
            <w:r w:rsidRPr="00D25D6D">
              <w:t>https://medium.com/@nut.ch</w:t>
            </w:r>
            <w:r w:rsidRPr="00D25D6D">
              <w:rPr>
                <w:cs/>
              </w:rPr>
              <w:t>40/</w:t>
            </w:r>
            <w:proofErr w:type="spellStart"/>
            <w:r w:rsidRPr="00D25D6D">
              <w:t>opencv</w:t>
            </w:r>
            <w:proofErr w:type="spellEnd"/>
            <w:r>
              <w:rPr>
                <w:rFonts w:hint="cs"/>
                <w:cs/>
              </w:rPr>
              <w:t>-คืออะไร-8771</w:t>
            </w:r>
            <w:r>
              <w:t>e2a4c414</w:t>
            </w:r>
            <w:r>
              <w:rPr>
                <w:rFonts w:hint="cs"/>
                <w:cs/>
              </w:rPr>
              <w:t xml:space="preserve"> </w:t>
            </w:r>
            <w:r w:rsidRPr="00C0299C">
              <w:rPr>
                <w:cs/>
              </w:rPr>
              <w:t xml:space="preserve">สืบค้นเมื่อ </w:t>
            </w:r>
            <w:r>
              <w:t>12</w:t>
            </w:r>
            <w:r w:rsidRPr="00C0299C">
              <w:t xml:space="preserve"> </w:t>
            </w:r>
            <w:r>
              <w:rPr>
                <w:rFonts w:hint="cs"/>
                <w:cs/>
              </w:rPr>
              <w:t>ธันวาคม</w:t>
            </w:r>
            <w:r w:rsidRPr="00C0299C">
              <w:rPr>
                <w:cs/>
              </w:rPr>
              <w:t xml:space="preserve"> </w:t>
            </w:r>
            <w:r w:rsidRPr="00C0299C">
              <w:t>2563</w:t>
            </w:r>
          </w:p>
        </w:tc>
      </w:tr>
      <w:tr w:rsidR="00FE2FA9" w14:paraId="31310A76" w14:textId="77777777" w:rsidTr="00D25D6D">
        <w:trPr>
          <w:gridAfter w:val="1"/>
          <w:wAfter w:w="7451" w:type="dxa"/>
        </w:trPr>
        <w:tc>
          <w:tcPr>
            <w:tcW w:w="846" w:type="dxa"/>
          </w:tcPr>
          <w:p w14:paraId="178EB715" w14:textId="6CD7956B" w:rsidR="00FE2FA9" w:rsidRDefault="00FE2FA9" w:rsidP="00D25D6D">
            <w:pPr>
              <w:jc w:val="center"/>
            </w:pPr>
            <w:r>
              <w:t>[3]</w:t>
            </w:r>
          </w:p>
        </w:tc>
        <w:tc>
          <w:tcPr>
            <w:tcW w:w="7451" w:type="dxa"/>
          </w:tcPr>
          <w:p w14:paraId="59126171" w14:textId="5C83396B" w:rsidR="00FE2FA9" w:rsidRDefault="00FE2FA9" w:rsidP="00D25D6D">
            <w:r>
              <w:rPr>
                <w:rFonts w:ascii="TH SarabunPSK" w:hAnsi="TH SarabunPSK" w:cs="TH SarabunPSK"/>
              </w:rPr>
              <w:t xml:space="preserve">Adrian </w:t>
            </w:r>
            <w:proofErr w:type="spellStart"/>
            <w:r>
              <w:rPr>
                <w:rFonts w:ascii="TH SarabunPSK" w:hAnsi="TH SarabunPSK" w:cs="TH SarabunPSK"/>
              </w:rPr>
              <w:t>Rosebrock</w:t>
            </w:r>
            <w:proofErr w:type="spellEnd"/>
            <w:r w:rsidRPr="00C0299C">
              <w:rPr>
                <w:rFonts w:ascii="TH SarabunPSK" w:hAnsi="TH SarabunPSK" w:cs="TH SarabunPSK"/>
              </w:rPr>
              <w:t>, “</w:t>
            </w:r>
            <w:r>
              <w:rPr>
                <w:rFonts w:ascii="TH SarabunPSK" w:hAnsi="TH SarabunPSK" w:cs="TH SarabunPSK"/>
              </w:rPr>
              <w:t xml:space="preserve">Facial landmarks with </w:t>
            </w:r>
            <w:proofErr w:type="spellStart"/>
            <w:r>
              <w:rPr>
                <w:rFonts w:ascii="TH SarabunPSK" w:hAnsi="TH SarabunPSK" w:cs="TH SarabunPSK"/>
              </w:rPr>
              <w:t>dlib</w:t>
            </w:r>
            <w:proofErr w:type="spellEnd"/>
            <w:r>
              <w:rPr>
                <w:rFonts w:ascii="TH SarabunPSK" w:hAnsi="TH SarabunPSK" w:cs="TH SarabunPSK"/>
              </w:rPr>
              <w:t xml:space="preserve">, </w:t>
            </w:r>
            <w:proofErr w:type="spellStart"/>
            <w:r>
              <w:rPr>
                <w:rFonts w:ascii="TH SarabunPSK" w:hAnsi="TH SarabunPSK" w:cs="TH SarabunPSK"/>
              </w:rPr>
              <w:t>OpenCV</w:t>
            </w:r>
            <w:proofErr w:type="spellEnd"/>
            <w:r>
              <w:rPr>
                <w:rFonts w:ascii="TH SarabunPSK" w:hAnsi="TH SarabunPSK" w:cs="TH SarabunPSK"/>
              </w:rPr>
              <w:t>, and Python</w:t>
            </w:r>
            <w:r w:rsidRPr="00C0299C">
              <w:rPr>
                <w:rFonts w:ascii="TH SarabunPSK" w:hAnsi="TH SarabunPSK" w:cs="TH SarabunPSK"/>
              </w:rPr>
              <w:t>” [</w:t>
            </w:r>
            <w:r w:rsidRPr="00C0299C">
              <w:rPr>
                <w:rFonts w:ascii="TH SarabunPSK" w:hAnsi="TH SarabunPSK" w:cs="TH SarabunPSK"/>
                <w:cs/>
              </w:rPr>
              <w:t>ออนไลน์] เข้าถึง</w:t>
            </w:r>
            <w:r>
              <w:rPr>
                <w:rFonts w:ascii="TH SarabunPSK" w:hAnsi="TH SarabunPSK" w:cs="TH SarabunPSK" w:hint="cs"/>
                <w:cs/>
              </w:rPr>
              <w:t xml:space="preserve">จาก </w:t>
            </w:r>
            <w:hyperlink r:id="rId59" w:history="1">
              <w:r w:rsidRPr="00EC63ED">
                <w:rPr>
                  <w:rStyle w:val="Hyperlink"/>
                  <w:rFonts w:ascii="TH SarabunPSK" w:hAnsi="TH SarabunPSK" w:cs="TH SarabunPSK"/>
                </w:rPr>
                <w:t>https://www.pyimagesearch.com/</w:t>
              </w:r>
              <w:r w:rsidRPr="00EC63ED">
                <w:rPr>
                  <w:rStyle w:val="Hyperlink"/>
                  <w:rFonts w:ascii="TH SarabunPSK" w:hAnsi="TH SarabunPSK" w:cs="TH SarabunPSK"/>
                  <w:cs/>
                </w:rPr>
                <w:t>2017/04/03/</w:t>
              </w:r>
              <w:r w:rsidRPr="00EC63ED">
                <w:rPr>
                  <w:rStyle w:val="Hyperlink"/>
                  <w:rFonts w:ascii="TH SarabunPSK" w:hAnsi="TH SarabunPSK" w:cs="TH SarabunPSK"/>
                </w:rPr>
                <w:t>facial-landmarks-</w:t>
              </w:r>
              <w:proofErr w:type="spellStart"/>
              <w:r w:rsidRPr="00EC63ED">
                <w:rPr>
                  <w:rStyle w:val="Hyperlink"/>
                  <w:rFonts w:ascii="TH SarabunPSK" w:hAnsi="TH SarabunPSK" w:cs="TH SarabunPSK"/>
                </w:rPr>
                <w:t>dlib</w:t>
              </w:r>
              <w:proofErr w:type="spellEnd"/>
              <w:r w:rsidRPr="00EC63ED">
                <w:rPr>
                  <w:rStyle w:val="Hyperlink"/>
                  <w:rFonts w:ascii="TH SarabunPSK" w:hAnsi="TH SarabunPSK" w:cs="TH SarabunPSK"/>
                </w:rPr>
                <w:t>-</w:t>
              </w:r>
              <w:proofErr w:type="spellStart"/>
              <w:r w:rsidRPr="00EC63ED">
                <w:rPr>
                  <w:rStyle w:val="Hyperlink"/>
                  <w:rFonts w:ascii="TH SarabunPSK" w:hAnsi="TH SarabunPSK" w:cs="TH SarabunPSK"/>
                </w:rPr>
                <w:t>opencv</w:t>
              </w:r>
              <w:proofErr w:type="spellEnd"/>
              <w:r w:rsidRPr="00EC63ED">
                <w:rPr>
                  <w:rStyle w:val="Hyperlink"/>
                  <w:rFonts w:ascii="TH SarabunPSK" w:hAnsi="TH SarabunPSK" w:cs="TH SarabunPSK"/>
                </w:rPr>
                <w:t>-python/</w:t>
              </w:r>
            </w:hyperlink>
            <w:r>
              <w:rPr>
                <w:rFonts w:ascii="TH SarabunPSK" w:hAnsi="TH SarabunPSK" w:cs="TH SarabunPSK" w:hint="cs"/>
                <w:cs/>
              </w:rPr>
              <w:t xml:space="preserve"> </w:t>
            </w:r>
            <w:r>
              <w:rPr>
                <w:rFonts w:ascii="TH SarabunPSK" w:hAnsi="TH SarabunPSK" w:cs="TH SarabunPSK"/>
              </w:rPr>
              <w:t xml:space="preserve"> </w:t>
            </w:r>
            <w:r w:rsidRPr="00C0299C">
              <w:rPr>
                <w:rFonts w:ascii="TH SarabunPSK" w:hAnsi="TH SarabunPSK" w:cs="TH SarabunPSK"/>
                <w:cs/>
              </w:rPr>
              <w:t xml:space="preserve">สืบค้นเมื่อ </w:t>
            </w:r>
            <w:r>
              <w:rPr>
                <w:rFonts w:ascii="TH SarabunPSK" w:hAnsi="TH SarabunPSK" w:cs="TH SarabunPSK"/>
              </w:rPr>
              <w:t>12</w:t>
            </w:r>
            <w:r w:rsidRPr="00C0299C">
              <w:rPr>
                <w:rFonts w:ascii="TH SarabunPSK" w:hAnsi="TH SarabunPSK" w:cs="TH SarabunPSK"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</w:rPr>
              <w:t>ธันวาคม</w:t>
            </w:r>
            <w:r w:rsidRPr="00C0299C">
              <w:rPr>
                <w:rFonts w:ascii="TH SarabunPSK" w:hAnsi="TH SarabunPSK" w:cs="TH SarabunPSK"/>
                <w:cs/>
              </w:rPr>
              <w:t xml:space="preserve"> </w:t>
            </w:r>
            <w:r w:rsidRPr="00C0299C">
              <w:rPr>
                <w:rFonts w:ascii="TH SarabunPSK" w:hAnsi="TH SarabunPSK" w:cs="TH SarabunPSK"/>
              </w:rPr>
              <w:t>2563</w:t>
            </w:r>
          </w:p>
        </w:tc>
      </w:tr>
      <w:tr w:rsidR="00D25D6D" w14:paraId="2C2FE160" w14:textId="77777777" w:rsidTr="00D25D6D">
        <w:trPr>
          <w:gridAfter w:val="1"/>
          <w:wAfter w:w="7451" w:type="dxa"/>
        </w:trPr>
        <w:tc>
          <w:tcPr>
            <w:tcW w:w="846" w:type="dxa"/>
          </w:tcPr>
          <w:p w14:paraId="25823F7A" w14:textId="53420E71" w:rsidR="00D25D6D" w:rsidRDefault="00D25D6D" w:rsidP="00D25D6D">
            <w:pPr>
              <w:jc w:val="center"/>
            </w:pPr>
            <w:r>
              <w:t>[</w:t>
            </w:r>
            <w:r w:rsidR="006963E7">
              <w:rPr>
                <w:rFonts w:hint="cs"/>
                <w:cs/>
              </w:rPr>
              <w:t>4</w:t>
            </w:r>
            <w:r>
              <w:t>]</w:t>
            </w:r>
          </w:p>
        </w:tc>
        <w:tc>
          <w:tcPr>
            <w:tcW w:w="7451" w:type="dxa"/>
          </w:tcPr>
          <w:p w14:paraId="10C9E3AB" w14:textId="40AC6A95" w:rsidR="00D25D6D" w:rsidRPr="00D25D6D" w:rsidRDefault="00D25D6D" w:rsidP="00D25D6D">
            <w:pPr>
              <w:rPr>
                <w:rFonts w:ascii="TH SarabunPSK" w:hAnsi="TH SarabunPSK" w:cs="TH SarabunPSK"/>
              </w:rPr>
            </w:pPr>
            <w:r w:rsidRPr="00D25D6D">
              <w:rPr>
                <w:rFonts w:ascii="TH SarabunPSK" w:hAnsi="TH SarabunPSK" w:cs="TH SarabunPSK" w:hint="cs"/>
              </w:rPr>
              <w:t>Maker Tutor, “Easy way!! Control Multiple Servo with Raspberry Pi” [</w:t>
            </w:r>
            <w:r w:rsidRPr="00D25D6D">
              <w:rPr>
                <w:rFonts w:ascii="TH SarabunPSK" w:hAnsi="TH SarabunPSK" w:cs="TH SarabunPSK" w:hint="cs"/>
                <w:cs/>
              </w:rPr>
              <w:t xml:space="preserve">ออนไลน์] เข้าถึงจาก </w:t>
            </w:r>
            <w:hyperlink r:id="rId60" w:history="1">
              <w:r w:rsidRPr="00D25D6D">
                <w:rPr>
                  <w:rStyle w:val="Hyperlink"/>
                  <w:rFonts w:ascii="TH SarabunPSK" w:hAnsi="TH SarabunPSK" w:cs="TH SarabunPSK" w:hint="cs"/>
                </w:rPr>
                <w:t>https://www.youtube.com/watch?v=</w:t>
              </w:r>
              <w:r w:rsidRPr="00D25D6D">
                <w:rPr>
                  <w:rStyle w:val="Hyperlink"/>
                  <w:rFonts w:ascii="TH SarabunPSK" w:hAnsi="TH SarabunPSK" w:cs="TH SarabunPSK" w:hint="cs"/>
                  <w:cs/>
                </w:rPr>
                <w:t>9</w:t>
              </w:r>
              <w:proofErr w:type="spellStart"/>
              <w:r w:rsidRPr="00D25D6D">
                <w:rPr>
                  <w:rStyle w:val="Hyperlink"/>
                  <w:rFonts w:ascii="TH SarabunPSK" w:hAnsi="TH SarabunPSK" w:cs="TH SarabunPSK" w:hint="cs"/>
                </w:rPr>
                <w:t>jcEwn</w:t>
              </w:r>
              <w:proofErr w:type="spellEnd"/>
              <w:r w:rsidRPr="00D25D6D">
                <w:rPr>
                  <w:rStyle w:val="Hyperlink"/>
                  <w:rFonts w:ascii="TH SarabunPSK" w:hAnsi="TH SarabunPSK" w:cs="TH SarabunPSK" w:hint="cs"/>
                  <w:cs/>
                </w:rPr>
                <w:t>7</w:t>
              </w:r>
              <w:proofErr w:type="spellStart"/>
              <w:r w:rsidRPr="00D25D6D">
                <w:rPr>
                  <w:rStyle w:val="Hyperlink"/>
                  <w:rFonts w:ascii="TH SarabunPSK" w:hAnsi="TH SarabunPSK" w:cs="TH SarabunPSK" w:hint="cs"/>
                </w:rPr>
                <w:t>GzNs</w:t>
              </w:r>
              <w:proofErr w:type="spellEnd"/>
            </w:hyperlink>
            <w:r w:rsidRPr="00D25D6D">
              <w:rPr>
                <w:rFonts w:ascii="TH SarabunPSK" w:hAnsi="TH SarabunPSK" w:cs="TH SarabunPSK" w:hint="cs"/>
              </w:rPr>
              <w:t xml:space="preserve"> </w:t>
            </w:r>
            <w:r w:rsidRPr="00D25D6D">
              <w:rPr>
                <w:rFonts w:ascii="TH SarabunPSK" w:hAnsi="TH SarabunPSK" w:cs="TH SarabunPSK" w:hint="cs"/>
                <w:cs/>
              </w:rPr>
              <w:t xml:space="preserve">สืบค้นเมื่อ </w:t>
            </w:r>
            <w:r w:rsidRPr="00D25D6D">
              <w:rPr>
                <w:rFonts w:ascii="TH SarabunPSK" w:hAnsi="TH SarabunPSK" w:cs="TH SarabunPSK" w:hint="cs"/>
              </w:rPr>
              <w:t xml:space="preserve">12 </w:t>
            </w:r>
            <w:r w:rsidRPr="00D25D6D">
              <w:rPr>
                <w:rFonts w:ascii="TH SarabunPSK" w:hAnsi="TH SarabunPSK" w:cs="TH SarabunPSK" w:hint="cs"/>
                <w:cs/>
              </w:rPr>
              <w:t xml:space="preserve">ธันวาคม </w:t>
            </w:r>
            <w:r w:rsidRPr="00D25D6D">
              <w:rPr>
                <w:rFonts w:ascii="TH SarabunPSK" w:hAnsi="TH SarabunPSK" w:cs="TH SarabunPSK" w:hint="cs"/>
              </w:rPr>
              <w:t>2563</w:t>
            </w:r>
          </w:p>
        </w:tc>
      </w:tr>
      <w:tr w:rsidR="00D25D6D" w14:paraId="1C1DF63B" w14:textId="77777777" w:rsidTr="00D25D6D">
        <w:trPr>
          <w:gridAfter w:val="1"/>
          <w:wAfter w:w="7451" w:type="dxa"/>
        </w:trPr>
        <w:tc>
          <w:tcPr>
            <w:tcW w:w="846" w:type="dxa"/>
          </w:tcPr>
          <w:p w14:paraId="43E5F9F0" w14:textId="747F3289" w:rsidR="00D25D6D" w:rsidRDefault="00D25D6D" w:rsidP="00D25D6D">
            <w:pPr>
              <w:jc w:val="center"/>
            </w:pPr>
            <w:r>
              <w:t>[</w:t>
            </w:r>
            <w:r w:rsidR="006963E7">
              <w:rPr>
                <w:rFonts w:hint="cs"/>
                <w:cs/>
              </w:rPr>
              <w:t>5</w:t>
            </w:r>
            <w:r>
              <w:t>]</w:t>
            </w:r>
          </w:p>
        </w:tc>
        <w:tc>
          <w:tcPr>
            <w:tcW w:w="7451" w:type="dxa"/>
          </w:tcPr>
          <w:p w14:paraId="68B252C3" w14:textId="579892E1" w:rsidR="00D25D6D" w:rsidRDefault="00D25D6D" w:rsidP="00D25D6D">
            <w:pPr>
              <w:rPr>
                <w:cs/>
              </w:rPr>
            </w:pPr>
            <w:proofErr w:type="spellStart"/>
            <w:r w:rsidRPr="00C0299C">
              <w:rPr>
                <w:rFonts w:ascii="TH SarabunPSK" w:hAnsi="TH SarabunPSK" w:cs="TH SarabunPSK"/>
              </w:rPr>
              <w:t>Gaven</w:t>
            </w:r>
            <w:proofErr w:type="spellEnd"/>
            <w:r w:rsidRPr="00C0299C">
              <w:rPr>
                <w:rFonts w:ascii="TH SarabunPSK" w:hAnsi="TH SarabunPSK" w:cs="TH SarabunPSK"/>
              </w:rPr>
              <w:t xml:space="preserve"> MacDonald, “Ultrasonic Sensor with the Raspberry Pi” [</w:t>
            </w:r>
            <w:r w:rsidRPr="00C0299C">
              <w:rPr>
                <w:rFonts w:ascii="TH SarabunPSK" w:hAnsi="TH SarabunPSK" w:cs="TH SarabunPSK"/>
                <w:cs/>
              </w:rPr>
              <w:t xml:space="preserve">ออนไลน์] เข้าถึงจาก </w:t>
            </w:r>
            <w:hyperlink r:id="rId61" w:history="1">
              <w:r w:rsidRPr="00EC63ED">
                <w:rPr>
                  <w:rStyle w:val="Hyperlink"/>
                  <w:rFonts w:ascii="TH SarabunPSK" w:hAnsi="TH SarabunPSK" w:cs="TH SarabunPSK"/>
                </w:rPr>
                <w:t>https://www.youtube.com/watch?v=</w:t>
              </w:r>
              <w:r w:rsidRPr="00EC63ED">
                <w:rPr>
                  <w:rStyle w:val="Hyperlink"/>
                  <w:rFonts w:ascii="TH SarabunPSK" w:hAnsi="TH SarabunPSK" w:cs="TH SarabunPSK"/>
                  <w:cs/>
                </w:rPr>
                <w:t>9</w:t>
              </w:r>
              <w:proofErr w:type="spellStart"/>
              <w:r w:rsidRPr="00EC63ED">
                <w:rPr>
                  <w:rStyle w:val="Hyperlink"/>
                  <w:rFonts w:ascii="TH SarabunPSK" w:hAnsi="TH SarabunPSK" w:cs="TH SarabunPSK"/>
                </w:rPr>
                <w:t>jcEwn</w:t>
              </w:r>
              <w:proofErr w:type="spellEnd"/>
              <w:r w:rsidRPr="00EC63ED">
                <w:rPr>
                  <w:rStyle w:val="Hyperlink"/>
                  <w:rFonts w:ascii="TH SarabunPSK" w:hAnsi="TH SarabunPSK" w:cs="TH SarabunPSK"/>
                  <w:cs/>
                </w:rPr>
                <w:t>7</w:t>
              </w:r>
              <w:proofErr w:type="spellStart"/>
              <w:r w:rsidRPr="00EC63ED">
                <w:rPr>
                  <w:rStyle w:val="Hyperlink"/>
                  <w:rFonts w:ascii="TH SarabunPSK" w:hAnsi="TH SarabunPSK" w:cs="TH SarabunPSK"/>
                </w:rPr>
                <w:t>GzNs</w:t>
              </w:r>
              <w:proofErr w:type="spellEnd"/>
            </w:hyperlink>
            <w:r>
              <w:rPr>
                <w:rFonts w:ascii="TH SarabunPSK" w:hAnsi="TH SarabunPSK" w:cs="TH SarabunPSK"/>
              </w:rPr>
              <w:t xml:space="preserve"> </w:t>
            </w:r>
            <w:r w:rsidRPr="00C0299C">
              <w:rPr>
                <w:rFonts w:ascii="TH SarabunPSK" w:hAnsi="TH SarabunPSK" w:cs="TH SarabunPSK"/>
                <w:cs/>
              </w:rPr>
              <w:t xml:space="preserve">สืบค้นเมื่อ </w:t>
            </w:r>
            <w:r>
              <w:rPr>
                <w:rFonts w:ascii="TH SarabunPSK" w:hAnsi="TH SarabunPSK" w:cs="TH SarabunPSK"/>
              </w:rPr>
              <w:t>12</w:t>
            </w:r>
            <w:r w:rsidRPr="00C0299C">
              <w:rPr>
                <w:rFonts w:ascii="TH SarabunPSK" w:hAnsi="TH SarabunPSK" w:cs="TH SarabunPSK"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</w:rPr>
              <w:t>ธันวาคม</w:t>
            </w:r>
            <w:r w:rsidRPr="00C0299C">
              <w:rPr>
                <w:rFonts w:ascii="TH SarabunPSK" w:hAnsi="TH SarabunPSK" w:cs="TH SarabunPSK"/>
                <w:cs/>
              </w:rPr>
              <w:t xml:space="preserve"> </w:t>
            </w:r>
            <w:r w:rsidRPr="00C0299C">
              <w:rPr>
                <w:rFonts w:ascii="TH SarabunPSK" w:hAnsi="TH SarabunPSK" w:cs="TH SarabunPSK"/>
              </w:rPr>
              <w:t>2563</w:t>
            </w:r>
          </w:p>
        </w:tc>
      </w:tr>
      <w:tr w:rsidR="00D25D6D" w14:paraId="273B5025" w14:textId="13456604" w:rsidTr="00D25D6D">
        <w:tc>
          <w:tcPr>
            <w:tcW w:w="846" w:type="dxa"/>
          </w:tcPr>
          <w:p w14:paraId="447C04C8" w14:textId="584601D2" w:rsidR="00D25D6D" w:rsidRDefault="00D25D6D" w:rsidP="00D25D6D">
            <w:pPr>
              <w:jc w:val="center"/>
            </w:pPr>
            <w:r>
              <w:t>[</w:t>
            </w:r>
            <w:r w:rsidR="009F41AE">
              <w:rPr>
                <w:rFonts w:hint="cs"/>
                <w:cs/>
              </w:rPr>
              <w:t>6</w:t>
            </w:r>
            <w:r>
              <w:t>]</w:t>
            </w:r>
          </w:p>
        </w:tc>
        <w:tc>
          <w:tcPr>
            <w:tcW w:w="7451" w:type="dxa"/>
          </w:tcPr>
          <w:p w14:paraId="37B5C665" w14:textId="323C1A66" w:rsidR="004D5F0D" w:rsidRDefault="009F41AE" w:rsidP="009F41AE">
            <w:r>
              <w:t>GUGLIELMELLI, Eugenio, et al, “Self-feeding apparatus” [</w:t>
            </w:r>
            <w:r>
              <w:rPr>
                <w:rFonts w:hint="cs"/>
                <w:cs/>
              </w:rPr>
              <w:t>ออนไลน์</w:t>
            </w:r>
            <w:r>
              <w:t xml:space="preserve">] </w:t>
            </w:r>
            <w:r>
              <w:rPr>
                <w:rFonts w:hint="cs"/>
                <w:cs/>
              </w:rPr>
              <w:t>เข้าถึงจาก</w:t>
            </w:r>
          </w:p>
          <w:p w14:paraId="64D05435" w14:textId="09420A88" w:rsidR="00D25D6D" w:rsidRDefault="00AA6D2E" w:rsidP="009F41AE">
            <w:hyperlink r:id="rId62" w:history="1">
              <w:r w:rsidR="004D5F0D" w:rsidRPr="00CC5762">
                <w:rPr>
                  <w:rStyle w:val="Hyperlink"/>
                </w:rPr>
                <w:t>https://patents.google.com/patent/US</w:t>
              </w:r>
              <w:r w:rsidR="004D5F0D" w:rsidRPr="00CC5762">
                <w:rPr>
                  <w:rStyle w:val="Hyperlink"/>
                  <w:cs/>
                </w:rPr>
                <w:t>8240967</w:t>
              </w:r>
              <w:r w:rsidR="004D5F0D" w:rsidRPr="00CC5762">
                <w:rPr>
                  <w:rStyle w:val="Hyperlink"/>
                </w:rPr>
                <w:t>B</w:t>
              </w:r>
              <w:r w:rsidR="004D5F0D" w:rsidRPr="00CC5762">
                <w:rPr>
                  <w:rStyle w:val="Hyperlink"/>
                  <w:cs/>
                </w:rPr>
                <w:t>2/</w:t>
              </w:r>
              <w:proofErr w:type="spellStart"/>
              <w:r w:rsidR="004D5F0D" w:rsidRPr="00CC5762">
                <w:rPr>
                  <w:rStyle w:val="Hyperlink"/>
                </w:rPr>
                <w:t>en</w:t>
              </w:r>
              <w:proofErr w:type="spellEnd"/>
            </w:hyperlink>
            <w:r w:rsidR="004D5F0D">
              <w:rPr>
                <w:rFonts w:hint="cs"/>
                <w:cs/>
              </w:rPr>
              <w:t xml:space="preserve"> สบค้นเมื่อ 2 มกราคม 2563</w:t>
            </w:r>
          </w:p>
        </w:tc>
        <w:tc>
          <w:tcPr>
            <w:tcW w:w="7451" w:type="dxa"/>
          </w:tcPr>
          <w:p w14:paraId="283D1E67" w14:textId="77777777" w:rsidR="00D25D6D" w:rsidRDefault="00D25D6D" w:rsidP="00D25D6D">
            <w:pPr>
              <w:jc w:val="left"/>
            </w:pPr>
          </w:p>
          <w:p w14:paraId="68676411" w14:textId="77777777" w:rsidR="00D25D6D" w:rsidRDefault="00D25D6D" w:rsidP="00D25D6D">
            <w:pPr>
              <w:spacing w:after="160" w:line="259" w:lineRule="auto"/>
              <w:jc w:val="left"/>
            </w:pPr>
          </w:p>
        </w:tc>
      </w:tr>
      <w:tr w:rsidR="00D25D6D" w14:paraId="6F14E9E8" w14:textId="77777777" w:rsidTr="00D25D6D">
        <w:trPr>
          <w:gridAfter w:val="1"/>
          <w:wAfter w:w="7451" w:type="dxa"/>
        </w:trPr>
        <w:tc>
          <w:tcPr>
            <w:tcW w:w="846" w:type="dxa"/>
          </w:tcPr>
          <w:p w14:paraId="297E5B95" w14:textId="3E2AA190" w:rsidR="00D25D6D" w:rsidRDefault="00D25D6D" w:rsidP="00D25D6D">
            <w:pPr>
              <w:jc w:val="center"/>
            </w:pPr>
            <w:r>
              <w:t>[</w:t>
            </w:r>
            <w:r w:rsidR="009F41AE">
              <w:rPr>
                <w:rFonts w:hint="cs"/>
                <w:cs/>
              </w:rPr>
              <w:t>7</w:t>
            </w:r>
            <w:r>
              <w:t>]</w:t>
            </w:r>
          </w:p>
        </w:tc>
        <w:tc>
          <w:tcPr>
            <w:tcW w:w="7451" w:type="dxa"/>
          </w:tcPr>
          <w:p w14:paraId="6F8C292F" w14:textId="3667AD0F" w:rsidR="00D25D6D" w:rsidRDefault="009F41AE" w:rsidP="00D25D6D">
            <w:pPr>
              <w:jc w:val="left"/>
              <w:rPr>
                <w:cs/>
              </w:rPr>
            </w:pPr>
            <w:r>
              <w:rPr>
                <w:rFonts w:hint="cs"/>
                <w:cs/>
              </w:rPr>
              <w:t>เศร</w:t>
            </w:r>
            <w:proofErr w:type="spellStart"/>
            <w:r>
              <w:rPr>
                <w:rFonts w:hint="cs"/>
                <w:cs/>
              </w:rPr>
              <w:t>ษฐ</w:t>
            </w:r>
            <w:proofErr w:type="spellEnd"/>
            <w:r>
              <w:rPr>
                <w:rFonts w:hint="cs"/>
                <w:cs/>
              </w:rPr>
              <w:t>พงศ์ ผาละพรม.</w:t>
            </w:r>
            <w:r>
              <w:t xml:space="preserve"> (2562).</w:t>
            </w:r>
            <w:r>
              <w:rPr>
                <w:rFonts w:hint="cs"/>
                <w:cs/>
              </w:rPr>
              <w:t xml:space="preserve"> หุ่นยนต์แขนกลป้อนอาหารอัตโนมัติโดยใช้ </w:t>
            </w:r>
            <w:r>
              <w:t>Artificial Intelligence (</w:t>
            </w:r>
            <w:proofErr w:type="spellStart"/>
            <w:r>
              <w:t>iFeedingBot</w:t>
            </w:r>
            <w:proofErr w:type="spellEnd"/>
            <w:r>
              <w:t>) (</w:t>
            </w:r>
            <w:r w:rsidR="0022485B">
              <w:rPr>
                <w:rFonts w:hint="cs"/>
                <w:cs/>
              </w:rPr>
              <w:t>วิทยานิพนธ์ปริญญาบัณฑิต</w:t>
            </w:r>
            <w:r>
              <w:t>)</w:t>
            </w:r>
            <w:r w:rsidR="0022485B">
              <w:rPr>
                <w:rFonts w:hint="cs"/>
                <w:cs/>
              </w:rPr>
              <w:t>. ชลบุรี</w:t>
            </w:r>
            <w:r w:rsidR="0022485B">
              <w:t xml:space="preserve">: </w:t>
            </w:r>
            <w:r w:rsidR="0022485B">
              <w:rPr>
                <w:rFonts w:hint="cs"/>
                <w:cs/>
              </w:rPr>
              <w:t>มหาวิทยาลัยบูรพา</w:t>
            </w:r>
          </w:p>
        </w:tc>
      </w:tr>
      <w:tr w:rsidR="00D25D6D" w14:paraId="000B7768" w14:textId="77777777" w:rsidTr="00D25D6D">
        <w:trPr>
          <w:gridAfter w:val="1"/>
          <w:wAfter w:w="7451" w:type="dxa"/>
        </w:trPr>
        <w:tc>
          <w:tcPr>
            <w:tcW w:w="846" w:type="dxa"/>
          </w:tcPr>
          <w:p w14:paraId="105E509C" w14:textId="77777777" w:rsidR="00D25D6D" w:rsidRDefault="00D25D6D" w:rsidP="00D25D6D">
            <w:pPr>
              <w:jc w:val="center"/>
            </w:pPr>
          </w:p>
        </w:tc>
        <w:tc>
          <w:tcPr>
            <w:tcW w:w="7451" w:type="dxa"/>
          </w:tcPr>
          <w:p w14:paraId="0D4736BC" w14:textId="77777777" w:rsidR="00D25D6D" w:rsidRDefault="00D25D6D" w:rsidP="00D25D6D">
            <w:pPr>
              <w:jc w:val="left"/>
            </w:pPr>
          </w:p>
        </w:tc>
      </w:tr>
      <w:tr w:rsidR="00D25D6D" w14:paraId="2A84CCDF" w14:textId="77777777" w:rsidTr="00D25D6D">
        <w:trPr>
          <w:gridAfter w:val="1"/>
          <w:wAfter w:w="7451" w:type="dxa"/>
        </w:trPr>
        <w:tc>
          <w:tcPr>
            <w:tcW w:w="846" w:type="dxa"/>
          </w:tcPr>
          <w:p w14:paraId="52F09198" w14:textId="77777777" w:rsidR="00D25D6D" w:rsidRDefault="00D25D6D" w:rsidP="00D25D6D">
            <w:pPr>
              <w:jc w:val="center"/>
            </w:pPr>
          </w:p>
        </w:tc>
        <w:tc>
          <w:tcPr>
            <w:tcW w:w="7451" w:type="dxa"/>
          </w:tcPr>
          <w:p w14:paraId="720E52A1" w14:textId="77777777" w:rsidR="00D25D6D" w:rsidRDefault="00D25D6D" w:rsidP="00D25D6D">
            <w:pPr>
              <w:jc w:val="left"/>
            </w:pPr>
          </w:p>
        </w:tc>
      </w:tr>
      <w:tr w:rsidR="00D25D6D" w14:paraId="0BA4D240" w14:textId="77777777" w:rsidTr="00D25D6D">
        <w:trPr>
          <w:gridAfter w:val="1"/>
          <w:wAfter w:w="7451" w:type="dxa"/>
        </w:trPr>
        <w:tc>
          <w:tcPr>
            <w:tcW w:w="846" w:type="dxa"/>
          </w:tcPr>
          <w:p w14:paraId="43B44D85" w14:textId="77777777" w:rsidR="00D25D6D" w:rsidRDefault="00D25D6D" w:rsidP="00D25D6D">
            <w:pPr>
              <w:jc w:val="center"/>
            </w:pPr>
          </w:p>
        </w:tc>
        <w:tc>
          <w:tcPr>
            <w:tcW w:w="7451" w:type="dxa"/>
          </w:tcPr>
          <w:p w14:paraId="770EBE3B" w14:textId="77777777" w:rsidR="00D25D6D" w:rsidRDefault="00D25D6D" w:rsidP="00D25D6D">
            <w:pPr>
              <w:jc w:val="left"/>
            </w:pPr>
          </w:p>
        </w:tc>
      </w:tr>
    </w:tbl>
    <w:p w14:paraId="4D229B9E" w14:textId="77777777" w:rsidR="00374784" w:rsidRDefault="00374784" w:rsidP="00374784"/>
    <w:p w14:paraId="43B8E958" w14:textId="77777777" w:rsidR="0075278B" w:rsidRPr="00A00081" w:rsidRDefault="0075278B" w:rsidP="00374784">
      <w:pPr>
        <w:rPr>
          <w:cs/>
        </w:rPr>
      </w:pPr>
    </w:p>
    <w:p w14:paraId="27DCB2DB" w14:textId="77777777" w:rsidR="003734BC" w:rsidRPr="00A00081" w:rsidRDefault="003734BC" w:rsidP="00374784">
      <w:pPr>
        <w:rPr>
          <w:sz w:val="40"/>
          <w:szCs w:val="40"/>
        </w:rPr>
      </w:pPr>
    </w:p>
    <w:p w14:paraId="58C645E3" w14:textId="77777777" w:rsidR="0026545B" w:rsidRPr="00A00081" w:rsidRDefault="0026545B">
      <w:pPr>
        <w:rPr>
          <w:b/>
          <w:bCs/>
          <w:color w:val="000000" w:themeColor="text1"/>
          <w:sz w:val="40"/>
          <w:szCs w:val="40"/>
          <w:cs/>
        </w:rPr>
      </w:pPr>
      <w:r w:rsidRPr="00A00081">
        <w:rPr>
          <w:color w:val="000000" w:themeColor="text1"/>
          <w:cs/>
        </w:rPr>
        <w:br w:type="page"/>
      </w:r>
    </w:p>
    <w:p w14:paraId="4973F67F" w14:textId="77777777" w:rsidR="00F46B8D" w:rsidRPr="00A00081" w:rsidRDefault="002C1259" w:rsidP="003734BC">
      <w:pPr>
        <w:pStyle w:val="Heading1"/>
        <w:rPr>
          <w:rFonts w:ascii="TH Sarabun New" w:hAnsi="TH Sarabun New" w:cs="TH Sarabun New"/>
          <w:color w:val="000000" w:themeColor="text1"/>
        </w:rPr>
      </w:pPr>
      <w:bookmarkStart w:id="92" w:name="_Toc75876875"/>
      <w:r w:rsidRPr="00A00081">
        <w:rPr>
          <w:rFonts w:ascii="TH Sarabun New" w:hAnsi="TH Sarabun New" w:cs="TH Sarabun New"/>
          <w:color w:val="000000" w:themeColor="text1"/>
          <w:cs/>
        </w:rPr>
        <w:lastRenderedPageBreak/>
        <w:t>ภาคผนวก</w:t>
      </w:r>
      <w:bookmarkEnd w:id="92"/>
    </w:p>
    <w:p w14:paraId="00C44899" w14:textId="12020B10" w:rsidR="002C1259" w:rsidRPr="005A0292" w:rsidRDefault="002C1259" w:rsidP="006F5122">
      <w:pPr>
        <w:spacing w:after="160" w:line="259" w:lineRule="auto"/>
        <w:jc w:val="both"/>
        <w:rPr>
          <w:b/>
          <w:bCs/>
          <w:color w:val="FF0000"/>
          <w:sz w:val="40"/>
          <w:szCs w:val="40"/>
          <w:cs/>
        </w:rPr>
      </w:pPr>
      <w:r w:rsidRPr="00A00081">
        <w:rPr>
          <w:b/>
          <w:bCs/>
          <w:color w:val="000000" w:themeColor="text1"/>
          <w:sz w:val="40"/>
          <w:szCs w:val="40"/>
          <w:cs/>
        </w:rPr>
        <w:br w:type="page"/>
      </w:r>
    </w:p>
    <w:p w14:paraId="233843C6" w14:textId="2C8E3B4F" w:rsidR="006A2A03" w:rsidRPr="00B71E08" w:rsidRDefault="004C3AF3" w:rsidP="00B71E08">
      <w:pPr>
        <w:pStyle w:val="Heading2"/>
        <w:rPr>
          <w:rFonts w:ascii="TH Sarabun New" w:hAnsi="TH Sarabun New" w:cs="TH Sarabun New"/>
          <w:color w:val="auto"/>
        </w:rPr>
      </w:pPr>
      <w:bookmarkStart w:id="93" w:name="_Toc75876876"/>
      <w:r w:rsidRPr="00B71E08">
        <w:rPr>
          <w:rFonts w:ascii="TH Sarabun New" w:hAnsi="TH Sarabun New" w:cs="TH Sarabun New"/>
          <w:color w:val="auto"/>
          <w:cs/>
        </w:rPr>
        <w:lastRenderedPageBreak/>
        <w:t xml:space="preserve">ภาคผนวก ก </w:t>
      </w:r>
      <w:r w:rsidR="005A0292" w:rsidRPr="00B71E08">
        <w:rPr>
          <w:rFonts w:ascii="TH Sarabun New" w:hAnsi="TH Sarabun New" w:cs="TH Sarabun New" w:hint="cs"/>
          <w:color w:val="auto"/>
          <w:cs/>
        </w:rPr>
        <w:t>การ</w:t>
      </w:r>
      <w:r w:rsidR="00B71E08" w:rsidRPr="00B71E08">
        <w:rPr>
          <w:rFonts w:ascii="TH Sarabun New" w:hAnsi="TH Sarabun New" w:cs="TH Sarabun New" w:hint="cs"/>
          <w:color w:val="auto"/>
          <w:cs/>
        </w:rPr>
        <w:t xml:space="preserve">หมุนของ </w:t>
      </w:r>
      <w:r w:rsidR="00B71E08" w:rsidRPr="00B71E08">
        <w:rPr>
          <w:rFonts w:ascii="TH Sarabun New" w:hAnsi="TH Sarabun New" w:cs="TH Sarabun New"/>
          <w:color w:val="auto"/>
        </w:rPr>
        <w:t>Servo Motor</w:t>
      </w:r>
      <w:r w:rsidR="00B71E08" w:rsidRPr="00B71E08">
        <w:rPr>
          <w:rFonts w:ascii="TH Sarabun New" w:hAnsi="TH Sarabun New" w:cs="TH Sarabun New" w:hint="cs"/>
          <w:color w:val="auto"/>
          <w:cs/>
        </w:rPr>
        <w:t xml:space="preserve"> แต่ละส่วน</w:t>
      </w:r>
      <w:bookmarkEnd w:id="93"/>
      <w:r w:rsidR="00B71E08" w:rsidRPr="00B71E08">
        <w:rPr>
          <w:rFonts w:ascii="TH Sarabun New" w:hAnsi="TH Sarabun New" w:cs="TH Sarabun New"/>
          <w:color w:val="auto"/>
        </w:rPr>
        <w:t xml:space="preserve"> </w:t>
      </w:r>
    </w:p>
    <w:p w14:paraId="62F4EACB" w14:textId="7F250E4D" w:rsidR="006F5122" w:rsidRPr="00B71E08" w:rsidRDefault="007762BB" w:rsidP="00B71E08">
      <w:pPr>
        <w:spacing w:after="160" w:line="259" w:lineRule="auto"/>
        <w:ind w:firstLine="720"/>
        <w:rPr>
          <w:noProof/>
        </w:rPr>
      </w:pPr>
      <w:r w:rsidRPr="005A0292">
        <w:rPr>
          <w:rFonts w:hint="cs"/>
          <w:noProof/>
          <w:color w:val="FF0000"/>
          <w:cs/>
        </w:rPr>
        <w:drawing>
          <wp:anchor distT="0" distB="0" distL="114300" distR="114300" simplePos="0" relativeHeight="251725824" behindDoc="1" locked="0" layoutInCell="1" allowOverlap="1" wp14:anchorId="66C32AB7" wp14:editId="2502CB91">
            <wp:simplePos x="0" y="0"/>
            <wp:positionH relativeFrom="margin">
              <wp:posOffset>1246505</wp:posOffset>
            </wp:positionH>
            <wp:positionV relativeFrom="paragraph">
              <wp:posOffset>538405</wp:posOffset>
            </wp:positionV>
            <wp:extent cx="2570480" cy="1437005"/>
            <wp:effectExtent l="0" t="0" r="1270" b="0"/>
            <wp:wrapTight wrapText="bothSides">
              <wp:wrapPolygon edited="0">
                <wp:start x="0" y="0"/>
                <wp:lineTo x="0" y="21190"/>
                <wp:lineTo x="21451" y="21190"/>
                <wp:lineTo x="21451" y="0"/>
                <wp:lineTo x="0" y="0"/>
              </wp:wrapPolygon>
            </wp:wrapTight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" t="1782" r="1756" b="2002"/>
                    <a:stretch/>
                  </pic:blipFill>
                  <pic:spPr bwMode="auto">
                    <a:xfrm>
                      <a:off x="0" y="0"/>
                      <a:ext cx="257048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2FCF" w:rsidRPr="00B71E08">
        <w:rPr>
          <w:noProof/>
        </w:rPr>
        <w:t xml:space="preserve">Servo Motor </w:t>
      </w:r>
      <w:r w:rsidR="009B2FCF" w:rsidRPr="00B71E08">
        <w:rPr>
          <w:rFonts w:hint="cs"/>
          <w:noProof/>
          <w:cs/>
        </w:rPr>
        <w:t xml:space="preserve">แต่ละส่วนจะมีการหมุนที่ไม่เหมือนกัน </w:t>
      </w:r>
      <w:r w:rsidR="006A2A03" w:rsidRPr="00B71E08">
        <w:rPr>
          <w:rFonts w:hint="cs"/>
          <w:noProof/>
          <w:cs/>
        </w:rPr>
        <w:t>หมายเลข</w:t>
      </w:r>
      <w:r w:rsidR="00BD1EE0" w:rsidRPr="00B71E08">
        <w:rPr>
          <w:rFonts w:hint="cs"/>
          <w:noProof/>
          <w:cs/>
        </w:rPr>
        <w:t xml:space="preserve">ของ </w:t>
      </w:r>
      <w:r w:rsidR="00CE437F">
        <w:rPr>
          <w:noProof/>
        </w:rPr>
        <w:t>S</w:t>
      </w:r>
      <w:r w:rsidR="00BD1EE0" w:rsidRPr="00B71E08">
        <w:rPr>
          <w:noProof/>
        </w:rPr>
        <w:t xml:space="preserve">ervo </w:t>
      </w:r>
      <w:r w:rsidR="00CE437F">
        <w:rPr>
          <w:noProof/>
        </w:rPr>
        <w:t>M</w:t>
      </w:r>
      <w:r w:rsidR="00BD1EE0" w:rsidRPr="00B71E08">
        <w:rPr>
          <w:noProof/>
        </w:rPr>
        <w:t xml:space="preserve">otor </w:t>
      </w:r>
      <w:r w:rsidR="009B2FCF" w:rsidRPr="00B71E08">
        <w:rPr>
          <w:rFonts w:hint="cs"/>
          <w:noProof/>
          <w:cs/>
        </w:rPr>
        <w:t>ที่กำหนด</w:t>
      </w:r>
      <w:r w:rsidR="00BD1EE0" w:rsidRPr="00B71E08">
        <w:rPr>
          <w:rFonts w:hint="cs"/>
          <w:noProof/>
          <w:cs/>
        </w:rPr>
        <w:t>ดังรูปต่อไปนี้</w:t>
      </w:r>
    </w:p>
    <w:p w14:paraId="68E0646E" w14:textId="07EBE10B" w:rsidR="006F5122" w:rsidRPr="005A0292" w:rsidRDefault="006F5122" w:rsidP="006F5122">
      <w:pPr>
        <w:spacing w:line="259" w:lineRule="auto"/>
        <w:jc w:val="both"/>
        <w:rPr>
          <w:noProof/>
          <w:color w:val="FF0000"/>
          <w:cs/>
        </w:rPr>
      </w:pPr>
    </w:p>
    <w:p w14:paraId="0379C561" w14:textId="6ADF0BD8" w:rsidR="006F5122" w:rsidRPr="005A0292" w:rsidRDefault="006F5122" w:rsidP="006F5122">
      <w:pPr>
        <w:spacing w:after="160" w:line="259" w:lineRule="auto"/>
        <w:jc w:val="left"/>
        <w:rPr>
          <w:noProof/>
          <w:color w:val="FF0000"/>
        </w:rPr>
      </w:pPr>
    </w:p>
    <w:p w14:paraId="7195BF8D" w14:textId="743DE7A1" w:rsidR="006F5122" w:rsidRPr="005A0292" w:rsidRDefault="006F5122" w:rsidP="006F5122">
      <w:pPr>
        <w:spacing w:after="160" w:line="259" w:lineRule="auto"/>
        <w:jc w:val="left"/>
        <w:rPr>
          <w:noProof/>
          <w:color w:val="FF0000"/>
        </w:rPr>
      </w:pPr>
    </w:p>
    <w:p w14:paraId="18E26F99" w14:textId="528D3838" w:rsidR="006F5122" w:rsidRPr="005A0292" w:rsidRDefault="007762BB" w:rsidP="006F5122">
      <w:pPr>
        <w:spacing w:after="160" w:line="259" w:lineRule="auto"/>
        <w:jc w:val="left"/>
        <w:rPr>
          <w:noProof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1" locked="0" layoutInCell="1" allowOverlap="1" wp14:anchorId="65A86E66" wp14:editId="730A8853">
                <wp:simplePos x="0" y="0"/>
                <wp:positionH relativeFrom="margin">
                  <wp:align>center</wp:align>
                </wp:positionH>
                <wp:positionV relativeFrom="paragraph">
                  <wp:posOffset>260721</wp:posOffset>
                </wp:positionV>
                <wp:extent cx="2778760" cy="635"/>
                <wp:effectExtent l="0" t="0" r="2540" b="0"/>
                <wp:wrapTight wrapText="bothSides">
                  <wp:wrapPolygon edited="0">
                    <wp:start x="0" y="0"/>
                    <wp:lineTo x="0" y="20176"/>
                    <wp:lineTo x="21472" y="20176"/>
                    <wp:lineTo x="21472" y="0"/>
                    <wp:lineTo x="0" y="0"/>
                  </wp:wrapPolygon>
                </wp:wrapTight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8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B5EB7E" w14:textId="4AEA9DC1" w:rsidR="00AA6D2E" w:rsidRPr="00F8540A" w:rsidRDefault="00AA6D2E" w:rsidP="00C205E4">
                            <w:pPr>
                              <w:pStyle w:val="Caption"/>
                              <w:rPr>
                                <w:noProof/>
                                <w:color w:val="FF0000"/>
                              </w:rPr>
                            </w:pPr>
                            <w:bookmarkStart w:id="94" w:name="_Toc73661402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cs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ตำแหน่งหมายเลขของ </w:t>
                            </w:r>
                            <w:r>
                              <w:t>Servo Motor</w:t>
                            </w:r>
                            <w:bookmarkEnd w:id="9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A86E66" id="Text Box 39" o:spid="_x0000_s1040" type="#_x0000_t202" style="position:absolute;margin-left:0;margin-top:20.55pt;width:218.8pt;height:.05pt;z-index:-2515763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" stroked="f">
                <v:textbox style="mso-fit-shape-to-text:t" inset="0,0,0,0">
                  <w:txbxContent>
                    <w:p w14:paraId="33B5EB7E" w14:textId="4AEA9DC1" w:rsidR="00AA6D2E" w:rsidRPr="00F8540A" w:rsidRDefault="00AA6D2E" w:rsidP="00C205E4">
                      <w:pPr>
                        <w:pStyle w:val="Caption"/>
                        <w:rPr>
                          <w:noProof/>
                          <w:color w:val="FF0000"/>
                        </w:rPr>
                      </w:pPr>
                      <w:bookmarkStart w:id="95" w:name="_Toc73661402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cs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ตำแหน่งหมายเลขของ </w:t>
                      </w:r>
                      <w:r>
                        <w:t>Servo Motor</w:t>
                      </w:r>
                      <w:bookmarkEnd w:id="95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2E5B03B" w14:textId="7D839B73" w:rsidR="001D15C4" w:rsidRPr="007762BB" w:rsidRDefault="001D15C4" w:rsidP="007762BB">
      <w:pPr>
        <w:spacing w:after="160" w:line="259" w:lineRule="auto"/>
        <w:jc w:val="left"/>
        <w:rPr>
          <w:noProof/>
          <w:color w:val="FF0000"/>
        </w:rPr>
      </w:pPr>
    </w:p>
    <w:p w14:paraId="3C72702E" w14:textId="14C35CC5" w:rsidR="00BD1EE0" w:rsidRPr="00AC454E" w:rsidRDefault="007762BB" w:rsidP="009B2FCF">
      <w:pPr>
        <w:spacing w:after="160" w:line="259" w:lineRule="auto"/>
        <w:rPr>
          <w:noProof/>
          <w:cs/>
        </w:rPr>
      </w:pPr>
      <w:r w:rsidRPr="00AC454E">
        <w:rPr>
          <w:noProof/>
          <w:cs/>
        </w:rPr>
        <w:drawing>
          <wp:anchor distT="0" distB="0" distL="114300" distR="114300" simplePos="0" relativeHeight="251728896" behindDoc="1" locked="0" layoutInCell="1" allowOverlap="1" wp14:anchorId="147DDE86" wp14:editId="1A5A8F12">
            <wp:simplePos x="0" y="0"/>
            <wp:positionH relativeFrom="margin">
              <wp:align>center</wp:align>
            </wp:positionH>
            <wp:positionV relativeFrom="paragraph">
              <wp:posOffset>455501</wp:posOffset>
            </wp:positionV>
            <wp:extent cx="1204595" cy="611505"/>
            <wp:effectExtent l="0" t="0" r="0" b="0"/>
            <wp:wrapTight wrapText="bothSides">
              <wp:wrapPolygon edited="0">
                <wp:start x="0" y="0"/>
                <wp:lineTo x="0" y="20860"/>
                <wp:lineTo x="21179" y="20860"/>
                <wp:lineTo x="21179" y="0"/>
                <wp:lineTo x="0" y="0"/>
              </wp:wrapPolygon>
            </wp:wrapTight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21" r="6214" b="12927"/>
                    <a:stretch/>
                  </pic:blipFill>
                  <pic:spPr bwMode="auto">
                    <a:xfrm>
                      <a:off x="0" y="0"/>
                      <a:ext cx="1204595" cy="61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2FCF" w:rsidRPr="00AC454E">
        <w:rPr>
          <w:noProof/>
        </w:rPr>
        <w:t xml:space="preserve">Servo Motor </w:t>
      </w:r>
      <w:r w:rsidR="009B2FCF" w:rsidRPr="00AC454E">
        <w:rPr>
          <w:rFonts w:hint="cs"/>
          <w:noProof/>
          <w:cs/>
        </w:rPr>
        <w:t xml:space="preserve">หมายเลข 0 </w:t>
      </w:r>
      <w:r w:rsidR="00AC454E">
        <w:rPr>
          <w:rFonts w:hint="cs"/>
          <w:noProof/>
          <w:cs/>
        </w:rPr>
        <w:t xml:space="preserve">กับ หมายเลข 4 </w:t>
      </w:r>
      <w:r w:rsidR="009B2FCF" w:rsidRPr="00AC454E">
        <w:rPr>
          <w:rFonts w:hint="cs"/>
          <w:noProof/>
          <w:cs/>
        </w:rPr>
        <w:t>จะหมุนจากทางซ้าย มุม 0 องศา ไปทางขวา สุดที่</w:t>
      </w:r>
      <w:r w:rsidR="00AC454E" w:rsidRPr="00AC454E">
        <w:rPr>
          <w:rFonts w:hint="cs"/>
          <w:noProof/>
          <w:cs/>
        </w:rPr>
        <w:t>มุม</w:t>
      </w:r>
      <w:r w:rsidR="009B2FCF" w:rsidRPr="00AC454E">
        <w:rPr>
          <w:rFonts w:hint="cs"/>
          <w:noProof/>
          <w:cs/>
        </w:rPr>
        <w:t xml:space="preserve"> 180 องศา </w:t>
      </w:r>
    </w:p>
    <w:p w14:paraId="488BA485" w14:textId="58717B80" w:rsidR="009B2FCF" w:rsidRPr="00AC454E" w:rsidRDefault="007762BB" w:rsidP="006F5122">
      <w:pPr>
        <w:spacing w:after="160" w:line="259" w:lineRule="auto"/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1" locked="0" layoutInCell="1" allowOverlap="1" wp14:anchorId="27ABD174" wp14:editId="4D38DF56">
                <wp:simplePos x="0" y="0"/>
                <wp:positionH relativeFrom="margin">
                  <wp:align>center</wp:align>
                </wp:positionH>
                <wp:positionV relativeFrom="paragraph">
                  <wp:posOffset>383945</wp:posOffset>
                </wp:positionV>
                <wp:extent cx="4363720" cy="635"/>
                <wp:effectExtent l="0" t="0" r="0" b="0"/>
                <wp:wrapTight wrapText="bothSides">
                  <wp:wrapPolygon edited="0">
                    <wp:start x="0" y="0"/>
                    <wp:lineTo x="0" y="20176"/>
                    <wp:lineTo x="21499" y="20176"/>
                    <wp:lineTo x="21499" y="0"/>
                    <wp:lineTo x="0" y="0"/>
                  </wp:wrapPolygon>
                </wp:wrapTight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3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5387CD" w14:textId="00F2E24C" w:rsidR="00AA6D2E" w:rsidRPr="007C6134" w:rsidRDefault="00AA6D2E" w:rsidP="007762BB">
                            <w:pPr>
                              <w:pStyle w:val="Caption"/>
                              <w:jc w:val="center"/>
                              <w:rPr>
                                <w:noProof/>
                                <w:cs/>
                              </w:rPr>
                            </w:pPr>
                            <w:bookmarkStart w:id="96" w:name="_Toc73661403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อธิบายการหมุนของ </w:t>
                            </w:r>
                            <w:r>
                              <w:t>Servo Motor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หมายเลข 0 กับ หมายเลข 4</w:t>
                            </w:r>
                            <w:bookmarkEnd w:id="9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ABD174" id="Text Box 52" o:spid="_x0000_s1041" type="#_x0000_t202" style="position:absolute;margin-left:0;margin-top:30.25pt;width:343.6pt;height:.05pt;z-index:-25153433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" stroked="f">
                <v:textbox style="mso-fit-shape-to-text:t" inset="0,0,0,0">
                  <w:txbxContent>
                    <w:p w14:paraId="655387CD" w14:textId="00F2E24C" w:rsidR="00AA6D2E" w:rsidRPr="007C6134" w:rsidRDefault="00AA6D2E" w:rsidP="007762BB">
                      <w:pPr>
                        <w:pStyle w:val="Caption"/>
                        <w:jc w:val="center"/>
                        <w:rPr>
                          <w:noProof/>
                          <w:cs/>
                        </w:rPr>
                      </w:pPr>
                      <w:bookmarkStart w:id="97" w:name="_Toc73661403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cs"/>
                          <w:cs/>
                        </w:rPr>
                        <w:t xml:space="preserve">อธิบายการหมุนของ </w:t>
                      </w:r>
                      <w:r>
                        <w:t>Servo Motor</w:t>
                      </w:r>
                      <w:r>
                        <w:rPr>
                          <w:rFonts w:hint="cs"/>
                          <w:cs/>
                        </w:rPr>
                        <w:t xml:space="preserve"> หมายเลข 0 กับ หมายเลข 4</w:t>
                      </w:r>
                      <w:bookmarkEnd w:id="97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D30B8AF" w14:textId="19DCB1EC" w:rsidR="009B2FCF" w:rsidRDefault="009B2FCF" w:rsidP="006F5122">
      <w:pPr>
        <w:spacing w:after="160" w:line="259" w:lineRule="auto"/>
        <w:jc w:val="left"/>
        <w:rPr>
          <w:noProof/>
        </w:rPr>
      </w:pPr>
    </w:p>
    <w:p w14:paraId="42A26FBE" w14:textId="77777777" w:rsidR="007762BB" w:rsidRPr="00AC454E" w:rsidRDefault="007762BB" w:rsidP="006F5122">
      <w:pPr>
        <w:spacing w:after="160" w:line="259" w:lineRule="auto"/>
        <w:jc w:val="left"/>
        <w:rPr>
          <w:noProof/>
        </w:rPr>
      </w:pPr>
    </w:p>
    <w:p w14:paraId="354F7F8E" w14:textId="5132DFBF" w:rsidR="00AC454E" w:rsidRDefault="007762BB" w:rsidP="00AC454E">
      <w:pPr>
        <w:spacing w:after="160" w:line="259" w:lineRule="auto"/>
        <w:rPr>
          <w:noProof/>
        </w:rPr>
      </w:pPr>
      <w:r w:rsidRPr="00AC454E">
        <w:rPr>
          <w:noProof/>
          <w:cs/>
        </w:rPr>
        <w:drawing>
          <wp:anchor distT="0" distB="0" distL="114300" distR="114300" simplePos="0" relativeHeight="251730944" behindDoc="1" locked="0" layoutInCell="1" allowOverlap="1" wp14:anchorId="29FDD050" wp14:editId="12CDF32E">
            <wp:simplePos x="0" y="0"/>
            <wp:positionH relativeFrom="margin">
              <wp:posOffset>2052988</wp:posOffset>
            </wp:positionH>
            <wp:positionV relativeFrom="paragraph">
              <wp:posOffset>534843</wp:posOffset>
            </wp:positionV>
            <wp:extent cx="1204595" cy="611505"/>
            <wp:effectExtent l="0" t="0" r="0" b="0"/>
            <wp:wrapTight wrapText="bothSides">
              <wp:wrapPolygon edited="0">
                <wp:start x="21600" y="21600"/>
                <wp:lineTo x="21600" y="740"/>
                <wp:lineTo x="421" y="740"/>
                <wp:lineTo x="421" y="21600"/>
                <wp:lineTo x="21600" y="21600"/>
              </wp:wrapPolygon>
            </wp:wrapTight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21" r="6214" b="12927"/>
                    <a:stretch/>
                  </pic:blipFill>
                  <pic:spPr bwMode="auto">
                    <a:xfrm rot="10800000">
                      <a:off x="0" y="0"/>
                      <a:ext cx="1204595" cy="61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2FCF" w:rsidRPr="00AC454E">
        <w:rPr>
          <w:noProof/>
        </w:rPr>
        <w:t xml:space="preserve">Servo Motor </w:t>
      </w:r>
      <w:r w:rsidR="009B2FCF" w:rsidRPr="00AC454E">
        <w:rPr>
          <w:rFonts w:hint="cs"/>
          <w:noProof/>
          <w:cs/>
        </w:rPr>
        <w:t xml:space="preserve">หมายเลข 1 </w:t>
      </w:r>
      <w:r w:rsidR="00AC454E" w:rsidRPr="00AC454E">
        <w:rPr>
          <w:rFonts w:hint="cs"/>
          <w:noProof/>
          <w:cs/>
        </w:rPr>
        <w:t xml:space="preserve">กับ </w:t>
      </w:r>
      <w:r w:rsidR="00AC454E">
        <w:rPr>
          <w:rFonts w:hint="cs"/>
          <w:noProof/>
          <w:cs/>
        </w:rPr>
        <w:t xml:space="preserve">หมายเลข </w:t>
      </w:r>
      <w:r w:rsidR="00AC454E" w:rsidRPr="00AC454E">
        <w:rPr>
          <w:rFonts w:hint="cs"/>
          <w:noProof/>
          <w:cs/>
        </w:rPr>
        <w:t xml:space="preserve">2 </w:t>
      </w:r>
      <w:r w:rsidR="009B2FCF" w:rsidRPr="00AC454E">
        <w:rPr>
          <w:rFonts w:hint="cs"/>
          <w:noProof/>
          <w:cs/>
        </w:rPr>
        <w:t>จะหมุนจากทางขวา มุม 0 องศา ไปทางขวา สุดท</w:t>
      </w:r>
      <w:r w:rsidR="00AC454E" w:rsidRPr="00AC454E">
        <w:rPr>
          <w:rFonts w:hint="cs"/>
          <w:noProof/>
          <w:cs/>
        </w:rPr>
        <w:t>ี่มุม</w:t>
      </w:r>
      <w:r w:rsidR="009B2FCF" w:rsidRPr="00AC454E">
        <w:rPr>
          <w:rFonts w:hint="cs"/>
          <w:noProof/>
          <w:cs/>
        </w:rPr>
        <w:t xml:space="preserve"> 180 องศา </w:t>
      </w:r>
    </w:p>
    <w:p w14:paraId="27BE8465" w14:textId="77777777" w:rsidR="007762BB" w:rsidRPr="00AC454E" w:rsidRDefault="007762BB" w:rsidP="00AC454E">
      <w:pPr>
        <w:spacing w:after="160" w:line="259" w:lineRule="auto"/>
        <w:rPr>
          <w:noProof/>
          <w:cs/>
        </w:rPr>
      </w:pPr>
    </w:p>
    <w:p w14:paraId="66C68302" w14:textId="07F62AD2" w:rsidR="00BD1EE0" w:rsidRPr="00AC454E" w:rsidRDefault="007762BB" w:rsidP="006F5122">
      <w:pPr>
        <w:spacing w:after="160" w:line="259" w:lineRule="auto"/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1" locked="0" layoutInCell="1" allowOverlap="1" wp14:anchorId="28D78AF1" wp14:editId="390C5079">
                <wp:simplePos x="0" y="0"/>
                <wp:positionH relativeFrom="margin">
                  <wp:align>center</wp:align>
                </wp:positionH>
                <wp:positionV relativeFrom="paragraph">
                  <wp:posOffset>130777</wp:posOffset>
                </wp:positionV>
                <wp:extent cx="4577715" cy="332105"/>
                <wp:effectExtent l="0" t="0" r="0" b="0"/>
                <wp:wrapTight wrapText="bothSides">
                  <wp:wrapPolygon edited="0">
                    <wp:start x="0" y="0"/>
                    <wp:lineTo x="0" y="19824"/>
                    <wp:lineTo x="21483" y="19824"/>
                    <wp:lineTo x="21483" y="0"/>
                    <wp:lineTo x="0" y="0"/>
                  </wp:wrapPolygon>
                </wp:wrapTight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7715" cy="3321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4B6FEB" w14:textId="2B6E0962" w:rsidR="00AA6D2E" w:rsidRPr="007C6134" w:rsidRDefault="00AA6D2E" w:rsidP="007762BB">
                            <w:pPr>
                              <w:pStyle w:val="Caption"/>
                              <w:jc w:val="center"/>
                              <w:rPr>
                                <w:noProof/>
                                <w:cs/>
                              </w:rPr>
                            </w:pPr>
                            <w:bookmarkStart w:id="98" w:name="_Toc73661404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cs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อธิบายการหมุนของ </w:t>
                            </w:r>
                            <w:r>
                              <w:t>Servo Motor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 w:rsidRPr="00AC454E">
                              <w:rPr>
                                <w:rFonts w:hint="cs"/>
                                <w:noProof/>
                                <w:cs/>
                              </w:rPr>
                              <w:t xml:space="preserve">หมายเลข 1 กับ </w:t>
                            </w:r>
                            <w:r>
                              <w:rPr>
                                <w:rFonts w:hint="cs"/>
                                <w:noProof/>
                                <w:cs/>
                              </w:rPr>
                              <w:t xml:space="preserve">หมายเลข </w:t>
                            </w:r>
                            <w:r w:rsidRPr="00AC454E">
                              <w:rPr>
                                <w:rFonts w:hint="cs"/>
                                <w:noProof/>
                                <w:cs/>
                              </w:rPr>
                              <w:t>2</w:t>
                            </w:r>
                            <w:bookmarkEnd w:id="98"/>
                          </w:p>
                          <w:p w14:paraId="29F09C26" w14:textId="7011518D" w:rsidR="00AA6D2E" w:rsidRPr="00553F2D" w:rsidRDefault="00AA6D2E" w:rsidP="007762B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78AF1" id="Text Box 53" o:spid="_x0000_s1042" type="#_x0000_t202" style="position:absolute;margin-left:0;margin-top:10.3pt;width:360.45pt;height:26.15pt;z-index:-251532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" stroked="f">
                <v:textbox inset="0,0,0,0">
                  <w:txbxContent>
                    <w:p w14:paraId="334B6FEB" w14:textId="2B6E0962" w:rsidR="00AA6D2E" w:rsidRPr="007C6134" w:rsidRDefault="00AA6D2E" w:rsidP="007762BB">
                      <w:pPr>
                        <w:pStyle w:val="Caption"/>
                        <w:jc w:val="center"/>
                        <w:rPr>
                          <w:noProof/>
                          <w:cs/>
                        </w:rPr>
                      </w:pPr>
                      <w:bookmarkStart w:id="99" w:name="_Toc73661404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cs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อธิบายการหมุนของ </w:t>
                      </w:r>
                      <w:r>
                        <w:t>Servo Motor</w:t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 w:rsidRPr="00AC454E">
                        <w:rPr>
                          <w:rFonts w:hint="cs"/>
                          <w:noProof/>
                          <w:cs/>
                        </w:rPr>
                        <w:t xml:space="preserve">หมายเลข 1 กับ </w:t>
                      </w:r>
                      <w:r>
                        <w:rPr>
                          <w:rFonts w:hint="cs"/>
                          <w:noProof/>
                          <w:cs/>
                        </w:rPr>
                        <w:t xml:space="preserve">หมายเลข </w:t>
                      </w:r>
                      <w:r w:rsidRPr="00AC454E">
                        <w:rPr>
                          <w:rFonts w:hint="cs"/>
                          <w:noProof/>
                          <w:cs/>
                        </w:rPr>
                        <w:t>2</w:t>
                      </w:r>
                      <w:bookmarkEnd w:id="99"/>
                    </w:p>
                    <w:p w14:paraId="29F09C26" w14:textId="7011518D" w:rsidR="00AA6D2E" w:rsidRPr="00553F2D" w:rsidRDefault="00AA6D2E" w:rsidP="007762BB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41DA733" w14:textId="77777777" w:rsidR="007762BB" w:rsidRPr="00AC454E" w:rsidRDefault="007762BB" w:rsidP="00AC454E">
      <w:pPr>
        <w:spacing w:after="160" w:line="259" w:lineRule="auto"/>
        <w:rPr>
          <w:noProof/>
        </w:rPr>
      </w:pPr>
    </w:p>
    <w:p w14:paraId="17DEC699" w14:textId="2D55C54A" w:rsidR="00AC454E" w:rsidRPr="00AC454E" w:rsidRDefault="007762BB" w:rsidP="00AC454E">
      <w:pPr>
        <w:spacing w:after="160" w:line="259" w:lineRule="auto"/>
        <w:rPr>
          <w:noProof/>
          <w:cs/>
        </w:rPr>
      </w:pPr>
      <w:r>
        <w:rPr>
          <w:noProof/>
        </w:rPr>
        <w:drawing>
          <wp:anchor distT="0" distB="0" distL="114300" distR="114300" simplePos="0" relativeHeight="251731968" behindDoc="1" locked="0" layoutInCell="1" allowOverlap="1" wp14:anchorId="0AE7654C" wp14:editId="66C6D572">
            <wp:simplePos x="0" y="0"/>
            <wp:positionH relativeFrom="column">
              <wp:posOffset>2295525</wp:posOffset>
            </wp:positionH>
            <wp:positionV relativeFrom="paragraph">
              <wp:posOffset>323940</wp:posOffset>
            </wp:positionV>
            <wp:extent cx="859155" cy="977900"/>
            <wp:effectExtent l="0" t="0" r="0" b="0"/>
            <wp:wrapTight wrapText="bothSides">
              <wp:wrapPolygon edited="0">
                <wp:start x="0" y="0"/>
                <wp:lineTo x="0" y="21039"/>
                <wp:lineTo x="21073" y="21039"/>
                <wp:lineTo x="21073" y="0"/>
                <wp:lineTo x="0" y="0"/>
              </wp:wrapPolygon>
            </wp:wrapTight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33" t="11835" r="18329" b="17779"/>
                    <a:stretch/>
                  </pic:blipFill>
                  <pic:spPr bwMode="auto">
                    <a:xfrm>
                      <a:off x="0" y="0"/>
                      <a:ext cx="859155" cy="97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454E" w:rsidRPr="00AC454E">
        <w:rPr>
          <w:noProof/>
        </w:rPr>
        <w:t xml:space="preserve">Servo Motor </w:t>
      </w:r>
      <w:r w:rsidR="00AC454E" w:rsidRPr="00AC454E">
        <w:rPr>
          <w:rFonts w:hint="cs"/>
          <w:noProof/>
          <w:cs/>
        </w:rPr>
        <w:t>หมายเลข 3 จุดหมุนเริ่มต้นจะอยู่ที่มุม 90 องศา หมุนลง</w:t>
      </w:r>
      <w:r w:rsidR="00AC454E">
        <w:rPr>
          <w:rFonts w:hint="cs"/>
          <w:noProof/>
          <w:cs/>
        </w:rPr>
        <w:t>มุมสุดที่ 180 องศา หมุนขึ้นมุมสุดที่ 0 องศา</w:t>
      </w:r>
    </w:p>
    <w:p w14:paraId="7F8B631A" w14:textId="3E18EEA8" w:rsidR="009B2FCF" w:rsidRDefault="009B2FCF" w:rsidP="006F5122">
      <w:pPr>
        <w:spacing w:after="160" w:line="259" w:lineRule="auto"/>
        <w:jc w:val="left"/>
        <w:rPr>
          <w:noProof/>
          <w:color w:val="FF0000"/>
        </w:rPr>
      </w:pPr>
    </w:p>
    <w:p w14:paraId="3305312A" w14:textId="74F76215" w:rsidR="00AC454E" w:rsidRPr="007762BB" w:rsidRDefault="007762BB" w:rsidP="007762BB">
      <w:pPr>
        <w:spacing w:after="160" w:line="259" w:lineRule="auto"/>
        <w:jc w:val="left"/>
        <w:rPr>
          <w:noProof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1" locked="0" layoutInCell="1" allowOverlap="1" wp14:anchorId="6DDDA360" wp14:editId="4F53D3D0">
                <wp:simplePos x="0" y="0"/>
                <wp:positionH relativeFrom="margin">
                  <wp:posOffset>-138207</wp:posOffset>
                </wp:positionH>
                <wp:positionV relativeFrom="paragraph">
                  <wp:posOffset>303654</wp:posOffset>
                </wp:positionV>
                <wp:extent cx="5563235" cy="290830"/>
                <wp:effectExtent l="0" t="0" r="0" b="0"/>
                <wp:wrapTight wrapText="bothSides">
                  <wp:wrapPolygon edited="0">
                    <wp:start x="0" y="0"/>
                    <wp:lineTo x="0" y="19808"/>
                    <wp:lineTo x="21524" y="19808"/>
                    <wp:lineTo x="21524" y="0"/>
                    <wp:lineTo x="0" y="0"/>
                  </wp:wrapPolygon>
                </wp:wrapTight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3235" cy="2908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C27F5B" w14:textId="4529634A" w:rsidR="00AA6D2E" w:rsidRPr="007C6134" w:rsidRDefault="00AA6D2E" w:rsidP="007762BB">
                            <w:pPr>
                              <w:pStyle w:val="Caption"/>
                              <w:jc w:val="center"/>
                              <w:rPr>
                                <w:noProof/>
                                <w:cs/>
                              </w:rPr>
                            </w:pPr>
                            <w:bookmarkStart w:id="100" w:name="_Toc73661405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อธิบายการหมุนของ </w:t>
                            </w:r>
                            <w:r>
                              <w:t>Servo Motor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 w:rsidRPr="00AC454E">
                              <w:rPr>
                                <w:rFonts w:hint="cs"/>
                                <w:noProof/>
                                <w:cs/>
                              </w:rPr>
                              <w:t xml:space="preserve">หมายเลข </w:t>
                            </w:r>
                            <w:r>
                              <w:rPr>
                                <w:rFonts w:hint="cs"/>
                                <w:noProof/>
                                <w:cs/>
                              </w:rPr>
                              <w:t>3</w:t>
                            </w:r>
                            <w:bookmarkEnd w:id="100"/>
                          </w:p>
                          <w:p w14:paraId="6BCDFCE6" w14:textId="4D9CAC2F" w:rsidR="00AA6D2E" w:rsidRPr="001C0ADA" w:rsidRDefault="00AA6D2E" w:rsidP="007762B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DA360" id="Text Box 54" o:spid="_x0000_s1043" type="#_x0000_t202" style="position:absolute;margin-left:-10.9pt;margin-top:23.9pt;width:438.05pt;height:22.9pt;z-index:-251530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" stroked="f">
                <v:textbox inset="0,0,0,0">
                  <w:txbxContent>
                    <w:p w14:paraId="71C27F5B" w14:textId="4529634A" w:rsidR="00AA6D2E" w:rsidRPr="007C6134" w:rsidRDefault="00AA6D2E" w:rsidP="007762BB">
                      <w:pPr>
                        <w:pStyle w:val="Caption"/>
                        <w:jc w:val="center"/>
                        <w:rPr>
                          <w:noProof/>
                          <w:cs/>
                        </w:rPr>
                      </w:pPr>
                      <w:bookmarkStart w:id="101" w:name="_Toc73661405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อธิบายการหมุนของ </w:t>
                      </w:r>
                      <w:r>
                        <w:t>Servo Motor</w:t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 w:rsidRPr="00AC454E">
                        <w:rPr>
                          <w:rFonts w:hint="cs"/>
                          <w:noProof/>
                          <w:cs/>
                        </w:rPr>
                        <w:t xml:space="preserve">หมายเลข </w:t>
                      </w:r>
                      <w:r>
                        <w:rPr>
                          <w:rFonts w:hint="cs"/>
                          <w:noProof/>
                          <w:cs/>
                        </w:rPr>
                        <w:t>3</w:t>
                      </w:r>
                      <w:bookmarkEnd w:id="101"/>
                    </w:p>
                    <w:p w14:paraId="6BCDFCE6" w14:textId="4D9CAC2F" w:rsidR="00AA6D2E" w:rsidRPr="001C0ADA" w:rsidRDefault="00AA6D2E" w:rsidP="007762BB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cstheme="minorBidi"/>
          <w:noProof/>
          <w:color w:val="FF0000"/>
          <w:cs/>
        </w:rPr>
        <w:br w:type="page"/>
      </w:r>
    </w:p>
    <w:p w14:paraId="1B1C54DB" w14:textId="6C80DE8A" w:rsidR="00B71E08" w:rsidRPr="00B71E08" w:rsidRDefault="00B71E08" w:rsidP="00B71E08">
      <w:pPr>
        <w:pStyle w:val="Heading2"/>
        <w:rPr>
          <w:rFonts w:ascii="TH Sarabun New" w:hAnsi="TH Sarabun New" w:cs="TH Sarabun New"/>
          <w:color w:val="auto"/>
          <w:sz w:val="40"/>
          <w:szCs w:val="40"/>
        </w:rPr>
      </w:pPr>
      <w:bookmarkStart w:id="102" w:name="_Toc75876877"/>
      <w:r w:rsidRPr="00B71E08">
        <w:rPr>
          <w:rFonts w:ascii="TH Sarabun New" w:hAnsi="TH Sarabun New" w:cs="TH Sarabun New"/>
          <w:color w:val="auto"/>
          <w:cs/>
        </w:rPr>
        <w:lastRenderedPageBreak/>
        <w:t xml:space="preserve">ภาคผนวก ข </w:t>
      </w:r>
      <w:r>
        <w:rPr>
          <w:rFonts w:ascii="TH Sarabun New" w:hAnsi="TH Sarabun New" w:cs="TH Sarabun New" w:hint="cs"/>
          <w:color w:val="auto"/>
          <w:cs/>
        </w:rPr>
        <w:t>การทำงานของโปรแกรม</w:t>
      </w:r>
      <w:bookmarkEnd w:id="102"/>
    </w:p>
    <w:p w14:paraId="4224B809" w14:textId="407C218C" w:rsidR="00AC454E" w:rsidRDefault="00821AE8" w:rsidP="00821AE8">
      <w:pPr>
        <w:pStyle w:val="ListParagraph"/>
        <w:numPr>
          <w:ilvl w:val="0"/>
          <w:numId w:val="25"/>
        </w:numPr>
        <w:spacing w:after="160" w:line="259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734016" behindDoc="1" locked="0" layoutInCell="1" allowOverlap="1" wp14:anchorId="782C35CC" wp14:editId="33E42411">
            <wp:simplePos x="0" y="0"/>
            <wp:positionH relativeFrom="margin">
              <wp:posOffset>1685925</wp:posOffset>
            </wp:positionH>
            <wp:positionV relativeFrom="paragraph">
              <wp:posOffset>862965</wp:posOffset>
            </wp:positionV>
            <wp:extent cx="1921510" cy="2011045"/>
            <wp:effectExtent l="0" t="0" r="2540" b="8255"/>
            <wp:wrapTight wrapText="bothSides">
              <wp:wrapPolygon edited="0">
                <wp:start x="0" y="0"/>
                <wp:lineTo x="0" y="21484"/>
                <wp:lineTo x="21414" y="21484"/>
                <wp:lineTo x="21414" y="0"/>
                <wp:lineTo x="0" y="0"/>
              </wp:wrapPolygon>
            </wp:wrapTight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37" t="5806" r="4171" b="6607"/>
                    <a:stretch/>
                  </pic:blipFill>
                  <pic:spPr bwMode="auto">
                    <a:xfrm>
                      <a:off x="0" y="0"/>
                      <a:ext cx="1921510" cy="2011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1E08">
        <w:rPr>
          <w:rFonts w:hint="cs"/>
          <w:noProof/>
          <w:cs/>
        </w:rPr>
        <w:t>เมื่อรันโปรแกรม โปรแกรมก็จะเริ่มทำงานในส่วนของกล้องเพื่อจับจุดริมฝีปากบน กับริมฝีปากล่าง ตรวจระยะการ</w:t>
      </w:r>
      <w:r w:rsidR="00B71E08" w:rsidRPr="00821AE8">
        <w:rPr>
          <w:rFonts w:hint="cs"/>
          <w:color w:val="000000" w:themeColor="text1"/>
          <w:cs/>
        </w:rPr>
        <w:t>อ้าปาก</w:t>
      </w:r>
      <w:r w:rsidR="00B71E08">
        <w:rPr>
          <w:rFonts w:hint="cs"/>
          <w:noProof/>
          <w:cs/>
        </w:rPr>
        <w:t>ว่าถึงระยะที่กำหนดหรือยัง เมื่อถึงจุดที่กำหนดระบบก็</w:t>
      </w:r>
      <w:r w:rsidR="002A5725">
        <w:rPr>
          <w:rFonts w:hint="cs"/>
          <w:noProof/>
          <w:cs/>
        </w:rPr>
        <w:t>จะเริ่ม</w:t>
      </w:r>
      <w:r w:rsidR="00B71E08">
        <w:rPr>
          <w:rFonts w:hint="cs"/>
          <w:noProof/>
          <w:cs/>
        </w:rPr>
        <w:t>ทำงานส่วน แขนกลเพื่อตักอาหาร</w:t>
      </w:r>
    </w:p>
    <w:p w14:paraId="43210C74" w14:textId="1FF63F38" w:rsidR="00821AE8" w:rsidRDefault="00821AE8" w:rsidP="00821AE8">
      <w:pPr>
        <w:spacing w:after="160" w:line="259" w:lineRule="auto"/>
        <w:rPr>
          <w:noProof/>
        </w:rPr>
      </w:pPr>
    </w:p>
    <w:p w14:paraId="21D87F67" w14:textId="099C6092" w:rsidR="00821AE8" w:rsidRDefault="00821AE8" w:rsidP="00821AE8">
      <w:pPr>
        <w:spacing w:after="160" w:line="259" w:lineRule="auto"/>
        <w:rPr>
          <w:noProof/>
        </w:rPr>
      </w:pPr>
    </w:p>
    <w:p w14:paraId="4F3185D3" w14:textId="0BD31B80" w:rsidR="00821AE8" w:rsidRDefault="00821AE8" w:rsidP="00821AE8">
      <w:pPr>
        <w:spacing w:after="160" w:line="259" w:lineRule="auto"/>
        <w:rPr>
          <w:noProof/>
        </w:rPr>
      </w:pPr>
    </w:p>
    <w:p w14:paraId="0AB40943" w14:textId="37D40105" w:rsidR="00821AE8" w:rsidRDefault="00821AE8" w:rsidP="00821AE8">
      <w:pPr>
        <w:spacing w:after="160" w:line="259" w:lineRule="auto"/>
        <w:rPr>
          <w:noProof/>
        </w:rPr>
      </w:pPr>
    </w:p>
    <w:p w14:paraId="5B37E0B3" w14:textId="00AF1EA3" w:rsidR="00821AE8" w:rsidRDefault="00821AE8" w:rsidP="00821AE8">
      <w:pPr>
        <w:spacing w:after="160" w:line="259" w:lineRule="auto"/>
        <w:rPr>
          <w:noProof/>
        </w:rPr>
      </w:pPr>
    </w:p>
    <w:p w14:paraId="1953EC28" w14:textId="5936F814" w:rsidR="00821AE8" w:rsidRDefault="00B7191F" w:rsidP="00821AE8">
      <w:pPr>
        <w:spacing w:after="160" w:line="259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1" locked="0" layoutInCell="1" allowOverlap="1" wp14:anchorId="169BCA85" wp14:editId="308384B6">
                <wp:simplePos x="0" y="0"/>
                <wp:positionH relativeFrom="margin">
                  <wp:posOffset>730250</wp:posOffset>
                </wp:positionH>
                <wp:positionV relativeFrom="paragraph">
                  <wp:posOffset>5080</wp:posOffset>
                </wp:positionV>
                <wp:extent cx="4370070" cy="332105"/>
                <wp:effectExtent l="0" t="0" r="0" b="0"/>
                <wp:wrapTight wrapText="bothSides">
                  <wp:wrapPolygon edited="0">
                    <wp:start x="0" y="0"/>
                    <wp:lineTo x="0" y="19824"/>
                    <wp:lineTo x="21468" y="19824"/>
                    <wp:lineTo x="21468" y="0"/>
                    <wp:lineTo x="0" y="0"/>
                  </wp:wrapPolygon>
                </wp:wrapTight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0070" cy="3321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AE4CC0" w14:textId="5C559CE7" w:rsidR="00AA6D2E" w:rsidRPr="00DE6ED2" w:rsidRDefault="00AA6D2E" w:rsidP="001C625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103" w:name="_Toc73661406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อธิบายการทำงานของกล้องตรวจระยะอ้าปากเพื่อรับทานอาหาร</w:t>
                            </w:r>
                            <w:bookmarkEnd w:id="10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BCA85" id="Text Box 45" o:spid="_x0000_s1044" type="#_x0000_t202" style="position:absolute;left:0;text-align:left;margin-left:57.5pt;margin-top:.4pt;width:344.1pt;height:26.15pt;z-index:-251568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" stroked="f">
                <v:textbox inset="0,0,0,0">
                  <w:txbxContent>
                    <w:p w14:paraId="30AE4CC0" w14:textId="5C559CE7" w:rsidR="00AA6D2E" w:rsidRPr="00DE6ED2" w:rsidRDefault="00AA6D2E" w:rsidP="001C6253">
                      <w:pPr>
                        <w:pStyle w:val="Caption"/>
                        <w:rPr>
                          <w:noProof/>
                        </w:rPr>
                      </w:pPr>
                      <w:bookmarkStart w:id="104" w:name="_Toc73661406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อธิบายการทำงานของกล้องตรวจระยะอ้าปากเพื่อรับทานอาหาร</w:t>
                      </w:r>
                      <w:bookmarkEnd w:id="104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C5B5041" w14:textId="77777777" w:rsidR="001C6253" w:rsidRDefault="001C6253" w:rsidP="00821AE8">
      <w:pPr>
        <w:spacing w:after="160" w:line="259" w:lineRule="auto"/>
        <w:rPr>
          <w:noProof/>
        </w:rPr>
      </w:pPr>
    </w:p>
    <w:p w14:paraId="5EA00CD0" w14:textId="0FA80249" w:rsidR="00821AE8" w:rsidRPr="00B71E08" w:rsidRDefault="002A5725" w:rsidP="00821AE8">
      <w:pPr>
        <w:pStyle w:val="ListParagraph"/>
        <w:numPr>
          <w:ilvl w:val="0"/>
          <w:numId w:val="25"/>
        </w:numPr>
        <w:spacing w:after="160" w:line="259" w:lineRule="auto"/>
        <w:rPr>
          <w:noProof/>
          <w:cs/>
        </w:rPr>
      </w:pPr>
      <w:r>
        <w:rPr>
          <w:rFonts w:hint="cs"/>
          <w:noProof/>
          <w:cs/>
        </w:rPr>
        <w:t>ก่อนทำงาน</w:t>
      </w:r>
      <w:r w:rsidR="00821AE8">
        <w:rPr>
          <w:rFonts w:hint="cs"/>
          <w:noProof/>
          <w:cs/>
        </w:rPr>
        <w:t xml:space="preserve">จะกำหนดมุม </w:t>
      </w:r>
      <w:r w:rsidR="00821AE8">
        <w:rPr>
          <w:noProof/>
        </w:rPr>
        <w:t xml:space="preserve">Servo Motor </w:t>
      </w:r>
      <w:r w:rsidR="00821AE8">
        <w:rPr>
          <w:rFonts w:hint="cs"/>
          <w:noProof/>
          <w:cs/>
        </w:rPr>
        <w:t>เริ่มต้นทุกครั้งก่อนทำงาน เพื่อ</w:t>
      </w:r>
      <w:r>
        <w:rPr>
          <w:rFonts w:hint="cs"/>
          <w:noProof/>
          <w:cs/>
        </w:rPr>
        <w:t>ป้อง</w:t>
      </w:r>
      <w:r w:rsidR="00821AE8">
        <w:rPr>
          <w:rFonts w:hint="cs"/>
          <w:noProof/>
          <w:cs/>
        </w:rPr>
        <w:t>กันปัญหาข้อผิดพลาด</w:t>
      </w:r>
    </w:p>
    <w:p w14:paraId="3D1A62FD" w14:textId="62AC0BCA" w:rsidR="00B71E08" w:rsidRDefault="00821AE8">
      <w:pPr>
        <w:spacing w:after="160" w:line="259" w:lineRule="auto"/>
        <w:jc w:val="left"/>
        <w:rPr>
          <w:noProof/>
        </w:rPr>
      </w:pPr>
      <w:r>
        <w:rPr>
          <w:rFonts w:hint="cs"/>
          <w:noProof/>
          <w:color w:val="FF0000"/>
          <w:cs/>
        </w:rPr>
        <w:drawing>
          <wp:anchor distT="0" distB="0" distL="114300" distR="114300" simplePos="0" relativeHeight="251738112" behindDoc="1" locked="0" layoutInCell="1" allowOverlap="1" wp14:anchorId="057AD808" wp14:editId="25353CE6">
            <wp:simplePos x="0" y="0"/>
            <wp:positionH relativeFrom="margin">
              <wp:align>center</wp:align>
            </wp:positionH>
            <wp:positionV relativeFrom="paragraph">
              <wp:posOffset>4226</wp:posOffset>
            </wp:positionV>
            <wp:extent cx="2679065" cy="1506855"/>
            <wp:effectExtent l="0" t="0" r="6985" b="0"/>
            <wp:wrapTight wrapText="bothSides">
              <wp:wrapPolygon edited="0">
                <wp:start x="0" y="0"/>
                <wp:lineTo x="0" y="21300"/>
                <wp:lineTo x="21503" y="21300"/>
                <wp:lineTo x="21503" y="0"/>
                <wp:lineTo x="0" y="0"/>
              </wp:wrapPolygon>
            </wp:wrapTight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065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2ABD65" w14:textId="17DC0935" w:rsidR="00B71E08" w:rsidRDefault="00B71E08">
      <w:pPr>
        <w:spacing w:after="160" w:line="259" w:lineRule="auto"/>
        <w:jc w:val="left"/>
        <w:rPr>
          <w:noProof/>
        </w:rPr>
      </w:pPr>
    </w:p>
    <w:p w14:paraId="45C0828E" w14:textId="6426C365" w:rsidR="00B71E08" w:rsidRDefault="00B71E08">
      <w:pPr>
        <w:spacing w:after="160" w:line="259" w:lineRule="auto"/>
        <w:jc w:val="left"/>
        <w:rPr>
          <w:noProof/>
          <w:color w:val="FF0000"/>
          <w:cs/>
        </w:rPr>
      </w:pPr>
    </w:p>
    <w:p w14:paraId="5C8F323F" w14:textId="0AC3D917" w:rsidR="001D15C4" w:rsidRDefault="001D15C4" w:rsidP="001D15C4">
      <w:pPr>
        <w:spacing w:after="160" w:line="259" w:lineRule="auto"/>
        <w:ind w:firstLine="720"/>
        <w:jc w:val="left"/>
        <w:rPr>
          <w:noProof/>
          <w:color w:val="FF0000"/>
        </w:rPr>
      </w:pPr>
    </w:p>
    <w:p w14:paraId="606A292B" w14:textId="166C0D0B" w:rsidR="001D15C4" w:rsidRDefault="002A5725" w:rsidP="001D15C4">
      <w:pPr>
        <w:spacing w:after="160" w:line="259" w:lineRule="auto"/>
        <w:ind w:firstLine="720"/>
        <w:jc w:val="left"/>
        <w:rPr>
          <w:noProof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1" locked="0" layoutInCell="1" allowOverlap="1" wp14:anchorId="4CF623DD" wp14:editId="4A3D1B20">
                <wp:simplePos x="0" y="0"/>
                <wp:positionH relativeFrom="margin">
                  <wp:align>center</wp:align>
                </wp:positionH>
                <wp:positionV relativeFrom="paragraph">
                  <wp:posOffset>47089</wp:posOffset>
                </wp:positionV>
                <wp:extent cx="4156075" cy="635"/>
                <wp:effectExtent l="0" t="0" r="0" b="0"/>
                <wp:wrapTight wrapText="bothSides">
                  <wp:wrapPolygon edited="0">
                    <wp:start x="0" y="0"/>
                    <wp:lineTo x="0" y="20176"/>
                    <wp:lineTo x="21484" y="20176"/>
                    <wp:lineTo x="21484" y="0"/>
                    <wp:lineTo x="0" y="0"/>
                  </wp:wrapPolygon>
                </wp:wrapTight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6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3170E4" w14:textId="1D26C5C4" w:rsidR="00AA6D2E" w:rsidRPr="00534E4F" w:rsidRDefault="00AA6D2E" w:rsidP="002A5725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FF0000"/>
                              </w:rPr>
                            </w:pPr>
                            <w:bookmarkStart w:id="105" w:name="_Toc73661407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noProof/>
                                <w:cs/>
                              </w:rPr>
                              <w:t xml:space="preserve"> แขนกลเซ็ตมุมก่อนทำงานเพื่อป้องกันปัญหาข้อผิดพลาด</w:t>
                            </w:r>
                            <w:bookmarkEnd w:id="10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F623DD" id="Text Box 44" o:spid="_x0000_s1045" type="#_x0000_t202" style="position:absolute;left:0;text-align:left;margin-left:0;margin-top:3.7pt;width:327.25pt;height:.05pt;z-index:-2515701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" stroked="f">
                <v:textbox style="mso-fit-shape-to-text:t" inset="0,0,0,0">
                  <w:txbxContent>
                    <w:p w14:paraId="673170E4" w14:textId="1D26C5C4" w:rsidR="00AA6D2E" w:rsidRPr="00534E4F" w:rsidRDefault="00AA6D2E" w:rsidP="002A5725">
                      <w:pPr>
                        <w:pStyle w:val="Caption"/>
                        <w:jc w:val="center"/>
                        <w:rPr>
                          <w:noProof/>
                          <w:color w:val="FF0000"/>
                        </w:rPr>
                      </w:pPr>
                      <w:bookmarkStart w:id="106" w:name="_Toc73661407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noProof/>
                          <w:cs/>
                        </w:rPr>
                        <w:t xml:space="preserve"> แขนกลเซ็ตมุมก่อนทำงานเพื่อป้องกันปัญหาข้อผิดพลาด</w:t>
                      </w:r>
                      <w:bookmarkEnd w:id="106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28EAAEF" w14:textId="56405031" w:rsidR="001C6253" w:rsidRDefault="002A5725" w:rsidP="002A5725">
      <w:pPr>
        <w:spacing w:after="160" w:line="259" w:lineRule="auto"/>
        <w:jc w:val="left"/>
        <w:rPr>
          <w:noProof/>
        </w:rPr>
      </w:pPr>
      <w:r>
        <w:rPr>
          <w:noProof/>
          <w:cs/>
        </w:rPr>
        <w:br w:type="page"/>
      </w:r>
    </w:p>
    <w:p w14:paraId="654D4B40" w14:textId="23CCEA48" w:rsidR="006F5122" w:rsidRDefault="006F5122" w:rsidP="001D15C4">
      <w:pPr>
        <w:spacing w:after="160" w:line="259" w:lineRule="auto"/>
        <w:ind w:firstLine="720"/>
        <w:jc w:val="left"/>
        <w:rPr>
          <w:noProof/>
        </w:rPr>
      </w:pPr>
      <w:r w:rsidRPr="001D15C4">
        <w:rPr>
          <w:rFonts w:hint="cs"/>
          <w:noProof/>
          <w:cs/>
        </w:rPr>
        <w:lastRenderedPageBreak/>
        <w:t xml:space="preserve">โดยมุมของ </w:t>
      </w:r>
      <w:r w:rsidR="002A5725">
        <w:rPr>
          <w:noProof/>
        </w:rPr>
        <w:t>S</w:t>
      </w:r>
      <w:r w:rsidRPr="001D15C4">
        <w:rPr>
          <w:noProof/>
        </w:rPr>
        <w:t xml:space="preserve">ervo </w:t>
      </w:r>
      <w:r w:rsidR="002A5725"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ของแต่ละ</w:t>
      </w:r>
      <w:r w:rsidR="002A5725">
        <w:rPr>
          <w:rFonts w:hint="cs"/>
          <w:noProof/>
          <w:cs/>
        </w:rPr>
        <w:t>ส่วน</w:t>
      </w:r>
      <w:r w:rsidRPr="001D15C4">
        <w:rPr>
          <w:rFonts w:hint="cs"/>
          <w:noProof/>
          <w:cs/>
        </w:rPr>
        <w:t>จะกำหนดค่าองศานั้นนี้</w:t>
      </w:r>
    </w:p>
    <w:p w14:paraId="1C772937" w14:textId="0F3E57B8" w:rsidR="002A5725" w:rsidRPr="002A5725" w:rsidRDefault="002A5725" w:rsidP="002A5725">
      <w:pPr>
        <w:pStyle w:val="Caption"/>
        <w:ind w:firstLine="720"/>
        <w:rPr>
          <w:b/>
          <w:bCs/>
          <w:color w:val="FF0000"/>
          <w:sz w:val="40"/>
          <w:szCs w:val="40"/>
        </w:rPr>
      </w:pPr>
      <w:bookmarkStart w:id="107" w:name="_Toc73661420"/>
      <w:r>
        <w:rPr>
          <w:cs/>
        </w:rPr>
        <w:t xml:space="preserve">ตารางที่ </w:t>
      </w:r>
      <w:r w:rsidR="00C05E25">
        <w:fldChar w:fldCharType="begin"/>
      </w:r>
      <w:r w:rsidR="00C05E25">
        <w:instrText xml:space="preserve"> SEQ </w:instrText>
      </w:r>
      <w:r w:rsidR="00C05E25">
        <w:rPr>
          <w:cs/>
        </w:rPr>
        <w:instrText xml:space="preserve">ตารางที่ </w:instrText>
      </w:r>
      <w:r w:rsidR="00C05E25">
        <w:instrText xml:space="preserve">\* ARABIC </w:instrText>
      </w:r>
      <w:r w:rsidR="00C05E25">
        <w:fldChar w:fldCharType="separate"/>
      </w:r>
      <w:r w:rsidR="00281F97">
        <w:rPr>
          <w:noProof/>
          <w:cs/>
        </w:rPr>
        <w:t>7</w:t>
      </w:r>
      <w:r w:rsidR="00C05E25">
        <w:rPr>
          <w:noProof/>
        </w:rPr>
        <w:fldChar w:fldCharType="end"/>
      </w:r>
      <w:r>
        <w:rPr>
          <w:rFonts w:hint="cs"/>
          <w:cs/>
        </w:rPr>
        <w:t xml:space="preserve"> องศาของ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ของแต่ละ</w:t>
      </w:r>
      <w:r>
        <w:rPr>
          <w:rFonts w:hint="cs"/>
          <w:noProof/>
          <w:cs/>
        </w:rPr>
        <w:t>ส่วน</w:t>
      </w:r>
      <w:r>
        <w:rPr>
          <w:rFonts w:hint="cs"/>
          <w:cs/>
        </w:rPr>
        <w:t>ที่กำหนดก่อนทำงาน</w:t>
      </w:r>
      <w:bookmarkEnd w:id="107"/>
    </w:p>
    <w:tbl>
      <w:tblPr>
        <w:tblStyle w:val="TableGrid"/>
        <w:tblW w:w="0" w:type="auto"/>
        <w:tblInd w:w="2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6"/>
        <w:gridCol w:w="2086"/>
      </w:tblGrid>
      <w:tr w:rsidR="001D15C4" w:rsidRPr="001D15C4" w14:paraId="6E091EDB" w14:textId="77777777" w:rsidTr="00A84F99">
        <w:trPr>
          <w:trHeight w:val="446"/>
        </w:trPr>
        <w:tc>
          <w:tcPr>
            <w:tcW w:w="2086" w:type="dxa"/>
          </w:tcPr>
          <w:p w14:paraId="614CB64E" w14:textId="66969F38" w:rsidR="006F5122" w:rsidRPr="001D15C4" w:rsidRDefault="0037573E" w:rsidP="00A84F99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 w:rsidR="006F5122" w:rsidRPr="001D15C4">
              <w:rPr>
                <w:noProof/>
              </w:rPr>
              <w:t xml:space="preserve">ervo </w:t>
            </w:r>
            <w:r>
              <w:rPr>
                <w:noProof/>
              </w:rPr>
              <w:t>M</w:t>
            </w:r>
            <w:r w:rsidR="006F5122" w:rsidRPr="001D15C4">
              <w:rPr>
                <w:noProof/>
              </w:rPr>
              <w:t>otor</w:t>
            </w:r>
          </w:p>
        </w:tc>
        <w:tc>
          <w:tcPr>
            <w:tcW w:w="2086" w:type="dxa"/>
          </w:tcPr>
          <w:p w14:paraId="56FAC94B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  <w:cs/>
              </w:rPr>
            </w:pPr>
            <w:r w:rsidRPr="001D15C4">
              <w:rPr>
                <w:rFonts w:hint="cs"/>
                <w:noProof/>
                <w:cs/>
              </w:rPr>
              <w:t>องศา</w:t>
            </w:r>
          </w:p>
        </w:tc>
      </w:tr>
      <w:tr w:rsidR="001D15C4" w:rsidRPr="001D15C4" w14:paraId="42786F7A" w14:textId="77777777" w:rsidTr="00A84F99">
        <w:trPr>
          <w:trHeight w:val="383"/>
        </w:trPr>
        <w:tc>
          <w:tcPr>
            <w:tcW w:w="2086" w:type="dxa"/>
          </w:tcPr>
          <w:p w14:paraId="6EF1A4E0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0</w:t>
            </w:r>
          </w:p>
        </w:tc>
        <w:tc>
          <w:tcPr>
            <w:tcW w:w="2086" w:type="dxa"/>
          </w:tcPr>
          <w:p w14:paraId="474F262D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10</w:t>
            </w:r>
          </w:p>
        </w:tc>
      </w:tr>
      <w:tr w:rsidR="001D15C4" w:rsidRPr="001D15C4" w14:paraId="44E393AE" w14:textId="77777777" w:rsidTr="00A84F99">
        <w:trPr>
          <w:trHeight w:val="376"/>
        </w:trPr>
        <w:tc>
          <w:tcPr>
            <w:tcW w:w="2086" w:type="dxa"/>
          </w:tcPr>
          <w:p w14:paraId="21598113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1</w:t>
            </w:r>
          </w:p>
        </w:tc>
        <w:tc>
          <w:tcPr>
            <w:tcW w:w="2086" w:type="dxa"/>
          </w:tcPr>
          <w:p w14:paraId="01B98302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90</w:t>
            </w:r>
          </w:p>
        </w:tc>
      </w:tr>
      <w:tr w:rsidR="001D15C4" w:rsidRPr="001D15C4" w14:paraId="750B8E61" w14:textId="77777777" w:rsidTr="00A84F99">
        <w:trPr>
          <w:trHeight w:val="383"/>
        </w:trPr>
        <w:tc>
          <w:tcPr>
            <w:tcW w:w="2086" w:type="dxa"/>
          </w:tcPr>
          <w:p w14:paraId="69A55DA4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2</w:t>
            </w:r>
          </w:p>
        </w:tc>
        <w:tc>
          <w:tcPr>
            <w:tcW w:w="2086" w:type="dxa"/>
          </w:tcPr>
          <w:p w14:paraId="08064ED9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90</w:t>
            </w:r>
          </w:p>
        </w:tc>
      </w:tr>
      <w:tr w:rsidR="001D15C4" w:rsidRPr="001D15C4" w14:paraId="2900EB38" w14:textId="77777777" w:rsidTr="00A84F99">
        <w:trPr>
          <w:trHeight w:val="199"/>
        </w:trPr>
        <w:tc>
          <w:tcPr>
            <w:tcW w:w="2086" w:type="dxa"/>
          </w:tcPr>
          <w:p w14:paraId="57621E3E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3</w:t>
            </w:r>
          </w:p>
        </w:tc>
        <w:tc>
          <w:tcPr>
            <w:tcW w:w="2086" w:type="dxa"/>
          </w:tcPr>
          <w:p w14:paraId="6A2F05DD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85</w:t>
            </w:r>
          </w:p>
        </w:tc>
      </w:tr>
      <w:tr w:rsidR="001D15C4" w:rsidRPr="001D15C4" w14:paraId="6254B57B" w14:textId="77777777" w:rsidTr="00A84F99">
        <w:trPr>
          <w:trHeight w:val="172"/>
        </w:trPr>
        <w:tc>
          <w:tcPr>
            <w:tcW w:w="2086" w:type="dxa"/>
          </w:tcPr>
          <w:p w14:paraId="234C8775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4</w:t>
            </w:r>
          </w:p>
        </w:tc>
        <w:tc>
          <w:tcPr>
            <w:tcW w:w="2086" w:type="dxa"/>
          </w:tcPr>
          <w:p w14:paraId="49F54B40" w14:textId="77777777" w:rsidR="006F5122" w:rsidRPr="001D15C4" w:rsidRDefault="006F5122" w:rsidP="00A84F99">
            <w:pPr>
              <w:keepNext/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90</w:t>
            </w:r>
          </w:p>
        </w:tc>
      </w:tr>
    </w:tbl>
    <w:p w14:paraId="4A811429" w14:textId="77777777" w:rsidR="002A5725" w:rsidRDefault="002A5725" w:rsidP="00F76CBE">
      <w:pPr>
        <w:rPr>
          <w:color w:val="000000" w:themeColor="text1"/>
        </w:rPr>
      </w:pPr>
    </w:p>
    <w:p w14:paraId="54FA1C70" w14:textId="1A9F40E1" w:rsidR="009C7CC5" w:rsidRDefault="002A5725" w:rsidP="002A5725">
      <w:pPr>
        <w:pStyle w:val="ListParagraph"/>
        <w:numPr>
          <w:ilvl w:val="0"/>
          <w:numId w:val="25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เมื่อผ่านการทำงานขั้นตอนกำหนดมุมองศาก่อนเริ่มทำงานเสร็จแล้ว ก็จะเริ่มทำงาน ตักอาหารโดย แขนจะทำงานฟังก์ชัน</w:t>
      </w:r>
      <w:r w:rsidR="00A84F99">
        <w:rPr>
          <w:rFonts w:hint="cs"/>
          <w:color w:val="000000" w:themeColor="text1"/>
          <w:cs/>
        </w:rPr>
        <w:t xml:space="preserve"> เตรียมก่อนตักอาหาร ดังรูปต่อไปนี้ </w:t>
      </w:r>
    </w:p>
    <w:p w14:paraId="1204C729" w14:textId="64C602F5" w:rsidR="00A84F99" w:rsidRDefault="00A84F99" w:rsidP="00A84F99">
      <w:pPr>
        <w:rPr>
          <w:color w:val="000000" w:themeColor="text1"/>
        </w:rPr>
      </w:pPr>
      <w:r>
        <w:rPr>
          <w:noProof/>
          <w:color w:val="000000" w:themeColor="text1"/>
          <w:cs/>
        </w:rPr>
        <w:drawing>
          <wp:anchor distT="0" distB="0" distL="114300" distR="114300" simplePos="0" relativeHeight="251787264" behindDoc="1" locked="0" layoutInCell="1" allowOverlap="1" wp14:anchorId="43A62670" wp14:editId="3837034C">
            <wp:simplePos x="0" y="0"/>
            <wp:positionH relativeFrom="margin">
              <wp:align>center</wp:align>
            </wp:positionH>
            <wp:positionV relativeFrom="paragraph">
              <wp:posOffset>63763</wp:posOffset>
            </wp:positionV>
            <wp:extent cx="3175635" cy="1786255"/>
            <wp:effectExtent l="0" t="0" r="5715" b="4445"/>
            <wp:wrapTight wrapText="bothSides">
              <wp:wrapPolygon edited="0">
                <wp:start x="0" y="0"/>
                <wp:lineTo x="0" y="21423"/>
                <wp:lineTo x="21509" y="21423"/>
                <wp:lineTo x="21509" y="0"/>
                <wp:lineTo x="0" y="0"/>
              </wp:wrapPolygon>
            </wp:wrapTight>
            <wp:docPr id="55" name="รูปภาพ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63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36AD59" w14:textId="1F587E7A" w:rsidR="00A84F99" w:rsidRDefault="00A84F99" w:rsidP="00A84F99">
      <w:pPr>
        <w:rPr>
          <w:color w:val="000000" w:themeColor="text1"/>
        </w:rPr>
      </w:pPr>
    </w:p>
    <w:p w14:paraId="3621D3E7" w14:textId="2DA3D73C" w:rsidR="00A84F99" w:rsidRDefault="00A84F99" w:rsidP="00A84F99">
      <w:pPr>
        <w:rPr>
          <w:color w:val="000000" w:themeColor="text1"/>
        </w:rPr>
      </w:pPr>
    </w:p>
    <w:p w14:paraId="6CFA8F0F" w14:textId="0F55973E" w:rsidR="00A84F99" w:rsidRDefault="00A84F99" w:rsidP="00A84F99">
      <w:pPr>
        <w:rPr>
          <w:color w:val="000000" w:themeColor="text1"/>
        </w:rPr>
      </w:pPr>
    </w:p>
    <w:p w14:paraId="123D95A8" w14:textId="36CCC096" w:rsidR="00A84F99" w:rsidRDefault="00A84F99" w:rsidP="00A84F99">
      <w:pPr>
        <w:spacing w:after="160" w:line="259" w:lineRule="auto"/>
        <w:ind w:firstLine="720"/>
        <w:jc w:val="left"/>
        <w:rPr>
          <w:noProof/>
        </w:rPr>
      </w:pPr>
    </w:p>
    <w:p w14:paraId="0D0A580E" w14:textId="77777777" w:rsidR="00A84F99" w:rsidRDefault="00A84F99" w:rsidP="00A84F99">
      <w:pPr>
        <w:spacing w:after="160" w:line="259" w:lineRule="auto"/>
        <w:ind w:firstLine="720"/>
        <w:jc w:val="left"/>
        <w:rPr>
          <w:noProof/>
        </w:rPr>
      </w:pPr>
    </w:p>
    <w:p w14:paraId="2AD30F1F" w14:textId="01A5C6E3" w:rsidR="00A84F99" w:rsidRDefault="00A84F99" w:rsidP="00A84F99">
      <w:pPr>
        <w:spacing w:after="160" w:line="259" w:lineRule="auto"/>
        <w:ind w:firstLine="720"/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1" locked="0" layoutInCell="1" allowOverlap="1" wp14:anchorId="3288607E" wp14:editId="4FCB9ADA">
                <wp:simplePos x="0" y="0"/>
                <wp:positionH relativeFrom="margin">
                  <wp:align>center</wp:align>
                </wp:positionH>
                <wp:positionV relativeFrom="paragraph">
                  <wp:posOffset>17780</wp:posOffset>
                </wp:positionV>
                <wp:extent cx="3175635" cy="635"/>
                <wp:effectExtent l="0" t="0" r="5715" b="0"/>
                <wp:wrapTight wrapText="bothSides">
                  <wp:wrapPolygon edited="0">
                    <wp:start x="0" y="0"/>
                    <wp:lineTo x="0" y="20176"/>
                    <wp:lineTo x="21509" y="20176"/>
                    <wp:lineTo x="21509" y="0"/>
                    <wp:lineTo x="0" y="0"/>
                  </wp:wrapPolygon>
                </wp:wrapTight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A7CD26" w14:textId="6CD47EFE" w:rsidR="00AA6D2E" w:rsidRPr="00397618" w:rsidRDefault="00AA6D2E" w:rsidP="00A84F99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108" w:name="_Toc73661408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cs/>
                              </w:rPr>
                              <w:t>23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cs/>
                              </w:rPr>
                              <w:t>แขนกลทำงานฟังก์ชันเตรียมก่อนตักอาหาร</w:t>
                            </w:r>
                            <w:bookmarkEnd w:id="10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88607E" id="Text Box 57" o:spid="_x0000_s1046" type="#_x0000_t202" style="position:absolute;left:0;text-align:left;margin-left:0;margin-top:1.4pt;width:250.05pt;height:.05pt;z-index:-2515271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" stroked="f">
                <v:textbox style="mso-fit-shape-to-text:t" inset="0,0,0,0">
                  <w:txbxContent>
                    <w:p w14:paraId="5FA7CD26" w14:textId="6CD47EFE" w:rsidR="00AA6D2E" w:rsidRPr="00397618" w:rsidRDefault="00AA6D2E" w:rsidP="00A84F99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109" w:name="_Toc73661408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cs/>
                        </w:rPr>
                        <w:t>23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>
                        <w:rPr>
                          <w:rFonts w:hint="cs"/>
                          <w:color w:val="000000" w:themeColor="text1"/>
                          <w:cs/>
                        </w:rPr>
                        <w:t>แขนกลทำงานฟังก์ชันเตรียมก่อนตักอาหาร</w:t>
                      </w:r>
                      <w:bookmarkEnd w:id="109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0E38262" w14:textId="2100FCA4" w:rsidR="00A84F99" w:rsidRDefault="00A84F99" w:rsidP="00A84F99">
      <w:pPr>
        <w:spacing w:after="160" w:line="259" w:lineRule="auto"/>
        <w:ind w:firstLine="720"/>
        <w:jc w:val="left"/>
        <w:rPr>
          <w:noProof/>
        </w:rPr>
      </w:pPr>
      <w:r w:rsidRPr="001D15C4">
        <w:rPr>
          <w:rFonts w:hint="cs"/>
          <w:noProof/>
          <w:cs/>
        </w:rPr>
        <w:t xml:space="preserve">โดยมุมของ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ของแต่ละ</w:t>
      </w:r>
      <w:r>
        <w:rPr>
          <w:rFonts w:hint="cs"/>
          <w:noProof/>
          <w:cs/>
        </w:rPr>
        <w:t>ส่วน</w:t>
      </w:r>
      <w:r w:rsidRPr="001D15C4">
        <w:rPr>
          <w:rFonts w:hint="cs"/>
          <w:noProof/>
          <w:cs/>
        </w:rPr>
        <w:t>จะกำหนดค่าองศานั้นนี้</w:t>
      </w:r>
    </w:p>
    <w:p w14:paraId="70BE7DC2" w14:textId="18749ABD" w:rsidR="00A84F99" w:rsidRPr="00A84F99" w:rsidRDefault="00A84F99" w:rsidP="00A84F99">
      <w:pPr>
        <w:pStyle w:val="Caption"/>
        <w:ind w:firstLine="720"/>
        <w:rPr>
          <w:b/>
          <w:bCs/>
          <w:color w:val="FF0000"/>
          <w:sz w:val="40"/>
          <w:szCs w:val="40"/>
        </w:rPr>
      </w:pPr>
      <w:bookmarkStart w:id="110" w:name="_Toc73661421"/>
      <w:r>
        <w:rPr>
          <w:cs/>
        </w:rPr>
        <w:t xml:space="preserve">ตารางที่ </w:t>
      </w:r>
      <w:r w:rsidR="00C05E25">
        <w:fldChar w:fldCharType="begin"/>
      </w:r>
      <w:r w:rsidR="00C05E25">
        <w:instrText xml:space="preserve"> SEQ </w:instrText>
      </w:r>
      <w:r w:rsidR="00C05E25">
        <w:rPr>
          <w:cs/>
        </w:rPr>
        <w:instrText xml:space="preserve">ตารางที่ </w:instrText>
      </w:r>
      <w:r w:rsidR="00C05E25">
        <w:instrText xml:space="preserve">\* ARABIC </w:instrText>
      </w:r>
      <w:r w:rsidR="00C05E25">
        <w:fldChar w:fldCharType="separate"/>
      </w:r>
      <w:r w:rsidR="00281F97">
        <w:rPr>
          <w:noProof/>
          <w:cs/>
        </w:rPr>
        <w:t>8</w:t>
      </w:r>
      <w:r w:rsidR="00C05E25">
        <w:rPr>
          <w:noProof/>
        </w:rPr>
        <w:fldChar w:fldCharType="end"/>
      </w:r>
      <w:r>
        <w:rPr>
          <w:rFonts w:hint="cs"/>
          <w:cs/>
        </w:rPr>
        <w:t xml:space="preserve"> องศาของ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</w:t>
      </w:r>
      <w:r>
        <w:rPr>
          <w:rFonts w:hint="cs"/>
          <w:color w:val="000000" w:themeColor="text1"/>
          <w:cs/>
        </w:rPr>
        <w:t>ฟังก์ชันเตรียมก่อนตักอาหาร</w:t>
      </w:r>
      <w:bookmarkEnd w:id="110"/>
    </w:p>
    <w:tbl>
      <w:tblPr>
        <w:tblStyle w:val="TableGrid"/>
        <w:tblW w:w="0" w:type="auto"/>
        <w:tblInd w:w="2173" w:type="dxa"/>
        <w:tblLook w:val="04A0" w:firstRow="1" w:lastRow="0" w:firstColumn="1" w:lastColumn="0" w:noHBand="0" w:noVBand="1"/>
      </w:tblPr>
      <w:tblGrid>
        <w:gridCol w:w="2086"/>
        <w:gridCol w:w="2086"/>
      </w:tblGrid>
      <w:tr w:rsidR="00A84F99" w:rsidRPr="001D15C4" w14:paraId="6225F74F" w14:textId="77777777" w:rsidTr="00A84F99">
        <w:trPr>
          <w:trHeight w:val="446"/>
        </w:trPr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28BB1" w14:textId="6D30919B" w:rsidR="00A84F99" w:rsidRPr="001D15C4" w:rsidRDefault="0037573E" w:rsidP="00A84F99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 w:rsidR="00A84F99" w:rsidRPr="001D15C4">
              <w:rPr>
                <w:noProof/>
              </w:rPr>
              <w:t xml:space="preserve">ervo </w:t>
            </w:r>
            <w:r>
              <w:rPr>
                <w:noProof/>
              </w:rPr>
              <w:t>M</w:t>
            </w:r>
            <w:r w:rsidR="00A84F99" w:rsidRPr="001D15C4">
              <w:rPr>
                <w:noProof/>
              </w:rPr>
              <w:t>otor</w:t>
            </w:r>
          </w:p>
        </w:tc>
        <w:tc>
          <w:tcPr>
            <w:tcW w:w="2086" w:type="dxa"/>
            <w:tcBorders>
              <w:left w:val="single" w:sz="4" w:space="0" w:color="auto"/>
            </w:tcBorders>
          </w:tcPr>
          <w:p w14:paraId="04F5BB7A" w14:textId="77777777" w:rsidR="00A84F99" w:rsidRPr="001D15C4" w:rsidRDefault="00A84F99" w:rsidP="00A84F99">
            <w:pPr>
              <w:spacing w:line="259" w:lineRule="auto"/>
              <w:jc w:val="center"/>
              <w:rPr>
                <w:noProof/>
                <w:cs/>
              </w:rPr>
            </w:pPr>
            <w:r w:rsidRPr="001D15C4">
              <w:rPr>
                <w:rFonts w:hint="cs"/>
                <w:noProof/>
                <w:cs/>
              </w:rPr>
              <w:t>องศา</w:t>
            </w:r>
          </w:p>
        </w:tc>
      </w:tr>
      <w:tr w:rsidR="00A84F99" w:rsidRPr="001D15C4" w14:paraId="1D468373" w14:textId="77777777" w:rsidTr="00A84F99">
        <w:trPr>
          <w:trHeight w:val="383"/>
        </w:trPr>
        <w:tc>
          <w:tcPr>
            <w:tcW w:w="2086" w:type="dxa"/>
            <w:tcBorders>
              <w:top w:val="single" w:sz="4" w:space="0" w:color="auto"/>
            </w:tcBorders>
          </w:tcPr>
          <w:p w14:paraId="658D702F" w14:textId="77777777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0</w:t>
            </w:r>
          </w:p>
        </w:tc>
        <w:tc>
          <w:tcPr>
            <w:tcW w:w="2086" w:type="dxa"/>
          </w:tcPr>
          <w:p w14:paraId="7E1596C8" w14:textId="77777777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10</w:t>
            </w:r>
          </w:p>
        </w:tc>
      </w:tr>
      <w:tr w:rsidR="00A84F99" w:rsidRPr="001D15C4" w14:paraId="551879DA" w14:textId="77777777" w:rsidTr="00A84F99">
        <w:trPr>
          <w:trHeight w:val="376"/>
        </w:trPr>
        <w:tc>
          <w:tcPr>
            <w:tcW w:w="2086" w:type="dxa"/>
          </w:tcPr>
          <w:p w14:paraId="352D91F1" w14:textId="77777777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1</w:t>
            </w:r>
          </w:p>
        </w:tc>
        <w:tc>
          <w:tcPr>
            <w:tcW w:w="2086" w:type="dxa"/>
          </w:tcPr>
          <w:p w14:paraId="3044A91D" w14:textId="543DE5A6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20</w:t>
            </w:r>
          </w:p>
        </w:tc>
      </w:tr>
      <w:tr w:rsidR="00A84F99" w:rsidRPr="001D15C4" w14:paraId="6697C095" w14:textId="77777777" w:rsidTr="00A84F99">
        <w:trPr>
          <w:trHeight w:val="383"/>
        </w:trPr>
        <w:tc>
          <w:tcPr>
            <w:tcW w:w="2086" w:type="dxa"/>
          </w:tcPr>
          <w:p w14:paraId="27078281" w14:textId="77777777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2</w:t>
            </w:r>
          </w:p>
        </w:tc>
        <w:tc>
          <w:tcPr>
            <w:tcW w:w="2086" w:type="dxa"/>
          </w:tcPr>
          <w:p w14:paraId="66264E53" w14:textId="2DA6A648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0</w:t>
            </w:r>
          </w:p>
        </w:tc>
      </w:tr>
      <w:tr w:rsidR="00A84F99" w:rsidRPr="001D15C4" w14:paraId="2D2813C4" w14:textId="77777777" w:rsidTr="00A84F99">
        <w:trPr>
          <w:trHeight w:val="199"/>
        </w:trPr>
        <w:tc>
          <w:tcPr>
            <w:tcW w:w="2086" w:type="dxa"/>
          </w:tcPr>
          <w:p w14:paraId="66C40CB0" w14:textId="77777777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3</w:t>
            </w:r>
          </w:p>
        </w:tc>
        <w:tc>
          <w:tcPr>
            <w:tcW w:w="2086" w:type="dxa"/>
          </w:tcPr>
          <w:p w14:paraId="0A279FBF" w14:textId="77777777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85</w:t>
            </w:r>
          </w:p>
        </w:tc>
      </w:tr>
      <w:tr w:rsidR="00A84F99" w:rsidRPr="001D15C4" w14:paraId="0DD88B51" w14:textId="77777777" w:rsidTr="00A84F99">
        <w:trPr>
          <w:trHeight w:val="172"/>
        </w:trPr>
        <w:tc>
          <w:tcPr>
            <w:tcW w:w="2086" w:type="dxa"/>
          </w:tcPr>
          <w:p w14:paraId="758B1493" w14:textId="77777777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4</w:t>
            </w:r>
          </w:p>
        </w:tc>
        <w:tc>
          <w:tcPr>
            <w:tcW w:w="2086" w:type="dxa"/>
          </w:tcPr>
          <w:p w14:paraId="73A14B74" w14:textId="4FA77970" w:rsidR="00A84F99" w:rsidRPr="001D15C4" w:rsidRDefault="0037573E" w:rsidP="00A84F99">
            <w:pPr>
              <w:keepNext/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</w:tbl>
    <w:p w14:paraId="46BFBD60" w14:textId="125FF2CE" w:rsidR="00A84F99" w:rsidRPr="00A84F99" w:rsidRDefault="00A84F99" w:rsidP="00A84F99">
      <w:pPr>
        <w:pStyle w:val="ListParagraph"/>
        <w:numPr>
          <w:ilvl w:val="0"/>
          <w:numId w:val="25"/>
        </w:numPr>
        <w:rPr>
          <w:color w:val="000000" w:themeColor="text1"/>
        </w:rPr>
      </w:pPr>
      <w:r w:rsidRPr="00A84F99">
        <w:rPr>
          <w:rFonts w:hint="cs"/>
          <w:color w:val="000000" w:themeColor="text1"/>
          <w:cs/>
        </w:rPr>
        <w:lastRenderedPageBreak/>
        <w:t>ขั้นตอนกำหนด</w:t>
      </w:r>
      <w:r w:rsidR="0037573E">
        <w:rPr>
          <w:rFonts w:hint="cs"/>
          <w:color w:val="000000" w:themeColor="text1"/>
          <w:cs/>
        </w:rPr>
        <w:t>การ</w:t>
      </w:r>
      <w:r w:rsidRPr="00A84F99">
        <w:rPr>
          <w:rFonts w:hint="cs"/>
          <w:color w:val="000000" w:themeColor="text1"/>
          <w:cs/>
        </w:rPr>
        <w:t>ทำงานฟังก์ชัน</w:t>
      </w:r>
      <w:r w:rsidR="0037573E">
        <w:rPr>
          <w:rFonts w:hint="cs"/>
          <w:color w:val="000000" w:themeColor="text1"/>
          <w:cs/>
        </w:rPr>
        <w:t xml:space="preserve"> </w:t>
      </w:r>
      <w:r w:rsidRPr="00A84F99">
        <w:rPr>
          <w:rFonts w:hint="cs"/>
          <w:color w:val="000000" w:themeColor="text1"/>
          <w:cs/>
        </w:rPr>
        <w:t xml:space="preserve">ตักอาหาร ดังรูปต่อไปนี้ </w:t>
      </w:r>
    </w:p>
    <w:p w14:paraId="0E58751B" w14:textId="77777777" w:rsidR="0037573E" w:rsidRDefault="0037573E">
      <w:pPr>
        <w:spacing w:after="160" w:line="259" w:lineRule="auto"/>
        <w:jc w:val="left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1" locked="0" layoutInCell="1" allowOverlap="1" wp14:anchorId="63224361" wp14:editId="5175C1B1">
                <wp:simplePos x="0" y="0"/>
                <wp:positionH relativeFrom="column">
                  <wp:posOffset>962698</wp:posOffset>
                </wp:positionH>
                <wp:positionV relativeFrom="paragraph">
                  <wp:posOffset>1940560</wp:posOffset>
                </wp:positionV>
                <wp:extent cx="31318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1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BDC9DE" w14:textId="6977A42D" w:rsidR="00AA6D2E" w:rsidRPr="0037573E" w:rsidRDefault="00AA6D2E" w:rsidP="0037573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111" w:name="_Toc73661409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cs/>
                              </w:rPr>
                              <w:t>24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cs/>
                              </w:rPr>
                              <w:t>แขนกลทำงานฟังก์ชันตักอาหาร</w:t>
                            </w:r>
                            <w:bookmarkEnd w:id="1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224361" id="Text Box 60" o:spid="_x0000_s1047" type="#_x0000_t202" style="position:absolute;margin-left:75.8pt;margin-top:152.8pt;width:246.6pt;height:.05pt;z-index:-25152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" stroked="f">
                <v:textbox style="mso-fit-shape-to-text:t" inset="0,0,0,0">
                  <w:txbxContent>
                    <w:p w14:paraId="1BBDC9DE" w14:textId="6977A42D" w:rsidR="00AA6D2E" w:rsidRPr="0037573E" w:rsidRDefault="00AA6D2E" w:rsidP="0037573E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112" w:name="_Toc73661409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cs/>
                        </w:rPr>
                        <w:t>24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>
                        <w:rPr>
                          <w:rFonts w:hint="cs"/>
                          <w:color w:val="000000" w:themeColor="text1"/>
                          <w:cs/>
                        </w:rPr>
                        <w:t>แขนกลทำงานฟังก์ชันตักอาหาร</w:t>
                      </w:r>
                      <w:bookmarkEnd w:id="112"/>
                    </w:p>
                  </w:txbxContent>
                </v:textbox>
                <w10:wrap type="tight"/>
              </v:shape>
            </w:pict>
          </mc:Fallback>
        </mc:AlternateContent>
      </w:r>
      <w:r w:rsidRPr="00A84F99">
        <w:rPr>
          <w:noProof/>
          <w:cs/>
        </w:rPr>
        <w:drawing>
          <wp:anchor distT="0" distB="0" distL="114300" distR="114300" simplePos="0" relativeHeight="251790336" behindDoc="1" locked="0" layoutInCell="1" allowOverlap="1" wp14:anchorId="1B91D205" wp14:editId="44D6C0DF">
            <wp:simplePos x="0" y="0"/>
            <wp:positionH relativeFrom="margin">
              <wp:align>center</wp:align>
            </wp:positionH>
            <wp:positionV relativeFrom="paragraph">
              <wp:posOffset>121721</wp:posOffset>
            </wp:positionV>
            <wp:extent cx="3131820" cy="1762125"/>
            <wp:effectExtent l="0" t="0" r="0" b="9525"/>
            <wp:wrapTight wrapText="bothSides">
              <wp:wrapPolygon edited="0">
                <wp:start x="0" y="0"/>
                <wp:lineTo x="0" y="21483"/>
                <wp:lineTo x="21416" y="21483"/>
                <wp:lineTo x="21416" y="0"/>
                <wp:lineTo x="0" y="0"/>
              </wp:wrapPolygon>
            </wp:wrapTight>
            <wp:docPr id="59" name="รูปภาพ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C01B22" w14:textId="77777777" w:rsidR="0037573E" w:rsidRDefault="0037573E">
      <w:pPr>
        <w:spacing w:after="160" w:line="259" w:lineRule="auto"/>
        <w:jc w:val="left"/>
        <w:rPr>
          <w:color w:val="000000" w:themeColor="text1"/>
        </w:rPr>
      </w:pPr>
    </w:p>
    <w:p w14:paraId="596E2243" w14:textId="77777777" w:rsidR="0037573E" w:rsidRDefault="0037573E">
      <w:pPr>
        <w:spacing w:after="160" w:line="259" w:lineRule="auto"/>
        <w:jc w:val="left"/>
        <w:rPr>
          <w:color w:val="000000" w:themeColor="text1"/>
        </w:rPr>
      </w:pPr>
    </w:p>
    <w:p w14:paraId="3C4B0DCC" w14:textId="77777777" w:rsidR="0037573E" w:rsidRDefault="0037573E">
      <w:pPr>
        <w:spacing w:after="160" w:line="259" w:lineRule="auto"/>
        <w:jc w:val="left"/>
        <w:rPr>
          <w:color w:val="000000" w:themeColor="text1"/>
        </w:rPr>
      </w:pPr>
    </w:p>
    <w:p w14:paraId="5CC72250" w14:textId="77777777" w:rsidR="0037573E" w:rsidRDefault="0037573E">
      <w:pPr>
        <w:spacing w:after="160" w:line="259" w:lineRule="auto"/>
        <w:jc w:val="left"/>
        <w:rPr>
          <w:color w:val="000000" w:themeColor="text1"/>
        </w:rPr>
      </w:pPr>
    </w:p>
    <w:p w14:paraId="1EE5C7B1" w14:textId="77777777" w:rsidR="0037573E" w:rsidRDefault="0037573E" w:rsidP="0037573E">
      <w:pPr>
        <w:spacing w:after="160" w:line="259" w:lineRule="auto"/>
        <w:ind w:firstLine="720"/>
        <w:jc w:val="left"/>
        <w:rPr>
          <w:noProof/>
        </w:rPr>
      </w:pPr>
    </w:p>
    <w:p w14:paraId="5E7C3A31" w14:textId="3F31EFD3" w:rsidR="0037573E" w:rsidRDefault="0037573E" w:rsidP="0037573E">
      <w:pPr>
        <w:spacing w:after="160" w:line="259" w:lineRule="auto"/>
        <w:ind w:firstLine="720"/>
        <w:jc w:val="left"/>
        <w:rPr>
          <w:noProof/>
        </w:rPr>
      </w:pPr>
      <w:r w:rsidRPr="001D15C4">
        <w:rPr>
          <w:rFonts w:hint="cs"/>
          <w:noProof/>
          <w:cs/>
        </w:rPr>
        <w:t xml:space="preserve">โดยมุมของ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ของแต่ละ</w:t>
      </w:r>
      <w:r>
        <w:rPr>
          <w:rFonts w:hint="cs"/>
          <w:noProof/>
          <w:cs/>
        </w:rPr>
        <w:t>ส่วน</w:t>
      </w:r>
      <w:r w:rsidRPr="001D15C4">
        <w:rPr>
          <w:rFonts w:hint="cs"/>
          <w:noProof/>
          <w:cs/>
        </w:rPr>
        <w:t>จะกำหนดค่าองศานั้นนี้</w:t>
      </w:r>
    </w:p>
    <w:p w14:paraId="79CA4DE3" w14:textId="35F6B2D4" w:rsidR="0037573E" w:rsidRDefault="0037573E" w:rsidP="0037573E">
      <w:pPr>
        <w:pStyle w:val="Caption"/>
        <w:ind w:firstLine="720"/>
        <w:rPr>
          <w:noProof/>
        </w:rPr>
      </w:pPr>
      <w:bookmarkStart w:id="113" w:name="_Toc73661422"/>
      <w:r>
        <w:rPr>
          <w:cs/>
        </w:rPr>
        <w:t xml:space="preserve">ตารางที่ </w:t>
      </w:r>
      <w:r w:rsidR="00C05E25">
        <w:fldChar w:fldCharType="begin"/>
      </w:r>
      <w:r w:rsidR="00C05E25">
        <w:instrText xml:space="preserve"> SEQ </w:instrText>
      </w:r>
      <w:r w:rsidR="00C05E25">
        <w:rPr>
          <w:cs/>
        </w:rPr>
        <w:instrText xml:space="preserve">ตารางที่ </w:instrText>
      </w:r>
      <w:r w:rsidR="00C05E25">
        <w:instrText xml:space="preserve">\* ARABIC </w:instrText>
      </w:r>
      <w:r w:rsidR="00C05E25">
        <w:fldChar w:fldCharType="separate"/>
      </w:r>
      <w:r w:rsidR="00281F97">
        <w:rPr>
          <w:noProof/>
          <w:cs/>
        </w:rPr>
        <w:t>9</w:t>
      </w:r>
      <w:r w:rsidR="00C05E25">
        <w:rPr>
          <w:noProof/>
        </w:rPr>
        <w:fldChar w:fldCharType="end"/>
      </w:r>
      <w:r>
        <w:rPr>
          <w:rFonts w:hint="cs"/>
          <w:cs/>
        </w:rPr>
        <w:t xml:space="preserve"> องศาของ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</w:t>
      </w:r>
      <w:r>
        <w:rPr>
          <w:rFonts w:hint="cs"/>
          <w:color w:val="000000" w:themeColor="text1"/>
          <w:cs/>
        </w:rPr>
        <w:t>ฟังก์ชันเตรียมก่อนตักอาหาร</w:t>
      </w:r>
      <w:bookmarkEnd w:id="113"/>
    </w:p>
    <w:tbl>
      <w:tblPr>
        <w:tblStyle w:val="TableGrid"/>
        <w:tblW w:w="0" w:type="auto"/>
        <w:tblInd w:w="2173" w:type="dxa"/>
        <w:tblLook w:val="04A0" w:firstRow="1" w:lastRow="0" w:firstColumn="1" w:lastColumn="0" w:noHBand="0" w:noVBand="1"/>
      </w:tblPr>
      <w:tblGrid>
        <w:gridCol w:w="2086"/>
        <w:gridCol w:w="2086"/>
      </w:tblGrid>
      <w:tr w:rsidR="0037573E" w:rsidRPr="001D15C4" w14:paraId="6297CDF8" w14:textId="77777777" w:rsidTr="0018383D">
        <w:trPr>
          <w:trHeight w:val="446"/>
        </w:trPr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24680" w14:textId="2DE5F480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 w:rsidRPr="001D15C4">
              <w:rPr>
                <w:noProof/>
              </w:rPr>
              <w:t xml:space="preserve">ervo </w:t>
            </w:r>
            <w:r>
              <w:rPr>
                <w:noProof/>
              </w:rPr>
              <w:t>M</w:t>
            </w:r>
            <w:r w:rsidRPr="001D15C4">
              <w:rPr>
                <w:noProof/>
              </w:rPr>
              <w:t>otor</w:t>
            </w:r>
          </w:p>
        </w:tc>
        <w:tc>
          <w:tcPr>
            <w:tcW w:w="2086" w:type="dxa"/>
            <w:tcBorders>
              <w:left w:val="single" w:sz="4" w:space="0" w:color="auto"/>
            </w:tcBorders>
          </w:tcPr>
          <w:p w14:paraId="06576A5B" w14:textId="77777777" w:rsidR="0037573E" w:rsidRPr="001D15C4" w:rsidRDefault="0037573E" w:rsidP="0018383D">
            <w:pPr>
              <w:spacing w:line="259" w:lineRule="auto"/>
              <w:jc w:val="center"/>
              <w:rPr>
                <w:noProof/>
                <w:cs/>
              </w:rPr>
            </w:pPr>
            <w:r w:rsidRPr="001D15C4">
              <w:rPr>
                <w:rFonts w:hint="cs"/>
                <w:noProof/>
                <w:cs/>
              </w:rPr>
              <w:t>องศา</w:t>
            </w:r>
          </w:p>
        </w:tc>
      </w:tr>
      <w:tr w:rsidR="0037573E" w:rsidRPr="001D15C4" w14:paraId="783251AF" w14:textId="77777777" w:rsidTr="0018383D">
        <w:trPr>
          <w:trHeight w:val="383"/>
        </w:trPr>
        <w:tc>
          <w:tcPr>
            <w:tcW w:w="2086" w:type="dxa"/>
            <w:tcBorders>
              <w:top w:val="single" w:sz="4" w:space="0" w:color="auto"/>
            </w:tcBorders>
          </w:tcPr>
          <w:p w14:paraId="74C583AC" w14:textId="77777777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0</w:t>
            </w:r>
          </w:p>
        </w:tc>
        <w:tc>
          <w:tcPr>
            <w:tcW w:w="2086" w:type="dxa"/>
          </w:tcPr>
          <w:p w14:paraId="585962DB" w14:textId="77777777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10</w:t>
            </w:r>
          </w:p>
        </w:tc>
      </w:tr>
      <w:tr w:rsidR="0037573E" w:rsidRPr="001D15C4" w14:paraId="0D5B6797" w14:textId="77777777" w:rsidTr="0018383D">
        <w:trPr>
          <w:trHeight w:val="376"/>
        </w:trPr>
        <w:tc>
          <w:tcPr>
            <w:tcW w:w="2086" w:type="dxa"/>
          </w:tcPr>
          <w:p w14:paraId="3D749685" w14:textId="77777777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1</w:t>
            </w:r>
          </w:p>
        </w:tc>
        <w:tc>
          <w:tcPr>
            <w:tcW w:w="2086" w:type="dxa"/>
          </w:tcPr>
          <w:p w14:paraId="3CBF2E2E" w14:textId="3E86D355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90</w:t>
            </w:r>
          </w:p>
        </w:tc>
      </w:tr>
      <w:tr w:rsidR="0037573E" w:rsidRPr="001D15C4" w14:paraId="7DA97746" w14:textId="77777777" w:rsidTr="0018383D">
        <w:trPr>
          <w:trHeight w:val="383"/>
        </w:trPr>
        <w:tc>
          <w:tcPr>
            <w:tcW w:w="2086" w:type="dxa"/>
          </w:tcPr>
          <w:p w14:paraId="06A1CD46" w14:textId="77777777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2</w:t>
            </w:r>
          </w:p>
        </w:tc>
        <w:tc>
          <w:tcPr>
            <w:tcW w:w="2086" w:type="dxa"/>
          </w:tcPr>
          <w:p w14:paraId="084C9980" w14:textId="0964D611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5</w:t>
            </w:r>
            <w:r>
              <w:rPr>
                <w:rFonts w:hint="cs"/>
                <w:noProof/>
                <w:cs/>
              </w:rPr>
              <w:t>0</w:t>
            </w:r>
          </w:p>
        </w:tc>
      </w:tr>
      <w:tr w:rsidR="0037573E" w:rsidRPr="001D15C4" w14:paraId="04B4DF0A" w14:textId="77777777" w:rsidTr="0018383D">
        <w:trPr>
          <w:trHeight w:val="199"/>
        </w:trPr>
        <w:tc>
          <w:tcPr>
            <w:tcW w:w="2086" w:type="dxa"/>
          </w:tcPr>
          <w:p w14:paraId="6951A5F9" w14:textId="77777777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3</w:t>
            </w:r>
          </w:p>
        </w:tc>
        <w:tc>
          <w:tcPr>
            <w:tcW w:w="2086" w:type="dxa"/>
          </w:tcPr>
          <w:p w14:paraId="7C5930DF" w14:textId="73991A4B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140</w:t>
            </w:r>
          </w:p>
        </w:tc>
      </w:tr>
      <w:tr w:rsidR="0037573E" w:rsidRPr="001D15C4" w14:paraId="000E49CD" w14:textId="77777777" w:rsidTr="0018383D">
        <w:trPr>
          <w:trHeight w:val="172"/>
        </w:trPr>
        <w:tc>
          <w:tcPr>
            <w:tcW w:w="2086" w:type="dxa"/>
          </w:tcPr>
          <w:p w14:paraId="29DD3835" w14:textId="77777777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4</w:t>
            </w:r>
          </w:p>
        </w:tc>
        <w:tc>
          <w:tcPr>
            <w:tcW w:w="2086" w:type="dxa"/>
          </w:tcPr>
          <w:p w14:paraId="26C21E39" w14:textId="66EAB01A" w:rsidR="0037573E" w:rsidRPr="001D15C4" w:rsidRDefault="0037573E" w:rsidP="0037573E">
            <w:pPr>
              <w:keepNext/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90</w:t>
            </w:r>
          </w:p>
        </w:tc>
      </w:tr>
    </w:tbl>
    <w:p w14:paraId="478A564C" w14:textId="77777777" w:rsidR="0037573E" w:rsidRDefault="0037573E">
      <w:pPr>
        <w:spacing w:after="160" w:line="259" w:lineRule="auto"/>
        <w:jc w:val="left"/>
        <w:rPr>
          <w:color w:val="000000" w:themeColor="text1"/>
        </w:rPr>
      </w:pPr>
    </w:p>
    <w:p w14:paraId="00F39506" w14:textId="539885F6" w:rsidR="0037573E" w:rsidRPr="0037573E" w:rsidRDefault="0037573E" w:rsidP="0037573E">
      <w:pPr>
        <w:pStyle w:val="ListParagraph"/>
        <w:numPr>
          <w:ilvl w:val="0"/>
          <w:numId w:val="25"/>
        </w:numPr>
        <w:spacing w:after="160" w:line="259" w:lineRule="auto"/>
        <w:jc w:val="left"/>
        <w:rPr>
          <w:color w:val="000000" w:themeColor="text1"/>
          <w:cs/>
        </w:rPr>
      </w:pPr>
      <w:r>
        <w:rPr>
          <w:noProof/>
          <w:color w:val="000000" w:themeColor="text1"/>
          <w:cs/>
        </w:rPr>
        <w:drawing>
          <wp:anchor distT="0" distB="0" distL="114300" distR="114300" simplePos="0" relativeHeight="251793408" behindDoc="1" locked="0" layoutInCell="1" allowOverlap="1" wp14:anchorId="4DEE2E7C" wp14:editId="67A6E529">
            <wp:simplePos x="0" y="0"/>
            <wp:positionH relativeFrom="margin">
              <wp:align>center</wp:align>
            </wp:positionH>
            <wp:positionV relativeFrom="paragraph">
              <wp:posOffset>608994</wp:posOffset>
            </wp:positionV>
            <wp:extent cx="2833370" cy="1591945"/>
            <wp:effectExtent l="0" t="0" r="5080" b="8255"/>
            <wp:wrapTight wrapText="bothSides">
              <wp:wrapPolygon edited="0">
                <wp:start x="0" y="0"/>
                <wp:lineTo x="0" y="21454"/>
                <wp:lineTo x="21494" y="21454"/>
                <wp:lineTo x="21494" y="0"/>
                <wp:lineTo x="0" y="0"/>
              </wp:wrapPolygon>
            </wp:wrapTight>
            <wp:docPr id="61" name="รูปภาพ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370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color w:val="000000" w:themeColor="text1"/>
          <w:cs/>
        </w:rPr>
        <w:t>เมื่อตักอาหารขึ้นมาแขนกลจะหมุนจากภาชนะ มาทางผู้รับประทานอาหาร ดังรูปสาธิตการตักอาหารต่อไปนี้</w:t>
      </w:r>
    </w:p>
    <w:p w14:paraId="6151C697" w14:textId="0FB1E6FB" w:rsidR="005B4735" w:rsidRDefault="005B4735" w:rsidP="0018383D">
      <w:pPr>
        <w:spacing w:line="259" w:lineRule="auto"/>
        <w:ind w:left="720" w:firstLine="720"/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6FC1CEC5" wp14:editId="59A9EE90">
                <wp:simplePos x="0" y="0"/>
                <wp:positionH relativeFrom="margin">
                  <wp:align>center</wp:align>
                </wp:positionH>
                <wp:positionV relativeFrom="paragraph">
                  <wp:posOffset>1594627</wp:posOffset>
                </wp:positionV>
                <wp:extent cx="3787140" cy="635"/>
                <wp:effectExtent l="0" t="0" r="3810" b="0"/>
                <wp:wrapTight wrapText="bothSides">
                  <wp:wrapPolygon edited="0">
                    <wp:start x="0" y="0"/>
                    <wp:lineTo x="0" y="20176"/>
                    <wp:lineTo x="21513" y="20176"/>
                    <wp:lineTo x="21513" y="0"/>
                    <wp:lineTo x="0" y="0"/>
                  </wp:wrapPolygon>
                </wp:wrapTight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7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0F6DEF" w14:textId="26B3A0B0" w:rsidR="00AA6D2E" w:rsidRPr="006E3DE9" w:rsidRDefault="00AA6D2E" w:rsidP="005B4735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114" w:name="_Toc73661410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cs/>
                              </w:rPr>
                              <w:t>25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สาธิตการทำงานหมุนมาทางผู้รับประทานอาหาร</w:t>
                            </w:r>
                            <w:bookmarkEnd w:id="1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C1CEC5" id="Text Box 63" o:spid="_x0000_s1048" type="#_x0000_t202" style="position:absolute;left:0;text-align:left;margin-left:0;margin-top:125.55pt;width:298.2pt;height:.05pt;z-index:-25152102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" stroked="f">
                <v:textbox style="mso-fit-shape-to-text:t" inset="0,0,0,0">
                  <w:txbxContent>
                    <w:p w14:paraId="2D0F6DEF" w14:textId="26B3A0B0" w:rsidR="00AA6D2E" w:rsidRPr="006E3DE9" w:rsidRDefault="00AA6D2E" w:rsidP="005B4735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115" w:name="_Toc73661410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cs/>
                        </w:rPr>
                        <w:t>25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สาธิตการทำงานหมุนมาทางผู้รับประทานอาหาร</w:t>
                      </w:r>
                      <w:bookmarkEnd w:id="115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76CBE" w:rsidRPr="00A84F99">
        <w:rPr>
          <w:color w:val="000000" w:themeColor="text1"/>
          <w:cs/>
        </w:rPr>
        <w:br w:type="page"/>
      </w:r>
      <w:r w:rsidRPr="001D15C4">
        <w:rPr>
          <w:rFonts w:hint="cs"/>
          <w:noProof/>
          <w:cs/>
        </w:rPr>
        <w:lastRenderedPageBreak/>
        <w:t xml:space="preserve">โดยมุมของ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ของแต่ละ</w:t>
      </w:r>
      <w:r>
        <w:rPr>
          <w:rFonts w:hint="cs"/>
          <w:noProof/>
          <w:cs/>
        </w:rPr>
        <w:t>ส่วน</w:t>
      </w:r>
      <w:r w:rsidRPr="001D15C4">
        <w:rPr>
          <w:rFonts w:hint="cs"/>
          <w:noProof/>
          <w:cs/>
        </w:rPr>
        <w:t>จะกำหนดค่าองศานั้นนี้</w:t>
      </w:r>
    </w:p>
    <w:p w14:paraId="768587A4" w14:textId="16700998" w:rsidR="005B4735" w:rsidRDefault="005B4735" w:rsidP="0018383D">
      <w:pPr>
        <w:pStyle w:val="Caption"/>
        <w:spacing w:after="0"/>
        <w:ind w:firstLine="720"/>
        <w:rPr>
          <w:rFonts w:ascii="TH SarabunPSK" w:hAnsi="TH SarabunPSK" w:cs="TH SarabunPSK"/>
          <w:b/>
          <w:bCs/>
          <w:color w:val="000000" w:themeColor="text1"/>
          <w:sz w:val="36"/>
          <w:szCs w:val="36"/>
          <w:cs/>
        </w:rPr>
      </w:pPr>
      <w:bookmarkStart w:id="116" w:name="_Toc73661423"/>
      <w:r>
        <w:rPr>
          <w:cs/>
        </w:rPr>
        <w:t xml:space="preserve">ตารางที่ </w:t>
      </w:r>
      <w:r w:rsidR="00C05E25">
        <w:fldChar w:fldCharType="begin"/>
      </w:r>
      <w:r w:rsidR="00C05E25">
        <w:instrText xml:space="preserve"> SEQ </w:instrText>
      </w:r>
      <w:r w:rsidR="00C05E25">
        <w:rPr>
          <w:cs/>
        </w:rPr>
        <w:instrText xml:space="preserve">ตารางที่ </w:instrText>
      </w:r>
      <w:r w:rsidR="00C05E25">
        <w:instrText xml:space="preserve">\* ARABIC </w:instrText>
      </w:r>
      <w:r w:rsidR="00C05E25">
        <w:fldChar w:fldCharType="separate"/>
      </w:r>
      <w:r w:rsidR="00281F97">
        <w:rPr>
          <w:noProof/>
          <w:cs/>
        </w:rPr>
        <w:t>10</w:t>
      </w:r>
      <w:r w:rsidR="00C05E25">
        <w:rPr>
          <w:noProof/>
        </w:rPr>
        <w:fldChar w:fldCharType="end"/>
      </w:r>
      <w:r>
        <w:rPr>
          <w:rFonts w:hint="cs"/>
          <w:cs/>
        </w:rPr>
        <w:t xml:space="preserve"> องศาของ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</w:t>
      </w:r>
      <w:r>
        <w:rPr>
          <w:rFonts w:hint="cs"/>
          <w:color w:val="000000" w:themeColor="text1"/>
          <w:cs/>
        </w:rPr>
        <w:t>ฟังก์ชันตักอาหารหันมาทางผู้รับประทานอาหาร</w:t>
      </w:r>
      <w:bookmarkEnd w:id="116"/>
    </w:p>
    <w:tbl>
      <w:tblPr>
        <w:tblStyle w:val="TableGrid"/>
        <w:tblW w:w="0" w:type="auto"/>
        <w:tblInd w:w="2173" w:type="dxa"/>
        <w:tblLook w:val="04A0" w:firstRow="1" w:lastRow="0" w:firstColumn="1" w:lastColumn="0" w:noHBand="0" w:noVBand="1"/>
      </w:tblPr>
      <w:tblGrid>
        <w:gridCol w:w="2086"/>
        <w:gridCol w:w="2086"/>
      </w:tblGrid>
      <w:tr w:rsidR="005B4735" w:rsidRPr="001D15C4" w14:paraId="0D0E2CFB" w14:textId="77777777" w:rsidTr="0018383D">
        <w:trPr>
          <w:trHeight w:val="446"/>
        </w:trPr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FB85E" w14:textId="77777777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 w:rsidRPr="001D15C4">
              <w:rPr>
                <w:noProof/>
              </w:rPr>
              <w:t xml:space="preserve">ervo </w:t>
            </w:r>
            <w:r>
              <w:rPr>
                <w:noProof/>
              </w:rPr>
              <w:t>M</w:t>
            </w:r>
            <w:r w:rsidRPr="001D15C4">
              <w:rPr>
                <w:noProof/>
              </w:rPr>
              <w:t>otor</w:t>
            </w:r>
          </w:p>
        </w:tc>
        <w:tc>
          <w:tcPr>
            <w:tcW w:w="2086" w:type="dxa"/>
            <w:tcBorders>
              <w:left w:val="single" w:sz="4" w:space="0" w:color="auto"/>
            </w:tcBorders>
          </w:tcPr>
          <w:p w14:paraId="5C10D6D2" w14:textId="77777777" w:rsidR="005B4735" w:rsidRPr="001D15C4" w:rsidRDefault="005B4735" w:rsidP="0018383D">
            <w:pPr>
              <w:spacing w:line="259" w:lineRule="auto"/>
              <w:jc w:val="center"/>
              <w:rPr>
                <w:noProof/>
                <w:cs/>
              </w:rPr>
            </w:pPr>
            <w:r w:rsidRPr="001D15C4">
              <w:rPr>
                <w:rFonts w:hint="cs"/>
                <w:noProof/>
                <w:cs/>
              </w:rPr>
              <w:t>องศา</w:t>
            </w:r>
          </w:p>
        </w:tc>
      </w:tr>
      <w:tr w:rsidR="005B4735" w:rsidRPr="001D15C4" w14:paraId="6104F275" w14:textId="77777777" w:rsidTr="0018383D">
        <w:trPr>
          <w:trHeight w:val="383"/>
        </w:trPr>
        <w:tc>
          <w:tcPr>
            <w:tcW w:w="2086" w:type="dxa"/>
            <w:tcBorders>
              <w:top w:val="single" w:sz="4" w:space="0" w:color="auto"/>
            </w:tcBorders>
          </w:tcPr>
          <w:p w14:paraId="73E041DE" w14:textId="77777777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0</w:t>
            </w:r>
          </w:p>
        </w:tc>
        <w:tc>
          <w:tcPr>
            <w:tcW w:w="2086" w:type="dxa"/>
          </w:tcPr>
          <w:p w14:paraId="7D4BD3B0" w14:textId="6A7F5506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80</w:t>
            </w:r>
          </w:p>
        </w:tc>
      </w:tr>
      <w:tr w:rsidR="005B4735" w:rsidRPr="001D15C4" w14:paraId="1B86713C" w14:textId="77777777" w:rsidTr="0018383D">
        <w:trPr>
          <w:trHeight w:val="376"/>
        </w:trPr>
        <w:tc>
          <w:tcPr>
            <w:tcW w:w="2086" w:type="dxa"/>
          </w:tcPr>
          <w:p w14:paraId="15D66586" w14:textId="77777777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1</w:t>
            </w:r>
          </w:p>
        </w:tc>
        <w:tc>
          <w:tcPr>
            <w:tcW w:w="2086" w:type="dxa"/>
          </w:tcPr>
          <w:p w14:paraId="5D017230" w14:textId="77777777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90</w:t>
            </w:r>
          </w:p>
        </w:tc>
      </w:tr>
      <w:tr w:rsidR="005B4735" w:rsidRPr="001D15C4" w14:paraId="36D9130A" w14:textId="77777777" w:rsidTr="0018383D">
        <w:trPr>
          <w:trHeight w:val="383"/>
        </w:trPr>
        <w:tc>
          <w:tcPr>
            <w:tcW w:w="2086" w:type="dxa"/>
          </w:tcPr>
          <w:p w14:paraId="0FB2BD74" w14:textId="77777777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2</w:t>
            </w:r>
          </w:p>
        </w:tc>
        <w:tc>
          <w:tcPr>
            <w:tcW w:w="2086" w:type="dxa"/>
          </w:tcPr>
          <w:p w14:paraId="571AB686" w14:textId="6364181B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90</w:t>
            </w:r>
          </w:p>
        </w:tc>
      </w:tr>
      <w:tr w:rsidR="005B4735" w:rsidRPr="001D15C4" w14:paraId="26C0A3D7" w14:textId="77777777" w:rsidTr="0018383D">
        <w:trPr>
          <w:trHeight w:val="199"/>
        </w:trPr>
        <w:tc>
          <w:tcPr>
            <w:tcW w:w="2086" w:type="dxa"/>
          </w:tcPr>
          <w:p w14:paraId="40BC30BD" w14:textId="77777777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3</w:t>
            </w:r>
          </w:p>
        </w:tc>
        <w:tc>
          <w:tcPr>
            <w:tcW w:w="2086" w:type="dxa"/>
          </w:tcPr>
          <w:p w14:paraId="0EA68ECA" w14:textId="15AD3E79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100</w:t>
            </w:r>
          </w:p>
        </w:tc>
      </w:tr>
      <w:tr w:rsidR="005B4735" w:rsidRPr="001D15C4" w14:paraId="32579EAC" w14:textId="77777777" w:rsidTr="0018383D">
        <w:trPr>
          <w:trHeight w:val="172"/>
        </w:trPr>
        <w:tc>
          <w:tcPr>
            <w:tcW w:w="2086" w:type="dxa"/>
          </w:tcPr>
          <w:p w14:paraId="475A3B62" w14:textId="77777777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4</w:t>
            </w:r>
          </w:p>
        </w:tc>
        <w:tc>
          <w:tcPr>
            <w:tcW w:w="2086" w:type="dxa"/>
          </w:tcPr>
          <w:p w14:paraId="6BA4F4FE" w14:textId="77777777" w:rsidR="005B4735" w:rsidRPr="001D15C4" w:rsidRDefault="005B4735" w:rsidP="005B4735">
            <w:pPr>
              <w:keepNext/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90</w:t>
            </w:r>
          </w:p>
        </w:tc>
      </w:tr>
    </w:tbl>
    <w:p w14:paraId="4E59E32C" w14:textId="77777777" w:rsidR="001A359E" w:rsidRDefault="001A359E">
      <w:pPr>
        <w:spacing w:after="160" w:line="259" w:lineRule="auto"/>
        <w:jc w:val="left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14:paraId="000210CB" w14:textId="52328B8A" w:rsidR="005B4735" w:rsidRDefault="001A359E" w:rsidP="0018383D">
      <w:pPr>
        <w:pStyle w:val="ListParagraph"/>
        <w:numPr>
          <w:ilvl w:val="0"/>
          <w:numId w:val="25"/>
        </w:numPr>
        <w:spacing w:after="160" w:line="259" w:lineRule="auto"/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1A359E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หลังจากแขนกลหันทางผู้รับประทานอาหาร</w:t>
      </w: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color w:val="000000" w:themeColor="text1"/>
          <w:sz w:val="36"/>
          <w:szCs w:val="36"/>
        </w:rPr>
        <w:t>Servo Motor</w:t>
      </w: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จะกำหนดมุมองศาในแต่ละส่วน ดังใน</w:t>
      </w:r>
      <w:r w:rsidR="0018383D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ตารางที่ 11</w:t>
      </w:r>
      <w:r w:rsidR="0018383D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</w:t>
      </w:r>
    </w:p>
    <w:p w14:paraId="21034A61" w14:textId="28B6C6DE" w:rsidR="0018383D" w:rsidRPr="001A359E" w:rsidRDefault="0018383D" w:rsidP="0018383D">
      <w:pPr>
        <w:pStyle w:val="ListParagraph"/>
        <w:spacing w:after="160" w:line="259" w:lineRule="auto"/>
        <w:jc w:val="left"/>
        <w:rPr>
          <w:rFonts w:ascii="TH SarabunPSK" w:hAnsi="TH SarabunPSK" w:cs="TH SarabunPSK"/>
          <w:color w:val="000000" w:themeColor="text1"/>
          <w:sz w:val="36"/>
          <w:szCs w:val="36"/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1" locked="0" layoutInCell="1" allowOverlap="1" wp14:anchorId="06F80333" wp14:editId="6E1759DC">
                <wp:simplePos x="0" y="0"/>
                <wp:positionH relativeFrom="column">
                  <wp:posOffset>1120775</wp:posOffset>
                </wp:positionH>
                <wp:positionV relativeFrom="paragraph">
                  <wp:posOffset>1851025</wp:posOffset>
                </wp:positionV>
                <wp:extent cx="3114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3DB260" w14:textId="3F405C1E" w:rsidR="00AA6D2E" w:rsidRPr="000A00C1" w:rsidRDefault="00AA6D2E" w:rsidP="0018383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117" w:name="_Toc73661411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cs/>
                              </w:rPr>
                              <w:t>26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 w:rsidRPr="001A359E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36"/>
                                <w:szCs w:val="36"/>
                                <w:cs/>
                              </w:rPr>
                              <w:t>แขนกลหันทางผู้รับประทานอาหาร</w:t>
                            </w:r>
                            <w:bookmarkEnd w:id="1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F80333" id="Text Box 66" o:spid="_x0000_s1049" type="#_x0000_t202" style="position:absolute;left:0;text-align:left;margin-left:88.25pt;margin-top:145.75pt;width:245.2pt;height:.05pt;z-index:-25151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" stroked="f">
                <v:textbox style="mso-fit-shape-to-text:t" inset="0,0,0,0">
                  <w:txbxContent>
                    <w:p w14:paraId="043DB260" w14:textId="3F405C1E" w:rsidR="00AA6D2E" w:rsidRPr="000A00C1" w:rsidRDefault="00AA6D2E" w:rsidP="0018383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118" w:name="_Toc73661411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cs/>
                        </w:rPr>
                        <w:t>26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 w:rsidRPr="001A359E">
                        <w:rPr>
                          <w:rFonts w:ascii="TH SarabunPSK" w:hAnsi="TH SarabunPSK" w:cs="TH SarabunPSK" w:hint="cs"/>
                          <w:color w:val="000000" w:themeColor="text1"/>
                          <w:sz w:val="36"/>
                          <w:szCs w:val="36"/>
                          <w:cs/>
                        </w:rPr>
                        <w:t>แขนกลหันทางผู้รับประทานอาหาร</w:t>
                      </w:r>
                      <w:bookmarkEnd w:id="118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cs/>
        </w:rPr>
        <w:drawing>
          <wp:anchor distT="0" distB="0" distL="114300" distR="114300" simplePos="0" relativeHeight="251796480" behindDoc="1" locked="0" layoutInCell="1" allowOverlap="1" wp14:anchorId="0D9E2F8A" wp14:editId="475E6513">
            <wp:simplePos x="0" y="0"/>
            <wp:positionH relativeFrom="margin">
              <wp:posOffset>1120965</wp:posOffset>
            </wp:positionH>
            <wp:positionV relativeFrom="paragraph">
              <wp:posOffset>40830</wp:posOffset>
            </wp:positionV>
            <wp:extent cx="3114136" cy="1753809"/>
            <wp:effectExtent l="0" t="0" r="0" b="0"/>
            <wp:wrapTight wrapText="bothSides">
              <wp:wrapPolygon edited="0">
                <wp:start x="0" y="0"/>
                <wp:lineTo x="0" y="21357"/>
                <wp:lineTo x="21406" y="21357"/>
                <wp:lineTo x="21406" y="0"/>
                <wp:lineTo x="0" y="0"/>
              </wp:wrapPolygon>
            </wp:wrapTight>
            <wp:docPr id="65" name="รูปภาพ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136" cy="1753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C5942D" w14:textId="29EC17C0" w:rsidR="00A84F99" w:rsidRDefault="00A84F99">
      <w:pPr>
        <w:spacing w:after="160" w:line="259" w:lineRule="auto"/>
        <w:jc w:val="left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14:paraId="6157E72E" w14:textId="044CC607" w:rsidR="0018383D" w:rsidRDefault="0018383D">
      <w:pPr>
        <w:spacing w:after="160" w:line="259" w:lineRule="auto"/>
        <w:jc w:val="left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14:paraId="1055A6C1" w14:textId="40EAF408" w:rsidR="0018383D" w:rsidRDefault="0018383D">
      <w:pPr>
        <w:spacing w:after="160" w:line="259" w:lineRule="auto"/>
        <w:jc w:val="left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14:paraId="4BD5E0E0" w14:textId="782012CF" w:rsidR="0018383D" w:rsidRDefault="0018383D" w:rsidP="0018383D">
      <w:pPr>
        <w:pStyle w:val="Caption"/>
      </w:pPr>
    </w:p>
    <w:p w14:paraId="017E7BB3" w14:textId="602D26D2" w:rsidR="0018383D" w:rsidRDefault="0018383D" w:rsidP="0018383D"/>
    <w:p w14:paraId="2779C8FD" w14:textId="0E7935D7" w:rsidR="0018383D" w:rsidRDefault="0018383D" w:rsidP="0018383D">
      <w:pPr>
        <w:ind w:firstLine="720"/>
        <w:rPr>
          <w:noProof/>
        </w:rPr>
      </w:pPr>
      <w:r w:rsidRPr="001D15C4">
        <w:rPr>
          <w:rFonts w:hint="cs"/>
          <w:noProof/>
          <w:cs/>
        </w:rPr>
        <w:t xml:space="preserve">โดยมุมของ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ของแต่ละ</w:t>
      </w:r>
      <w:r>
        <w:rPr>
          <w:rFonts w:hint="cs"/>
          <w:noProof/>
          <w:cs/>
        </w:rPr>
        <w:t>ส่วน</w:t>
      </w:r>
      <w:r w:rsidRPr="001D15C4">
        <w:rPr>
          <w:rFonts w:hint="cs"/>
          <w:noProof/>
          <w:cs/>
        </w:rPr>
        <w:t>จะกำหนดค่าองศานั้นนี้</w:t>
      </w:r>
    </w:p>
    <w:p w14:paraId="5B1320AB" w14:textId="3B8ECBC1" w:rsidR="0018383D" w:rsidRPr="0018383D" w:rsidRDefault="0018383D" w:rsidP="0018383D">
      <w:pPr>
        <w:spacing w:after="160"/>
        <w:ind w:firstLine="720"/>
        <w:jc w:val="left"/>
        <w:rPr>
          <w:cs/>
        </w:rPr>
      </w:pPr>
      <w:bookmarkStart w:id="119" w:name="_Toc73661424"/>
      <w:r>
        <w:rPr>
          <w:cs/>
        </w:rPr>
        <w:t xml:space="preserve">ตารางที่ </w:t>
      </w:r>
      <w:r w:rsidR="00C05E25">
        <w:fldChar w:fldCharType="begin"/>
      </w:r>
      <w:r w:rsidR="00C05E25">
        <w:instrText xml:space="preserve"> SEQ </w:instrText>
      </w:r>
      <w:r w:rsidR="00C05E25">
        <w:rPr>
          <w:cs/>
        </w:rPr>
        <w:instrText xml:space="preserve">ตารางที่ </w:instrText>
      </w:r>
      <w:r w:rsidR="00C05E25">
        <w:instrText xml:space="preserve">\* ARABIC </w:instrText>
      </w:r>
      <w:r w:rsidR="00C05E25">
        <w:fldChar w:fldCharType="separate"/>
      </w:r>
      <w:r w:rsidR="00281F97">
        <w:rPr>
          <w:noProof/>
          <w:cs/>
        </w:rPr>
        <w:t>11</w:t>
      </w:r>
      <w:r w:rsidR="00C05E25">
        <w:rPr>
          <w:noProof/>
        </w:rPr>
        <w:fldChar w:fldCharType="end"/>
      </w:r>
      <w:r>
        <w:rPr>
          <w:rFonts w:hint="cs"/>
          <w:cs/>
        </w:rPr>
        <w:t xml:space="preserve"> องศาของ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>otor</w:t>
      </w:r>
      <w:r>
        <w:rPr>
          <w:rFonts w:hint="cs"/>
          <w:noProof/>
          <w:cs/>
        </w:rPr>
        <w:t xml:space="preserve"> </w:t>
      </w:r>
      <w:r w:rsidRPr="001D15C4">
        <w:rPr>
          <w:rFonts w:hint="cs"/>
          <w:noProof/>
          <w:cs/>
        </w:rPr>
        <w:t>ของ</w:t>
      </w:r>
      <w:r>
        <w:rPr>
          <w:rFonts w:hint="cs"/>
          <w:color w:val="000000" w:themeColor="text1"/>
          <w:cs/>
        </w:rPr>
        <w:t>ฟังก์ชัน</w:t>
      </w:r>
      <w:r w:rsidRPr="001A359E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แขนกลหันทางผู้รับประทานอาหาร</w:t>
      </w:r>
      <w:bookmarkEnd w:id="119"/>
    </w:p>
    <w:tbl>
      <w:tblPr>
        <w:tblStyle w:val="TableGrid"/>
        <w:tblW w:w="0" w:type="auto"/>
        <w:tblInd w:w="2173" w:type="dxa"/>
        <w:tblLook w:val="04A0" w:firstRow="1" w:lastRow="0" w:firstColumn="1" w:lastColumn="0" w:noHBand="0" w:noVBand="1"/>
      </w:tblPr>
      <w:tblGrid>
        <w:gridCol w:w="2086"/>
        <w:gridCol w:w="2086"/>
      </w:tblGrid>
      <w:tr w:rsidR="0018383D" w:rsidRPr="001D15C4" w14:paraId="3DB76EC1" w14:textId="77777777" w:rsidTr="0018383D">
        <w:trPr>
          <w:trHeight w:val="446"/>
        </w:trPr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D1553" w14:textId="676908B8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 w:rsidRPr="001D15C4">
              <w:rPr>
                <w:noProof/>
              </w:rPr>
              <w:t xml:space="preserve">ervo </w:t>
            </w:r>
            <w:r>
              <w:rPr>
                <w:noProof/>
              </w:rPr>
              <w:t>M</w:t>
            </w:r>
            <w:r w:rsidRPr="001D15C4">
              <w:rPr>
                <w:noProof/>
              </w:rPr>
              <w:t>otor</w:t>
            </w:r>
          </w:p>
        </w:tc>
        <w:tc>
          <w:tcPr>
            <w:tcW w:w="2086" w:type="dxa"/>
            <w:tcBorders>
              <w:left w:val="single" w:sz="4" w:space="0" w:color="auto"/>
            </w:tcBorders>
          </w:tcPr>
          <w:p w14:paraId="2727D231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  <w:cs/>
              </w:rPr>
            </w:pPr>
            <w:r w:rsidRPr="001D15C4">
              <w:rPr>
                <w:rFonts w:hint="cs"/>
                <w:noProof/>
                <w:cs/>
              </w:rPr>
              <w:t>องศา</w:t>
            </w:r>
          </w:p>
        </w:tc>
      </w:tr>
      <w:tr w:rsidR="0018383D" w:rsidRPr="001D15C4" w14:paraId="4440E2ED" w14:textId="77777777" w:rsidTr="0018383D">
        <w:trPr>
          <w:trHeight w:val="383"/>
        </w:trPr>
        <w:tc>
          <w:tcPr>
            <w:tcW w:w="2086" w:type="dxa"/>
            <w:tcBorders>
              <w:top w:val="single" w:sz="4" w:space="0" w:color="auto"/>
            </w:tcBorders>
          </w:tcPr>
          <w:p w14:paraId="4120AA7F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0</w:t>
            </w:r>
          </w:p>
        </w:tc>
        <w:tc>
          <w:tcPr>
            <w:tcW w:w="2086" w:type="dxa"/>
          </w:tcPr>
          <w:p w14:paraId="1D398F73" w14:textId="567C23FB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90</w:t>
            </w:r>
          </w:p>
        </w:tc>
      </w:tr>
      <w:tr w:rsidR="0018383D" w:rsidRPr="001D15C4" w14:paraId="017640B3" w14:textId="77777777" w:rsidTr="0018383D">
        <w:trPr>
          <w:trHeight w:val="376"/>
        </w:trPr>
        <w:tc>
          <w:tcPr>
            <w:tcW w:w="2086" w:type="dxa"/>
          </w:tcPr>
          <w:p w14:paraId="084E8820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1</w:t>
            </w:r>
          </w:p>
        </w:tc>
        <w:tc>
          <w:tcPr>
            <w:tcW w:w="2086" w:type="dxa"/>
          </w:tcPr>
          <w:p w14:paraId="47C8E7ED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90</w:t>
            </w:r>
          </w:p>
        </w:tc>
      </w:tr>
      <w:tr w:rsidR="0018383D" w:rsidRPr="001D15C4" w14:paraId="397DBD7C" w14:textId="77777777" w:rsidTr="0018383D">
        <w:trPr>
          <w:trHeight w:val="383"/>
        </w:trPr>
        <w:tc>
          <w:tcPr>
            <w:tcW w:w="2086" w:type="dxa"/>
          </w:tcPr>
          <w:p w14:paraId="309CBF16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2</w:t>
            </w:r>
          </w:p>
        </w:tc>
        <w:tc>
          <w:tcPr>
            <w:tcW w:w="2086" w:type="dxa"/>
          </w:tcPr>
          <w:p w14:paraId="085B8158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90</w:t>
            </w:r>
          </w:p>
        </w:tc>
      </w:tr>
      <w:tr w:rsidR="0018383D" w:rsidRPr="001D15C4" w14:paraId="67AC1DC0" w14:textId="77777777" w:rsidTr="0018383D">
        <w:trPr>
          <w:trHeight w:val="199"/>
        </w:trPr>
        <w:tc>
          <w:tcPr>
            <w:tcW w:w="2086" w:type="dxa"/>
          </w:tcPr>
          <w:p w14:paraId="27DB1C32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3</w:t>
            </w:r>
          </w:p>
        </w:tc>
        <w:tc>
          <w:tcPr>
            <w:tcW w:w="2086" w:type="dxa"/>
          </w:tcPr>
          <w:p w14:paraId="1BD579BE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100</w:t>
            </w:r>
          </w:p>
        </w:tc>
      </w:tr>
      <w:tr w:rsidR="0018383D" w:rsidRPr="001D15C4" w14:paraId="4E4E38F6" w14:textId="77777777" w:rsidTr="0018383D">
        <w:trPr>
          <w:trHeight w:val="172"/>
        </w:trPr>
        <w:tc>
          <w:tcPr>
            <w:tcW w:w="2086" w:type="dxa"/>
          </w:tcPr>
          <w:p w14:paraId="50FE43A3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4</w:t>
            </w:r>
          </w:p>
        </w:tc>
        <w:tc>
          <w:tcPr>
            <w:tcW w:w="2086" w:type="dxa"/>
          </w:tcPr>
          <w:p w14:paraId="4575ABD7" w14:textId="77777777" w:rsidR="0018383D" w:rsidRPr="001D15C4" w:rsidRDefault="0018383D" w:rsidP="0018383D">
            <w:pPr>
              <w:keepNext/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90</w:t>
            </w:r>
          </w:p>
        </w:tc>
      </w:tr>
    </w:tbl>
    <w:p w14:paraId="7EC98AD5" w14:textId="3C3681F6" w:rsidR="0018383D" w:rsidRPr="0018383D" w:rsidRDefault="0018383D" w:rsidP="000B5003">
      <w:pPr>
        <w:pStyle w:val="ListParagraph"/>
        <w:numPr>
          <w:ilvl w:val="0"/>
          <w:numId w:val="25"/>
        </w:numPr>
        <w:spacing w:after="160" w:line="259" w:lineRule="auto"/>
        <w:jc w:val="left"/>
        <w:rPr>
          <w:cs/>
        </w:rPr>
      </w:pPr>
      <w:r>
        <w:rPr>
          <w:cs/>
        </w:rPr>
        <w:br w:type="page"/>
      </w:r>
      <w:r w:rsidRPr="000B5003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lastRenderedPageBreak/>
        <w:t xml:space="preserve">จากนั้นโปรแกรมจะทำงานในส่วน </w:t>
      </w:r>
      <w:r w:rsidRPr="000B5003">
        <w:rPr>
          <w:rFonts w:ascii="TH SarabunPSK" w:hAnsi="TH SarabunPSK" w:cs="TH SarabunPSK"/>
          <w:color w:val="000000" w:themeColor="text1"/>
          <w:sz w:val="36"/>
          <w:szCs w:val="36"/>
        </w:rPr>
        <w:t>Ultrasonic Sensor</w:t>
      </w:r>
      <w:r w:rsidRPr="000B5003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เพื่อคำนวณระยะห่างกับผู้รับประทาน</w:t>
      </w:r>
      <w:r w:rsidR="000B5003">
        <w:rPr>
          <w:rFonts w:ascii="TH SarabunPSK" w:hAnsi="TH SarabunPSK" w:cs="TH SarabunPSK"/>
          <w:color w:val="000000" w:themeColor="text1"/>
          <w:sz w:val="36"/>
          <w:szCs w:val="36"/>
        </w:rPr>
        <w:t xml:space="preserve"> </w:t>
      </w:r>
      <w:r w:rsidR="000B5003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แขนกลจะเพิ่มองศาของ </w:t>
      </w:r>
      <w:r w:rsidR="000B5003">
        <w:rPr>
          <w:rFonts w:ascii="TH SarabunPSK" w:hAnsi="TH SarabunPSK" w:cs="TH SarabunPSK"/>
          <w:color w:val="000000" w:themeColor="text1"/>
          <w:sz w:val="36"/>
          <w:szCs w:val="36"/>
        </w:rPr>
        <w:t xml:space="preserve">Servo Motor </w:t>
      </w:r>
      <w:r w:rsidR="000B5003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จนสุดค่าของ </w:t>
      </w:r>
      <w:r w:rsidR="000B5003">
        <w:rPr>
          <w:rFonts w:ascii="TH SarabunPSK" w:hAnsi="TH SarabunPSK" w:cs="TH SarabunPSK"/>
          <w:color w:val="000000" w:themeColor="text1"/>
          <w:sz w:val="36"/>
          <w:szCs w:val="36"/>
        </w:rPr>
        <w:t xml:space="preserve">Servo Motor </w:t>
      </w:r>
      <w:r w:rsidR="000B5003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หมายเลข 1 กับ 2 สุดที่มุม 150 องศา</w:t>
      </w:r>
    </w:p>
    <w:p w14:paraId="0843AFE2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1" locked="0" layoutInCell="1" allowOverlap="1" wp14:anchorId="1DD9B1DB" wp14:editId="6F106DC2">
                <wp:simplePos x="0" y="0"/>
                <wp:positionH relativeFrom="margin">
                  <wp:align>center</wp:align>
                </wp:positionH>
                <wp:positionV relativeFrom="paragraph">
                  <wp:posOffset>4013515</wp:posOffset>
                </wp:positionV>
                <wp:extent cx="3589655" cy="635"/>
                <wp:effectExtent l="0" t="0" r="0" b="0"/>
                <wp:wrapTight wrapText="bothSides">
                  <wp:wrapPolygon edited="0">
                    <wp:start x="0" y="0"/>
                    <wp:lineTo x="0" y="20176"/>
                    <wp:lineTo x="21436" y="20176"/>
                    <wp:lineTo x="21436" y="0"/>
                    <wp:lineTo x="0" y="0"/>
                  </wp:wrapPolygon>
                </wp:wrapTight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9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28CBDA" w14:textId="746E2B1B" w:rsidR="00AA6D2E" w:rsidRPr="00E24F71" w:rsidRDefault="00AA6D2E" w:rsidP="000B500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120" w:name="_Toc73661412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cs/>
                              </w:rPr>
                              <w:t>27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แขนกลเพิ่มองศาจนสุดที่มุม 150 องศา</w:t>
                            </w:r>
                            <w:bookmarkEnd w:id="1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D9B1DB" id="Text Box 71" o:spid="_x0000_s1050" type="#_x0000_t202" style="position:absolute;left:0;text-align:left;margin-left:0;margin-top:316pt;width:282.65pt;height:.05pt;z-index:-25151180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" stroked="f">
                <v:textbox style="mso-fit-shape-to-text:t" inset="0,0,0,0">
                  <w:txbxContent>
                    <w:p w14:paraId="4128CBDA" w14:textId="746E2B1B" w:rsidR="00AA6D2E" w:rsidRPr="00E24F71" w:rsidRDefault="00AA6D2E" w:rsidP="000B500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121" w:name="_Toc73661412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cs/>
                        </w:rPr>
                        <w:t>27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แขนกลเพิ่มองศาจนสุดที่มุม 150 องศา</w:t>
                      </w:r>
                      <w:bookmarkEnd w:id="121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1" locked="0" layoutInCell="1" allowOverlap="1" wp14:anchorId="4F09E661" wp14:editId="40E635BC">
                <wp:simplePos x="0" y="0"/>
                <wp:positionH relativeFrom="margin">
                  <wp:align>center</wp:align>
                </wp:positionH>
                <wp:positionV relativeFrom="paragraph">
                  <wp:posOffset>1808908</wp:posOffset>
                </wp:positionV>
                <wp:extent cx="3830955" cy="635"/>
                <wp:effectExtent l="0" t="0" r="0" b="0"/>
                <wp:wrapTight wrapText="bothSides">
                  <wp:wrapPolygon edited="0">
                    <wp:start x="0" y="0"/>
                    <wp:lineTo x="0" y="20176"/>
                    <wp:lineTo x="21482" y="20176"/>
                    <wp:lineTo x="21482" y="0"/>
                    <wp:lineTo x="0" y="0"/>
                  </wp:wrapPolygon>
                </wp:wrapTight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0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C039A7" w14:textId="6E65BDCD" w:rsidR="00AA6D2E" w:rsidRPr="00EE2AFF" w:rsidRDefault="00AA6D2E" w:rsidP="000B5003">
                            <w:pPr>
                              <w:pStyle w:val="Caption"/>
                              <w:jc w:val="center"/>
                              <w:rPr>
                                <w:rFonts w:ascii="TH SarabunPSK" w:hAnsi="TH SarabunPSK" w:cs="TH SarabunPSK"/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bookmarkStart w:id="122" w:name="_Toc73661413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cs/>
                              </w:rPr>
                              <w:t>28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แขนกลเพิ่มองศาเพื่อขยับเข้าใกล้ผู้รับประทานอาหาร</w:t>
                            </w:r>
                            <w:bookmarkEnd w:id="1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09E661" id="Text Box 70" o:spid="_x0000_s1051" type="#_x0000_t202" style="position:absolute;left:0;text-align:left;margin-left:0;margin-top:142.45pt;width:301.65pt;height:.05pt;z-index:-25151385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" stroked="f">
                <v:textbox style="mso-fit-shape-to-text:t" inset="0,0,0,0">
                  <w:txbxContent>
                    <w:p w14:paraId="59C039A7" w14:textId="6E65BDCD" w:rsidR="00AA6D2E" w:rsidRPr="00EE2AFF" w:rsidRDefault="00AA6D2E" w:rsidP="000B5003">
                      <w:pPr>
                        <w:pStyle w:val="Caption"/>
                        <w:jc w:val="center"/>
                        <w:rPr>
                          <w:rFonts w:ascii="TH SarabunPSK" w:hAnsi="TH SarabunPSK" w:cs="TH SarabunPSK"/>
                          <w:noProof/>
                          <w:color w:val="000000" w:themeColor="text1"/>
                          <w:sz w:val="36"/>
                          <w:szCs w:val="36"/>
                        </w:rPr>
                      </w:pPr>
                      <w:bookmarkStart w:id="123" w:name="_Toc73661413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cs/>
                        </w:rPr>
                        <w:t>28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แขนกลเพิ่มองศาเพื่อขยับเข้าใกล้ผู้รับประทานอาหาร</w:t>
                      </w:r>
                      <w:bookmarkEnd w:id="123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TH SarabunPSK" w:hAnsi="TH SarabunPSK" w:cs="TH SarabunPSK"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800576" behindDoc="1" locked="0" layoutInCell="1" allowOverlap="1" wp14:anchorId="1F2FECCA" wp14:editId="3CC2CC96">
            <wp:simplePos x="0" y="0"/>
            <wp:positionH relativeFrom="margin">
              <wp:align>center</wp:align>
            </wp:positionH>
            <wp:positionV relativeFrom="paragraph">
              <wp:posOffset>2290390</wp:posOffset>
            </wp:positionV>
            <wp:extent cx="2989580" cy="1681480"/>
            <wp:effectExtent l="0" t="0" r="1270" b="0"/>
            <wp:wrapTight wrapText="bothSides">
              <wp:wrapPolygon edited="0">
                <wp:start x="0" y="0"/>
                <wp:lineTo x="0" y="21290"/>
                <wp:lineTo x="21472" y="21290"/>
                <wp:lineTo x="21472" y="0"/>
                <wp:lineTo x="0" y="0"/>
              </wp:wrapPolygon>
            </wp:wrapTight>
            <wp:docPr id="69" name="รูปภาพ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80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799552" behindDoc="1" locked="0" layoutInCell="1" allowOverlap="1" wp14:anchorId="4500D6CA" wp14:editId="0CC7A5B8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020695" cy="1699260"/>
            <wp:effectExtent l="0" t="0" r="8255" b="0"/>
            <wp:wrapTight wrapText="bothSides">
              <wp:wrapPolygon edited="0">
                <wp:start x="0" y="0"/>
                <wp:lineTo x="0" y="21309"/>
                <wp:lineTo x="21523" y="21309"/>
                <wp:lineTo x="21523" y="0"/>
                <wp:lineTo x="0" y="0"/>
              </wp:wrapPolygon>
            </wp:wrapTight>
            <wp:docPr id="67" name="รูปภาพ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695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6C9920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765AC991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07320237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1E7C8AD3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6660C364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67709EEF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769A5377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03332DBB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60A5D042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545BE1A0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5F2AE524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6935A8D4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2C95137D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5E9EA483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5BEDACD3" w14:textId="6E1960AC" w:rsidR="000B5003" w:rsidRDefault="000B5003" w:rsidP="000B5003">
      <w:pPr>
        <w:ind w:firstLine="720"/>
        <w:rPr>
          <w:noProof/>
        </w:rPr>
      </w:pPr>
      <w:r w:rsidRPr="001D15C4">
        <w:rPr>
          <w:rFonts w:hint="cs"/>
          <w:noProof/>
          <w:cs/>
        </w:rPr>
        <w:t xml:space="preserve">โดยมุมของ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ของแต่ละ</w:t>
      </w:r>
      <w:r>
        <w:rPr>
          <w:rFonts w:hint="cs"/>
          <w:noProof/>
          <w:cs/>
        </w:rPr>
        <w:t>ส่วน</w:t>
      </w:r>
      <w:r w:rsidRPr="001D15C4">
        <w:rPr>
          <w:rFonts w:hint="cs"/>
          <w:noProof/>
          <w:cs/>
        </w:rPr>
        <w:t>จะกำหนดค่าองศานั้นนี้</w:t>
      </w:r>
    </w:p>
    <w:tbl>
      <w:tblPr>
        <w:tblStyle w:val="TableGrid"/>
        <w:tblpPr w:leftFromText="180" w:rightFromText="180" w:vertAnchor="text" w:horzAnchor="page" w:tblpX="4297" w:tblpY="635"/>
        <w:tblW w:w="0" w:type="auto"/>
        <w:tblLook w:val="04A0" w:firstRow="1" w:lastRow="0" w:firstColumn="1" w:lastColumn="0" w:noHBand="0" w:noVBand="1"/>
      </w:tblPr>
      <w:tblGrid>
        <w:gridCol w:w="2086"/>
        <w:gridCol w:w="2086"/>
      </w:tblGrid>
      <w:tr w:rsidR="000B5003" w:rsidRPr="001D15C4" w14:paraId="3EE93F8A" w14:textId="77777777" w:rsidTr="000B5003">
        <w:trPr>
          <w:trHeight w:val="446"/>
        </w:trPr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64B39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 w:rsidRPr="001D15C4">
              <w:rPr>
                <w:noProof/>
              </w:rPr>
              <w:t xml:space="preserve">ervo </w:t>
            </w:r>
            <w:r>
              <w:rPr>
                <w:noProof/>
              </w:rPr>
              <w:t>M</w:t>
            </w:r>
            <w:r w:rsidRPr="001D15C4">
              <w:rPr>
                <w:noProof/>
              </w:rPr>
              <w:t>otor</w:t>
            </w:r>
          </w:p>
        </w:tc>
        <w:tc>
          <w:tcPr>
            <w:tcW w:w="2086" w:type="dxa"/>
            <w:tcBorders>
              <w:left w:val="single" w:sz="4" w:space="0" w:color="auto"/>
            </w:tcBorders>
          </w:tcPr>
          <w:p w14:paraId="29D080C8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  <w:cs/>
              </w:rPr>
            </w:pPr>
            <w:r w:rsidRPr="001D15C4">
              <w:rPr>
                <w:rFonts w:hint="cs"/>
                <w:noProof/>
                <w:cs/>
              </w:rPr>
              <w:t>องศา</w:t>
            </w:r>
          </w:p>
        </w:tc>
      </w:tr>
      <w:tr w:rsidR="000B5003" w:rsidRPr="001D15C4" w14:paraId="0970CCC9" w14:textId="77777777" w:rsidTr="000B5003">
        <w:trPr>
          <w:trHeight w:val="383"/>
        </w:trPr>
        <w:tc>
          <w:tcPr>
            <w:tcW w:w="2086" w:type="dxa"/>
            <w:tcBorders>
              <w:top w:val="single" w:sz="4" w:space="0" w:color="auto"/>
            </w:tcBorders>
          </w:tcPr>
          <w:p w14:paraId="15376488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0</w:t>
            </w:r>
          </w:p>
        </w:tc>
        <w:tc>
          <w:tcPr>
            <w:tcW w:w="2086" w:type="dxa"/>
          </w:tcPr>
          <w:p w14:paraId="09186F41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90</w:t>
            </w:r>
          </w:p>
        </w:tc>
      </w:tr>
      <w:tr w:rsidR="000B5003" w:rsidRPr="001D15C4" w14:paraId="501C5F92" w14:textId="77777777" w:rsidTr="000B5003">
        <w:trPr>
          <w:trHeight w:val="376"/>
        </w:trPr>
        <w:tc>
          <w:tcPr>
            <w:tcW w:w="2086" w:type="dxa"/>
          </w:tcPr>
          <w:p w14:paraId="476CE906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1</w:t>
            </w:r>
          </w:p>
        </w:tc>
        <w:tc>
          <w:tcPr>
            <w:tcW w:w="2086" w:type="dxa"/>
          </w:tcPr>
          <w:p w14:paraId="38347940" w14:textId="4B289150" w:rsidR="000B5003" w:rsidRPr="001D15C4" w:rsidRDefault="00BA6C24" w:rsidP="000B5003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120</w:t>
            </w:r>
          </w:p>
        </w:tc>
      </w:tr>
      <w:tr w:rsidR="000B5003" w:rsidRPr="001D15C4" w14:paraId="3082F08F" w14:textId="77777777" w:rsidTr="000B5003">
        <w:trPr>
          <w:trHeight w:val="383"/>
        </w:trPr>
        <w:tc>
          <w:tcPr>
            <w:tcW w:w="2086" w:type="dxa"/>
          </w:tcPr>
          <w:p w14:paraId="6B8B3D47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2</w:t>
            </w:r>
          </w:p>
        </w:tc>
        <w:tc>
          <w:tcPr>
            <w:tcW w:w="2086" w:type="dxa"/>
          </w:tcPr>
          <w:p w14:paraId="57BAB372" w14:textId="1CF503EE" w:rsidR="000B5003" w:rsidRPr="001D15C4" w:rsidRDefault="00BA6C24" w:rsidP="000B5003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120</w:t>
            </w:r>
          </w:p>
        </w:tc>
      </w:tr>
      <w:tr w:rsidR="000B5003" w:rsidRPr="001D15C4" w14:paraId="220A0376" w14:textId="77777777" w:rsidTr="000B5003">
        <w:trPr>
          <w:trHeight w:val="199"/>
        </w:trPr>
        <w:tc>
          <w:tcPr>
            <w:tcW w:w="2086" w:type="dxa"/>
          </w:tcPr>
          <w:p w14:paraId="2A53771E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3</w:t>
            </w:r>
          </w:p>
        </w:tc>
        <w:tc>
          <w:tcPr>
            <w:tcW w:w="2086" w:type="dxa"/>
          </w:tcPr>
          <w:p w14:paraId="5F0D7338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100</w:t>
            </w:r>
          </w:p>
        </w:tc>
      </w:tr>
      <w:tr w:rsidR="000B5003" w:rsidRPr="001D15C4" w14:paraId="024DD902" w14:textId="77777777" w:rsidTr="000B5003">
        <w:trPr>
          <w:trHeight w:val="172"/>
        </w:trPr>
        <w:tc>
          <w:tcPr>
            <w:tcW w:w="2086" w:type="dxa"/>
          </w:tcPr>
          <w:p w14:paraId="753390B8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4</w:t>
            </w:r>
          </w:p>
        </w:tc>
        <w:tc>
          <w:tcPr>
            <w:tcW w:w="2086" w:type="dxa"/>
          </w:tcPr>
          <w:p w14:paraId="5643CE4A" w14:textId="77777777" w:rsidR="000B5003" w:rsidRPr="001D15C4" w:rsidRDefault="000B5003" w:rsidP="000B5003">
            <w:pPr>
              <w:keepNext/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90</w:t>
            </w:r>
          </w:p>
        </w:tc>
      </w:tr>
    </w:tbl>
    <w:p w14:paraId="60ED77E3" w14:textId="7CC73309" w:rsidR="000B5003" w:rsidRDefault="000B5003" w:rsidP="000B5003">
      <w:pPr>
        <w:pStyle w:val="Caption"/>
        <w:ind w:firstLine="720"/>
        <w:rPr>
          <w:b/>
          <w:bCs/>
          <w:sz w:val="36"/>
          <w:szCs w:val="36"/>
          <w:cs/>
        </w:rPr>
      </w:pPr>
      <w:bookmarkStart w:id="124" w:name="_Toc73661425"/>
      <w:r>
        <w:rPr>
          <w:cs/>
        </w:rPr>
        <w:t xml:space="preserve">ตารางที่ </w:t>
      </w:r>
      <w:r w:rsidR="00C05E25">
        <w:fldChar w:fldCharType="begin"/>
      </w:r>
      <w:r w:rsidR="00C05E25">
        <w:instrText xml:space="preserve"> SEQ </w:instrText>
      </w:r>
      <w:r w:rsidR="00C05E25">
        <w:rPr>
          <w:cs/>
        </w:rPr>
        <w:instrText xml:space="preserve">ตารางที่ </w:instrText>
      </w:r>
      <w:r w:rsidR="00C05E25">
        <w:instrText xml:space="preserve">\* ARABIC </w:instrText>
      </w:r>
      <w:r w:rsidR="00C05E25">
        <w:fldChar w:fldCharType="separate"/>
      </w:r>
      <w:r w:rsidR="00281F97">
        <w:rPr>
          <w:noProof/>
          <w:cs/>
        </w:rPr>
        <w:t>12</w:t>
      </w:r>
      <w:r w:rsidR="00C05E25">
        <w:rPr>
          <w:noProof/>
        </w:rPr>
        <w:fldChar w:fldCharType="end"/>
      </w:r>
      <w:r>
        <w:rPr>
          <w:rFonts w:hint="cs"/>
          <w:cs/>
        </w:rPr>
        <w:t xml:space="preserve"> องศาของ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>otor</w:t>
      </w:r>
      <w:r>
        <w:rPr>
          <w:noProof/>
        </w:rPr>
        <w:t xml:space="preserve"> </w:t>
      </w:r>
      <w:r w:rsidR="00DB6B9E">
        <w:rPr>
          <w:rFonts w:hint="cs"/>
          <w:noProof/>
          <w:cs/>
        </w:rPr>
        <w:t>ของ</w:t>
      </w:r>
      <w:r>
        <w:rPr>
          <w:rFonts w:hint="cs"/>
          <w:noProof/>
          <w:cs/>
        </w:rPr>
        <w:t>ภาพที่ 27</w:t>
      </w:r>
      <w:bookmarkEnd w:id="124"/>
    </w:p>
    <w:p w14:paraId="6EAF0B94" w14:textId="480BF8E9" w:rsidR="0018383D" w:rsidRDefault="0018383D">
      <w:pPr>
        <w:spacing w:after="160" w:line="259" w:lineRule="auto"/>
        <w:jc w:val="left"/>
        <w:rPr>
          <w:rFonts w:ascii="TH SarabunPSK" w:hAnsi="TH SarabunPSK" w:cs="TH SarabunPSK"/>
          <w:color w:val="000000" w:themeColor="text1"/>
          <w:sz w:val="36"/>
          <w:szCs w:val="36"/>
          <w:cs/>
        </w:rPr>
      </w:pPr>
    </w:p>
    <w:p w14:paraId="572F229A" w14:textId="36E291AA" w:rsidR="000B5003" w:rsidRDefault="000B5003">
      <w:pPr>
        <w:spacing w:after="160" w:line="259" w:lineRule="auto"/>
        <w:jc w:val="left"/>
        <w:rPr>
          <w:b/>
          <w:bCs/>
          <w:sz w:val="36"/>
          <w:szCs w:val="36"/>
          <w:cs/>
        </w:rPr>
      </w:pPr>
      <w:r>
        <w:rPr>
          <w:b/>
          <w:bCs/>
          <w:sz w:val="36"/>
          <w:szCs w:val="36"/>
          <w:cs/>
        </w:rPr>
        <w:br w:type="page"/>
      </w:r>
    </w:p>
    <w:p w14:paraId="68E45AC2" w14:textId="2E470983" w:rsidR="00DB6B9E" w:rsidRDefault="00DB6B9E" w:rsidP="00DB6B9E">
      <w:pPr>
        <w:pStyle w:val="Caption"/>
        <w:ind w:firstLine="720"/>
        <w:rPr>
          <w:b/>
          <w:bCs/>
          <w:sz w:val="36"/>
          <w:szCs w:val="36"/>
          <w:cs/>
        </w:rPr>
      </w:pPr>
      <w:bookmarkStart w:id="125" w:name="_Toc73661426"/>
      <w:r>
        <w:rPr>
          <w:cs/>
        </w:rPr>
        <w:lastRenderedPageBreak/>
        <w:t xml:space="preserve">ตารางที่ </w:t>
      </w:r>
      <w:r w:rsidR="00C05E25">
        <w:fldChar w:fldCharType="begin"/>
      </w:r>
      <w:r w:rsidR="00C05E25">
        <w:instrText xml:space="preserve"> SEQ </w:instrText>
      </w:r>
      <w:r w:rsidR="00C05E25">
        <w:rPr>
          <w:cs/>
        </w:rPr>
        <w:instrText xml:space="preserve">ตารางที่ </w:instrText>
      </w:r>
      <w:r w:rsidR="00C05E25">
        <w:instrText xml:space="preserve">\* ARABIC </w:instrText>
      </w:r>
      <w:r w:rsidR="00C05E25">
        <w:fldChar w:fldCharType="separate"/>
      </w:r>
      <w:r w:rsidR="00281F97">
        <w:rPr>
          <w:noProof/>
          <w:cs/>
        </w:rPr>
        <w:t>13</w:t>
      </w:r>
      <w:r w:rsidR="00C05E25">
        <w:rPr>
          <w:noProof/>
        </w:rPr>
        <w:fldChar w:fldCharType="end"/>
      </w:r>
      <w:r>
        <w:rPr>
          <w:rFonts w:hint="cs"/>
          <w:cs/>
        </w:rPr>
        <w:t xml:space="preserve"> องศาของ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>otor</w:t>
      </w:r>
      <w:r>
        <w:rPr>
          <w:noProof/>
        </w:rPr>
        <w:t xml:space="preserve"> </w:t>
      </w:r>
      <w:r>
        <w:rPr>
          <w:rFonts w:hint="cs"/>
          <w:noProof/>
          <w:cs/>
        </w:rPr>
        <w:t>ของภาพที่ 28</w:t>
      </w:r>
      <w:bookmarkEnd w:id="125"/>
    </w:p>
    <w:tbl>
      <w:tblPr>
        <w:tblStyle w:val="TableGrid"/>
        <w:tblpPr w:leftFromText="180" w:rightFromText="180" w:vertAnchor="text" w:horzAnchor="page" w:tblpX="4345" w:tblpY="164"/>
        <w:tblW w:w="0" w:type="auto"/>
        <w:tblLook w:val="04A0" w:firstRow="1" w:lastRow="0" w:firstColumn="1" w:lastColumn="0" w:noHBand="0" w:noVBand="1"/>
      </w:tblPr>
      <w:tblGrid>
        <w:gridCol w:w="2086"/>
        <w:gridCol w:w="2086"/>
      </w:tblGrid>
      <w:tr w:rsidR="00DB6B9E" w:rsidRPr="001D15C4" w14:paraId="1F354A2F" w14:textId="77777777" w:rsidTr="00DB6B9E">
        <w:trPr>
          <w:trHeight w:val="446"/>
        </w:trPr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70802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 w:rsidRPr="001D15C4">
              <w:rPr>
                <w:noProof/>
              </w:rPr>
              <w:t xml:space="preserve">ervo </w:t>
            </w:r>
            <w:r>
              <w:rPr>
                <w:noProof/>
              </w:rPr>
              <w:t>M</w:t>
            </w:r>
            <w:r w:rsidRPr="001D15C4">
              <w:rPr>
                <w:noProof/>
              </w:rPr>
              <w:t>otor</w:t>
            </w:r>
          </w:p>
        </w:tc>
        <w:tc>
          <w:tcPr>
            <w:tcW w:w="2086" w:type="dxa"/>
            <w:tcBorders>
              <w:left w:val="single" w:sz="4" w:space="0" w:color="auto"/>
            </w:tcBorders>
          </w:tcPr>
          <w:p w14:paraId="063AF77E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  <w:cs/>
              </w:rPr>
            </w:pPr>
            <w:r w:rsidRPr="001D15C4">
              <w:rPr>
                <w:rFonts w:hint="cs"/>
                <w:noProof/>
                <w:cs/>
              </w:rPr>
              <w:t>องศา</w:t>
            </w:r>
          </w:p>
        </w:tc>
      </w:tr>
      <w:tr w:rsidR="00DB6B9E" w:rsidRPr="001D15C4" w14:paraId="32846C6D" w14:textId="77777777" w:rsidTr="00DB6B9E">
        <w:trPr>
          <w:trHeight w:val="383"/>
        </w:trPr>
        <w:tc>
          <w:tcPr>
            <w:tcW w:w="2086" w:type="dxa"/>
            <w:tcBorders>
              <w:top w:val="single" w:sz="4" w:space="0" w:color="auto"/>
            </w:tcBorders>
          </w:tcPr>
          <w:p w14:paraId="5A6BA365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0</w:t>
            </w:r>
          </w:p>
        </w:tc>
        <w:tc>
          <w:tcPr>
            <w:tcW w:w="2086" w:type="dxa"/>
          </w:tcPr>
          <w:p w14:paraId="6E684DFA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90</w:t>
            </w:r>
          </w:p>
        </w:tc>
      </w:tr>
      <w:tr w:rsidR="00DB6B9E" w:rsidRPr="001D15C4" w14:paraId="37317BE0" w14:textId="77777777" w:rsidTr="00DB6B9E">
        <w:trPr>
          <w:trHeight w:val="376"/>
        </w:trPr>
        <w:tc>
          <w:tcPr>
            <w:tcW w:w="2086" w:type="dxa"/>
          </w:tcPr>
          <w:p w14:paraId="1D406E23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1</w:t>
            </w:r>
          </w:p>
        </w:tc>
        <w:tc>
          <w:tcPr>
            <w:tcW w:w="2086" w:type="dxa"/>
          </w:tcPr>
          <w:p w14:paraId="4BCDF4B4" w14:textId="72575782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150</w:t>
            </w:r>
          </w:p>
        </w:tc>
      </w:tr>
      <w:tr w:rsidR="00DB6B9E" w:rsidRPr="001D15C4" w14:paraId="65671453" w14:textId="77777777" w:rsidTr="00DB6B9E">
        <w:trPr>
          <w:trHeight w:val="383"/>
        </w:trPr>
        <w:tc>
          <w:tcPr>
            <w:tcW w:w="2086" w:type="dxa"/>
          </w:tcPr>
          <w:p w14:paraId="006A1C17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2</w:t>
            </w:r>
          </w:p>
        </w:tc>
        <w:tc>
          <w:tcPr>
            <w:tcW w:w="2086" w:type="dxa"/>
          </w:tcPr>
          <w:p w14:paraId="01C45E6C" w14:textId="58637D60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150</w:t>
            </w:r>
          </w:p>
        </w:tc>
      </w:tr>
      <w:tr w:rsidR="00DB6B9E" w:rsidRPr="001D15C4" w14:paraId="20FC9C71" w14:textId="77777777" w:rsidTr="00DB6B9E">
        <w:trPr>
          <w:trHeight w:val="199"/>
        </w:trPr>
        <w:tc>
          <w:tcPr>
            <w:tcW w:w="2086" w:type="dxa"/>
          </w:tcPr>
          <w:p w14:paraId="3E83973E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3</w:t>
            </w:r>
          </w:p>
        </w:tc>
        <w:tc>
          <w:tcPr>
            <w:tcW w:w="2086" w:type="dxa"/>
          </w:tcPr>
          <w:p w14:paraId="594E0402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100</w:t>
            </w:r>
          </w:p>
        </w:tc>
      </w:tr>
      <w:tr w:rsidR="00DB6B9E" w:rsidRPr="001D15C4" w14:paraId="57D45D80" w14:textId="77777777" w:rsidTr="00DB6B9E">
        <w:trPr>
          <w:trHeight w:val="172"/>
        </w:trPr>
        <w:tc>
          <w:tcPr>
            <w:tcW w:w="2086" w:type="dxa"/>
          </w:tcPr>
          <w:p w14:paraId="160A5B1E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4</w:t>
            </w:r>
          </w:p>
        </w:tc>
        <w:tc>
          <w:tcPr>
            <w:tcW w:w="2086" w:type="dxa"/>
          </w:tcPr>
          <w:p w14:paraId="26564CFD" w14:textId="77777777" w:rsidR="00DB6B9E" w:rsidRPr="001D15C4" w:rsidRDefault="00DB6B9E" w:rsidP="00DB6B9E">
            <w:pPr>
              <w:keepNext/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90</w:t>
            </w:r>
          </w:p>
        </w:tc>
      </w:tr>
    </w:tbl>
    <w:p w14:paraId="7C7889BB" w14:textId="6C43404C" w:rsidR="0018383D" w:rsidRDefault="000B5003" w:rsidP="00135ACB">
      <w:pPr>
        <w:pStyle w:val="Caption"/>
        <w:ind w:firstLine="720"/>
        <w:rPr>
          <w:b/>
          <w:bCs/>
          <w:sz w:val="36"/>
          <w:szCs w:val="36"/>
          <w:cs/>
        </w:rPr>
      </w:pPr>
      <w:r>
        <w:rPr>
          <w:b/>
          <w:bCs/>
          <w:sz w:val="36"/>
          <w:szCs w:val="36"/>
          <w:cs/>
        </w:rPr>
        <w:br w:type="page"/>
      </w:r>
    </w:p>
    <w:p w14:paraId="3E0BE4BC" w14:textId="3BD9B51F" w:rsidR="00A84F99" w:rsidRDefault="00A84F99" w:rsidP="00A84F99">
      <w:pPr>
        <w:pStyle w:val="Heading2"/>
        <w:rPr>
          <w:rFonts w:ascii="TH Sarabun New" w:hAnsi="TH Sarabun New" w:cs="TH Sarabun New"/>
          <w:color w:val="auto"/>
        </w:rPr>
      </w:pPr>
      <w:bookmarkStart w:id="126" w:name="_Toc75876878"/>
      <w:r w:rsidRPr="00B71E08">
        <w:rPr>
          <w:rFonts w:ascii="TH Sarabun New" w:hAnsi="TH Sarabun New" w:cs="TH Sarabun New"/>
          <w:color w:val="auto"/>
          <w:cs/>
        </w:rPr>
        <w:lastRenderedPageBreak/>
        <w:t xml:space="preserve">ภาคผนวก </w:t>
      </w:r>
      <w:r>
        <w:rPr>
          <w:rFonts w:ascii="TH Sarabun New" w:hAnsi="TH Sarabun New" w:cs="TH Sarabun New" w:hint="cs"/>
          <w:color w:val="auto"/>
          <w:cs/>
        </w:rPr>
        <w:t>ค</w:t>
      </w:r>
      <w:r w:rsidRPr="00B71E08">
        <w:rPr>
          <w:rFonts w:ascii="TH Sarabun New" w:hAnsi="TH Sarabun New" w:cs="TH Sarabun New"/>
          <w:color w:val="auto"/>
          <w:cs/>
        </w:rPr>
        <w:t xml:space="preserve"> </w:t>
      </w:r>
      <w:r>
        <w:rPr>
          <w:rFonts w:ascii="TH Sarabun New" w:hAnsi="TH Sarabun New" w:cs="TH Sarabun New" w:hint="cs"/>
          <w:color w:val="auto"/>
          <w:cs/>
        </w:rPr>
        <w:t>โปรแกรม</w:t>
      </w:r>
      <w:bookmarkEnd w:id="126"/>
    </w:p>
    <w:p w14:paraId="2A0635B0" w14:textId="4C4E0E20" w:rsidR="00227004" w:rsidRDefault="0067535B" w:rsidP="00227004">
      <w:r>
        <w:rPr>
          <w:cs/>
        </w:rPr>
        <w:tab/>
      </w:r>
      <w:r>
        <w:rPr>
          <w:rFonts w:hint="cs"/>
          <w:cs/>
        </w:rPr>
        <w:t xml:space="preserve">การทำงานของโปรแกรมต่างละไฟล์ระเริ่มที่ไฟล์ </w:t>
      </w:r>
      <w:r>
        <w:t xml:space="preserve">Start.py </w:t>
      </w:r>
      <w:r>
        <w:rPr>
          <w:rFonts w:hint="cs"/>
          <w:cs/>
        </w:rPr>
        <w:t xml:space="preserve">เป็นไฟล์แรกที่จะทำงานก่อนแล้วจึงจะไปเรียกใช้ต่าง ๆ เช่น ไฟล์ </w:t>
      </w:r>
      <w:r>
        <w:t xml:space="preserve">Ultrasonict.py </w:t>
      </w:r>
      <w:r>
        <w:rPr>
          <w:rFonts w:hint="cs"/>
          <w:cs/>
        </w:rPr>
        <w:t xml:space="preserve">ทำหน้าที่คำนวณระยะห่างโดยใช้คลื่นเสียง  ส่วนไฟล์ </w:t>
      </w:r>
      <w:r>
        <w:t xml:space="preserve">Servo.py </w:t>
      </w:r>
      <w:r>
        <w:rPr>
          <w:rFonts w:hint="cs"/>
          <w:cs/>
        </w:rPr>
        <w:t xml:space="preserve"> ทำงานส่วนควบคุม </w:t>
      </w:r>
      <w:r>
        <w:t xml:space="preserve">Servo Motor </w:t>
      </w:r>
      <w:r>
        <w:rPr>
          <w:rFonts w:hint="cs"/>
          <w:cs/>
        </w:rPr>
        <w:t>แต่ละส่วนให้สัมพันธ์กัน</w:t>
      </w:r>
    </w:p>
    <w:p w14:paraId="0C2BF959" w14:textId="509DD8B3" w:rsidR="007A3220" w:rsidRPr="007A3220" w:rsidRDefault="007A3220" w:rsidP="007A3220">
      <w:pPr>
        <w:pStyle w:val="Caption"/>
        <w:spacing w:before="240"/>
      </w:pPr>
      <w:bookmarkStart w:id="127" w:name="_Toc73661427"/>
      <w:r>
        <w:rPr>
          <w:cs/>
        </w:rPr>
        <w:t xml:space="preserve">ตารางที่ </w:t>
      </w:r>
      <w:r w:rsidR="00C05E25">
        <w:fldChar w:fldCharType="begin"/>
      </w:r>
      <w:r w:rsidR="00C05E25">
        <w:instrText xml:space="preserve"> SEQ </w:instrText>
      </w:r>
      <w:r w:rsidR="00C05E25">
        <w:rPr>
          <w:cs/>
        </w:rPr>
        <w:instrText xml:space="preserve">ตารางที่ </w:instrText>
      </w:r>
      <w:r w:rsidR="00C05E25">
        <w:instrText xml:space="preserve">\* ARABIC </w:instrText>
      </w:r>
      <w:r w:rsidR="00C05E25">
        <w:fldChar w:fldCharType="separate"/>
      </w:r>
      <w:r w:rsidR="00281F97">
        <w:rPr>
          <w:noProof/>
          <w:cs/>
        </w:rPr>
        <w:t>14</w:t>
      </w:r>
      <w:r w:rsidR="00C05E25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>Start.py</w:t>
      </w:r>
      <w:bookmarkEnd w:id="127"/>
    </w:p>
    <w:tbl>
      <w:tblPr>
        <w:tblStyle w:val="TableGrid"/>
        <w:tblpPr w:leftFromText="180" w:rightFromText="180" w:vertAnchor="page" w:horzAnchor="margin" w:tblpY="5434"/>
        <w:tblW w:w="0" w:type="auto"/>
        <w:tblLook w:val="04A0" w:firstRow="1" w:lastRow="0" w:firstColumn="1" w:lastColumn="0" w:noHBand="0" w:noVBand="1"/>
      </w:tblPr>
      <w:tblGrid>
        <w:gridCol w:w="8297"/>
      </w:tblGrid>
      <w:tr w:rsidR="007A3220" w:rsidRPr="00227004" w14:paraId="6C2C17E5" w14:textId="77777777" w:rsidTr="007A3220">
        <w:tc>
          <w:tcPr>
            <w:tcW w:w="8297" w:type="dxa"/>
          </w:tcPr>
          <w:p w14:paraId="7A2A0409" w14:textId="77777777" w:rsidR="007A3220" w:rsidRPr="00227004" w:rsidRDefault="007A3220" w:rsidP="007A3220">
            <w:pPr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from __future__ import division</w:t>
            </w:r>
          </w:p>
          <w:p w14:paraId="38E9CA67" w14:textId="77777777" w:rsidR="007A3220" w:rsidRPr="00227004" w:rsidRDefault="007A3220" w:rsidP="007A3220">
            <w:pPr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from threading import Thread</w:t>
            </w:r>
          </w:p>
          <w:p w14:paraId="7C069214" w14:textId="77777777" w:rsidR="007A3220" w:rsidRPr="00227004" w:rsidRDefault="007A3220" w:rsidP="007A3220">
            <w:pPr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 xml:space="preserve">import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RPi.GPIO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 xml:space="preserve"> as GPIO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นำเข้าเพื่อใช้งาน </w:t>
            </w:r>
            <w:r w:rsidRPr="00227004">
              <w:rPr>
                <w:color w:val="000000" w:themeColor="text1"/>
                <w:sz w:val="24"/>
                <w:szCs w:val="24"/>
              </w:rPr>
              <w:t xml:space="preserve">GPIO </w:t>
            </w:r>
          </w:p>
          <w:p w14:paraId="231F001B" w14:textId="5ACEB791" w:rsidR="007A3220" w:rsidRPr="00227004" w:rsidRDefault="007A3220" w:rsidP="007A3220">
            <w:pPr>
              <w:jc w:val="left"/>
              <w:rPr>
                <w:color w:val="000000" w:themeColor="text1"/>
                <w:sz w:val="24"/>
                <w:szCs w:val="24"/>
                <w:cs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 xml:space="preserve">import multiprocessing as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mp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 xml:space="preserve"> 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นำเข้าเพื่อให้โปรแกรมทำงานหลายงานได้พร้อมกัน</w:t>
            </w:r>
          </w:p>
          <w:p w14:paraId="7753C294" w14:textId="5E59E6B1" w:rsidR="007A3220" w:rsidRPr="00227004" w:rsidRDefault="007A3220" w:rsidP="007A3220">
            <w:pPr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 xml:space="preserve">import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Adafruit_PCA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  <w:cs/>
              </w:rPr>
              <w:t>9685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</w:t>
            </w:r>
            <w:r w:rsidR="004B625D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เรียกไลบรารีควบคุมการทำงาน </w:t>
            </w:r>
            <w:r w:rsidR="004B625D">
              <w:rPr>
                <w:color w:val="000000" w:themeColor="text1"/>
                <w:sz w:val="24"/>
                <w:szCs w:val="24"/>
              </w:rPr>
              <w:t xml:space="preserve">Servo Motor 16 </w:t>
            </w:r>
            <w:r w:rsidR="004B625D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ช่อง </w:t>
            </w:r>
            <w:r w:rsidR="004B625D">
              <w:rPr>
                <w:color w:val="000000" w:themeColor="text1"/>
              </w:rPr>
              <w:t xml:space="preserve"> </w:t>
            </w:r>
          </w:p>
          <w:p w14:paraId="635C9F80" w14:textId="77777777" w:rsidR="007A3220" w:rsidRPr="00227004" w:rsidRDefault="007A3220" w:rsidP="007A3220">
            <w:pPr>
              <w:jc w:val="left"/>
              <w:rPr>
                <w:color w:val="000000" w:themeColor="text1"/>
                <w:sz w:val="24"/>
                <w:szCs w:val="24"/>
                <w:cs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import cv</w:t>
            </w:r>
            <w:r w:rsidRPr="00227004">
              <w:rPr>
                <w:color w:val="000000" w:themeColor="text1"/>
                <w:sz w:val="24"/>
                <w:szCs w:val="24"/>
                <w:cs/>
              </w:rPr>
              <w:t>2</w:t>
            </w:r>
            <w:r w:rsidRPr="00227004">
              <w:rPr>
                <w:color w:val="000000" w:themeColor="text1"/>
                <w:sz w:val="24"/>
                <w:szCs w:val="24"/>
              </w:rPr>
              <w:t xml:space="preserve">  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นำเข้าเพื่อการแสดงผลแบบเรียลไทม์</w:t>
            </w:r>
          </w:p>
          <w:p w14:paraId="735FD587" w14:textId="77777777" w:rsidR="007A3220" w:rsidRPr="00227004" w:rsidRDefault="007A3220" w:rsidP="007A3220">
            <w:pPr>
              <w:jc w:val="left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 xml:space="preserve">import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numpy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 xml:space="preserve"> as np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นำเข้าเพื่อใช้คำนวณทางคณิตศาสตร์ในการจัดการกับอา</w:t>
            </w:r>
            <w:proofErr w:type="spellStart"/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เรย์</w:t>
            </w:r>
            <w:proofErr w:type="spellEnd"/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หลายมิติ</w:t>
            </w:r>
          </w:p>
          <w:p w14:paraId="3E8F88B0" w14:textId="77777777" w:rsidR="007A3220" w:rsidRPr="00227004" w:rsidRDefault="007A3220" w:rsidP="007A3220">
            <w:pPr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 xml:space="preserve">import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dlib</w:t>
            </w:r>
            <w:proofErr w:type="spellEnd"/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นำเข้าเพื่อเรียกใช้การรู้จำตำแหน่งจุดของใบหน้า</w:t>
            </w:r>
          </w:p>
          <w:p w14:paraId="237BB077" w14:textId="47651AE7" w:rsidR="007A3220" w:rsidRPr="00227004" w:rsidRDefault="007A3220" w:rsidP="007A3220">
            <w:pPr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import math 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นำเข้าเพื่อใช้คำนวณ</w:t>
            </w:r>
          </w:p>
          <w:p w14:paraId="5B2D879E" w14:textId="77777777" w:rsidR="007A3220" w:rsidRPr="00227004" w:rsidRDefault="007A3220" w:rsidP="007A3220">
            <w:pPr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import time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นำเข้าเพื่อคิดเวลา</w:t>
            </w:r>
          </w:p>
          <w:p w14:paraId="7CB88FB0" w14:textId="77777777" w:rsidR="007A3220" w:rsidRPr="00227004" w:rsidRDefault="007A3220" w:rsidP="007A3220">
            <w:pPr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 xml:space="preserve">import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os</w:t>
            </w:r>
            <w:proofErr w:type="spellEnd"/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นำเข้าเพื่อใช้คำสั่งผ่านทาง </w:t>
            </w:r>
            <w:r w:rsidRPr="00227004">
              <w:rPr>
                <w:color w:val="000000" w:themeColor="text1"/>
                <w:sz w:val="24"/>
                <w:szCs w:val="24"/>
              </w:rPr>
              <w:t>command line</w:t>
            </w:r>
          </w:p>
          <w:p w14:paraId="4F6D443A" w14:textId="77777777" w:rsidR="007A3220" w:rsidRPr="00227004" w:rsidRDefault="007A3220" w:rsidP="007A3220">
            <w:pPr>
              <w:keepNext/>
              <w:jc w:val="left"/>
              <w:rPr>
                <w:color w:val="000000" w:themeColor="text1"/>
                <w:sz w:val="24"/>
                <w:szCs w:val="24"/>
              </w:rPr>
            </w:pPr>
            <w:proofErr w:type="gramStart"/>
            <w:r w:rsidRPr="00227004">
              <w:rPr>
                <w:color w:val="000000" w:themeColor="text1"/>
                <w:sz w:val="24"/>
                <w:szCs w:val="24"/>
              </w:rPr>
              <w:t>print(</w:t>
            </w:r>
            <w:proofErr w:type="gramEnd"/>
            <w:r w:rsidRPr="00227004">
              <w:rPr>
                <w:color w:val="000000" w:themeColor="text1"/>
                <w:sz w:val="24"/>
                <w:szCs w:val="24"/>
              </w:rPr>
              <w:t>"Start Project ....")</w:t>
            </w:r>
          </w:p>
          <w:p w14:paraId="2DDF577D" w14:textId="77777777" w:rsidR="007A3220" w:rsidRPr="00227004" w:rsidRDefault="007A3220" w:rsidP="007A3220">
            <w:pPr>
              <w:keepNext/>
              <w:jc w:val="left"/>
              <w:rPr>
                <w:color w:val="000000" w:themeColor="text1"/>
                <w:sz w:val="24"/>
                <w:szCs w:val="24"/>
                <w:cs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 xml:space="preserve">import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Ultrasonict</w:t>
            </w:r>
            <w:proofErr w:type="spellEnd"/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นำเข้าเพื่อคำนวณระยะจากคลื่นเสียง</w:t>
            </w:r>
          </w:p>
        </w:tc>
      </w:tr>
      <w:tr w:rsidR="007A3220" w:rsidRPr="00227004" w14:paraId="43B3AF1C" w14:textId="77777777" w:rsidTr="007A3220">
        <w:tc>
          <w:tcPr>
            <w:tcW w:w="8297" w:type="dxa"/>
          </w:tcPr>
          <w:p w14:paraId="729DA2F3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  <w:cs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cap = cv2.VideoCapture(0)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หน้าต่างไว้แสดงผลแบบเรียลไทม์</w:t>
            </w:r>
          </w:p>
          <w:p w14:paraId="248140BC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cap.set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(3,320)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กำหนดขนาดเฟรมความกว้าง</w:t>
            </w:r>
          </w:p>
          <w:p w14:paraId="0D9D3AE6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cap.set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(4,200) 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กำหนดขนาดเฟรม</w:t>
            </w:r>
            <w:proofErr w:type="spellStart"/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คว</w:t>
            </w:r>
            <w:proofErr w:type="spellEnd"/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มาสูง</w:t>
            </w:r>
          </w:p>
          <w:p w14:paraId="63E951C9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 xml:space="preserve">detector =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dlib.get_frontal_face_detector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()</w:t>
            </w:r>
          </w:p>
          <w:p w14:paraId="7D2CF3DE" w14:textId="327C2395" w:rsidR="007A3220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 xml:space="preserve">predictor =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dlib.shape_predictor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("shape_predictor_68_face_landmarks.dat")</w:t>
            </w:r>
          </w:p>
          <w:p w14:paraId="5F6DDBE6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</w:p>
          <w:p w14:paraId="1A566385" w14:textId="1499FF6B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isWorking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 xml:space="preserve"> = False</w:t>
            </w:r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 xml:space="preserve">#Check status work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armrobot</w:t>
            </w:r>
            <w:proofErr w:type="spellEnd"/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</w:p>
          <w:p w14:paraId="7F349A5D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# xxxxxxxxxxxxxxxxxxxxxxxxxxxxxxxxxxxxxxxxxxxxxxxxxxxxxxxxxxxxxxxxxxxxxx</w:t>
            </w:r>
          </w:p>
          <w:p w14:paraId="2012D2B4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def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WorkingArmRoBot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():</w:t>
            </w:r>
          </w:p>
          <w:p w14:paraId="0D2A130B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>command = "python Servo.py"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ใช้คำสั่งเขียน </w:t>
            </w:r>
            <w:r w:rsidRPr="00227004">
              <w:rPr>
                <w:color w:val="000000" w:themeColor="text1"/>
                <w:sz w:val="24"/>
                <w:szCs w:val="24"/>
              </w:rPr>
              <w:t xml:space="preserve">command line 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เพื่อสั่งทำงานไฟล์ </w:t>
            </w:r>
            <w:r w:rsidRPr="00227004">
              <w:rPr>
                <w:color w:val="000000" w:themeColor="text1"/>
                <w:sz w:val="24"/>
                <w:szCs w:val="24"/>
              </w:rPr>
              <w:t>Servo.py</w:t>
            </w:r>
          </w:p>
          <w:p w14:paraId="222943B2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os.system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(command)</w:t>
            </w:r>
          </w:p>
          <w:p w14:paraId="2416CE12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>print("Run file Servo.py ")</w:t>
            </w:r>
          </w:p>
          <w:p w14:paraId="19EC4A2E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global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isWorking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 xml:space="preserve"> </w:t>
            </w:r>
          </w:p>
          <w:p w14:paraId="18E67EAF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isWorking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 xml:space="preserve"> = False</w:t>
            </w:r>
          </w:p>
          <w:p w14:paraId="5D96CD59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return </w:t>
            </w:r>
          </w:p>
          <w:p w14:paraId="1945220A" w14:textId="0C3796ED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# xxxxxxxxxxxxxxxxxxxxxxxxxxxxxxxxxxxxxxxxxxxxxxxxxxxxxxxxxxxxxxxxxxxxxx</w:t>
            </w:r>
          </w:p>
          <w:p w14:paraId="1D95EAB5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lastRenderedPageBreak/>
              <w:t>print ("Sound on")</w:t>
            </w:r>
          </w:p>
          <w:p w14:paraId="1B59DA07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command = "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aplay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 xml:space="preserve"> Sound_Power-on.wav" 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ใช้คำสั่งเขียน </w:t>
            </w:r>
            <w:r w:rsidRPr="00227004">
              <w:rPr>
                <w:color w:val="000000" w:themeColor="text1"/>
                <w:sz w:val="24"/>
                <w:szCs w:val="24"/>
              </w:rPr>
              <w:t xml:space="preserve">command line 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เพื่อเปิดไฟล์เสียง</w:t>
            </w:r>
          </w:p>
          <w:p w14:paraId="610E01D4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os.system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(command)</w:t>
            </w:r>
          </w:p>
          <w:p w14:paraId="71690033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print("Opening Camera ...")</w:t>
            </w:r>
          </w:p>
          <w:p w14:paraId="64398ABA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while True:</w:t>
            </w:r>
          </w:p>
          <w:p w14:paraId="0E8BF87C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_, frame =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cap.read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()</w:t>
            </w:r>
          </w:p>
          <w:p w14:paraId="2AC86AA4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>gray = cv2.cvtColor(frame, cv2.COLOR_BGR2GRAY)</w:t>
            </w:r>
          </w:p>
          <w:p w14:paraId="65AFD4E4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>faces = detector(gray)</w:t>
            </w:r>
          </w:p>
          <w:p w14:paraId="25871B54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>for face in faces:</w:t>
            </w:r>
          </w:p>
          <w:p w14:paraId="4B301997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x1 =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face.left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()</w:t>
            </w:r>
          </w:p>
          <w:p w14:paraId="0F5298EA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y1 =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face.top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()</w:t>
            </w:r>
          </w:p>
          <w:p w14:paraId="6EC1016D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x2 =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face.right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()</w:t>
            </w:r>
          </w:p>
          <w:p w14:paraId="7D60AA2E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y2 =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face.bottom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()</w:t>
            </w:r>
          </w:p>
          <w:p w14:paraId="0913B77C" w14:textId="498C7084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landmarks = predictor(gray, face)</w:t>
            </w:r>
          </w:p>
          <w:p w14:paraId="5472BA28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TOP_X =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landmarks.part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(62).x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สร้างตัวแปรเพื่อใช้กำหนดจุดที่ริมฝีปากบน กำหนดเป็นแกน </w:t>
            </w:r>
            <w:r w:rsidRPr="00227004">
              <w:rPr>
                <w:color w:val="000000" w:themeColor="text1"/>
                <w:sz w:val="24"/>
                <w:szCs w:val="24"/>
              </w:rPr>
              <w:t>x</w:t>
            </w:r>
          </w:p>
          <w:p w14:paraId="505C7905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TOP_Y =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landmarks.part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(62).y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สร้างตัวแปรเพื่อใช้กำหนดจุดที่ริมฝีปากบน กำหนดเป็นแกน</w:t>
            </w:r>
            <w:r w:rsidRPr="00227004">
              <w:rPr>
                <w:color w:val="000000" w:themeColor="text1"/>
                <w:sz w:val="24"/>
                <w:szCs w:val="24"/>
              </w:rPr>
              <w:t xml:space="preserve"> y</w:t>
            </w:r>
          </w:p>
          <w:p w14:paraId="069B86F1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BOTTOM_X =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landmarks.part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(66).x 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สร้างตัวแปรเพื่อใช้กำหนดจุดที่ริมฝีปากล่าง กำหนดเป็นแกน</w:t>
            </w:r>
            <w:r w:rsidRPr="00227004">
              <w:rPr>
                <w:color w:val="000000" w:themeColor="text1"/>
                <w:sz w:val="24"/>
                <w:szCs w:val="24"/>
              </w:rPr>
              <w:t xml:space="preserve"> x</w:t>
            </w:r>
          </w:p>
          <w:p w14:paraId="17948207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BOTTOM_Y =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landmarks.part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(66).y 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สร้างตัวแปรเพื่อใช้กำหนดจุดที่ริมฝีปากล่าง กำหนดเป็นแกน</w:t>
            </w:r>
            <w:r w:rsidRPr="00227004">
              <w:rPr>
                <w:color w:val="000000" w:themeColor="text1"/>
                <w:sz w:val="24"/>
                <w:szCs w:val="24"/>
              </w:rPr>
              <w:t xml:space="preserve"> y</w:t>
            </w:r>
          </w:p>
          <w:p w14:paraId="374CFC0B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  <w:cs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cv2.circle(frame, (TOP_X, TOP_Y), 2, (255,0,0), -1) </w:t>
            </w:r>
          </w:p>
          <w:p w14:paraId="5A02B6D9" w14:textId="2003B6E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cv2.circle(frame, (BOTTOM_X, BOTTOM_Y), 2, (0,0,255), -1)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</w:p>
          <w:p w14:paraId="352D7B2C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p1 = [TOP_X,TOP_Y]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สร้างตัวแปรเพื่อเรียกใช้ตำแหน่งจุดริมฝีปากบน</w:t>
            </w:r>
          </w:p>
          <w:p w14:paraId="2CDB26BF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p2 = [BOTTOM_X,BOTTOM_Y]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สร้างตัวแปรเพื่อเรียกใช้ตำแหน่งจุดริมฝีปากล่าง</w:t>
            </w:r>
          </w:p>
          <w:p w14:paraId="7944C6E7" w14:textId="06BC3B6E" w:rsidR="007A3220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distance =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math.sqrt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( ((p1[0]-p2[0])**2)+((p1[1]-p2[1])**2) )</w:t>
            </w:r>
          </w:p>
          <w:p w14:paraId="7E409D89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</w:p>
          <w:p w14:paraId="5E8F77BD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  <w:cs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if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isWorking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 xml:space="preserve"> == False :</w:t>
            </w:r>
            <w:r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</w:p>
          <w:p w14:paraId="40F1762F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  <w:cs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    if distance &gt;= 12 :</w:t>
            </w:r>
            <w:r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#</w:t>
            </w:r>
            <w:r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ถ้าระยะห่างของริมฝีปากบน กับ ล่างห่างเกิน 12 </w:t>
            </w:r>
            <w:r>
              <w:rPr>
                <w:color w:val="000000" w:themeColor="text1"/>
                <w:sz w:val="24"/>
                <w:szCs w:val="24"/>
              </w:rPr>
              <w:t>cm</w:t>
            </w:r>
            <w:r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</w:p>
          <w:p w14:paraId="0A4FD1D4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print "Distance mouth :",distance</w:t>
            </w:r>
          </w:p>
          <w:p w14:paraId="333162F2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isWorking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 xml:space="preserve"> = True</w:t>
            </w:r>
          </w:p>
          <w:p w14:paraId="08ADA8D9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print "Run servo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armrobot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"</w:t>
            </w:r>
          </w:p>
          <w:p w14:paraId="09333286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Thread(target=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WorkingArmRoBot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).start()</w:t>
            </w:r>
            <w:r>
              <w:rPr>
                <w:color w:val="000000" w:themeColor="text1"/>
                <w:sz w:val="24"/>
                <w:szCs w:val="24"/>
              </w:rPr>
              <w:t xml:space="preserve"> #</w:t>
            </w:r>
            <w:r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เรียกใช้ฟังก์ชัน แล้วสั่งไฟล์รันไฟล์ </w:t>
            </w:r>
            <w:r>
              <w:rPr>
                <w:color w:val="000000" w:themeColor="text1"/>
                <w:sz w:val="24"/>
                <w:szCs w:val="24"/>
              </w:rPr>
              <w:t>Servo.py</w:t>
            </w:r>
          </w:p>
          <w:p w14:paraId="0C26002C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    else:</w:t>
            </w:r>
          </w:p>
          <w:p w14:paraId="28E14205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print "Distance mouth :",distance</w:t>
            </w:r>
          </w:p>
          <w:p w14:paraId="64AE8FD5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  <w:cs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else:</w:t>
            </w:r>
            <w:r>
              <w:rPr>
                <w:color w:val="000000" w:themeColor="text1"/>
                <w:sz w:val="24"/>
                <w:szCs w:val="24"/>
              </w:rPr>
              <w:t xml:space="preserve">  #</w:t>
            </w:r>
            <w:r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ถ้าสถานะ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isWorking</w:t>
            </w:r>
            <w:proofErr w:type="spellEnd"/>
            <w:r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เป็น </w:t>
            </w:r>
            <w:r>
              <w:rPr>
                <w:color w:val="000000" w:themeColor="text1"/>
                <w:sz w:val="24"/>
                <w:szCs w:val="24"/>
              </w:rPr>
              <w:t xml:space="preserve">True </w:t>
            </w:r>
            <w:r>
              <w:rPr>
                <w:rFonts w:hint="cs"/>
                <w:color w:val="000000" w:themeColor="text1"/>
                <w:sz w:val="24"/>
                <w:szCs w:val="24"/>
                <w:cs/>
              </w:rPr>
              <w:t>จะไม่แสดงอะไรเลย</w:t>
            </w:r>
          </w:p>
          <w:p w14:paraId="17D0CC4D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</w:p>
          <w:p w14:paraId="768A352E" w14:textId="2FD12D1B" w:rsidR="007A3220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>cv2.imshow("Frame", frame)</w:t>
            </w:r>
          </w:p>
          <w:p w14:paraId="47388B09" w14:textId="73D2BC2E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key = cv2.waitKey(1)</w:t>
            </w:r>
          </w:p>
          <w:p w14:paraId="5F3AB34E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>if key == 27:</w:t>
            </w:r>
          </w:p>
          <w:p w14:paraId="69FDABC6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    break</w:t>
            </w:r>
          </w:p>
        </w:tc>
      </w:tr>
    </w:tbl>
    <w:p w14:paraId="764A0ADD" w14:textId="75DD02AE" w:rsidR="007A3220" w:rsidRDefault="007A3220" w:rsidP="007A3220">
      <w:pPr>
        <w:pStyle w:val="Caption"/>
      </w:pPr>
      <w:bookmarkStart w:id="128" w:name="_Toc73661428"/>
      <w:r>
        <w:rPr>
          <w:cs/>
        </w:rPr>
        <w:lastRenderedPageBreak/>
        <w:t xml:space="preserve">ตารางที่ </w:t>
      </w:r>
      <w:r w:rsidR="00C05E25">
        <w:fldChar w:fldCharType="begin"/>
      </w:r>
      <w:r w:rsidR="00C05E25">
        <w:instrText xml:space="preserve"> SEQ </w:instrText>
      </w:r>
      <w:r w:rsidR="00C05E25">
        <w:rPr>
          <w:cs/>
        </w:rPr>
        <w:instrText xml:space="preserve">ตารางที่ </w:instrText>
      </w:r>
      <w:r w:rsidR="00C05E25">
        <w:instrText xml:space="preserve">\* ARABIC </w:instrText>
      </w:r>
      <w:r w:rsidR="00C05E25">
        <w:fldChar w:fldCharType="separate"/>
      </w:r>
      <w:r w:rsidR="00281F97">
        <w:rPr>
          <w:noProof/>
          <w:cs/>
        </w:rPr>
        <w:t>15</w:t>
      </w:r>
      <w:r w:rsidR="00C05E25">
        <w:rPr>
          <w:noProof/>
        </w:rPr>
        <w:fldChar w:fldCharType="end"/>
      </w:r>
      <w:r>
        <w:t xml:space="preserve"> Servo.py</w:t>
      </w:r>
      <w:bookmarkEnd w:id="12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7"/>
      </w:tblGrid>
      <w:tr w:rsidR="007A3220" w:rsidRPr="004B625D" w14:paraId="79F28A0C" w14:textId="77777777" w:rsidTr="007A3220">
        <w:tc>
          <w:tcPr>
            <w:tcW w:w="8297" w:type="dxa"/>
          </w:tcPr>
          <w:p w14:paraId="01BF7A92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>from __future__ import division</w:t>
            </w:r>
          </w:p>
          <w:p w14:paraId="29CDDF53" w14:textId="56340D7B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>import time</w:t>
            </w:r>
            <w:r w:rsidR="004B625D" w:rsidRPr="004B625D">
              <w:rPr>
                <w:rFonts w:hint="cs"/>
                <w:sz w:val="24"/>
                <w:szCs w:val="24"/>
                <w:cs/>
              </w:rPr>
              <w:t xml:space="preserve"> </w:t>
            </w:r>
            <w:r w:rsidR="004B625D" w:rsidRPr="004B625D">
              <w:rPr>
                <w:color w:val="000000" w:themeColor="text1"/>
                <w:sz w:val="24"/>
                <w:szCs w:val="24"/>
              </w:rPr>
              <w:t>#</w:t>
            </w:r>
            <w:r w:rsidR="004B625D" w:rsidRPr="004B625D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นำเข้าเพื่อคิดเวลา</w:t>
            </w:r>
          </w:p>
          <w:p w14:paraId="59FD340B" w14:textId="11FB5AA8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>import Adafruit_PCA9685</w:t>
            </w:r>
            <w:r w:rsidR="004B625D" w:rsidRPr="004B625D">
              <w:rPr>
                <w:rFonts w:hint="cs"/>
                <w:sz w:val="24"/>
                <w:szCs w:val="24"/>
                <w:cs/>
              </w:rPr>
              <w:t xml:space="preserve"> </w:t>
            </w:r>
            <w:r w:rsidR="004B625D" w:rsidRPr="004B625D">
              <w:rPr>
                <w:color w:val="000000" w:themeColor="text1"/>
                <w:sz w:val="24"/>
                <w:szCs w:val="24"/>
              </w:rPr>
              <w:t>#</w:t>
            </w:r>
            <w:r w:rsidR="004B625D" w:rsidRPr="004B625D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นำเข้าเพื่อเรียกไลบรารีควบคุมการทำงาน </w:t>
            </w:r>
            <w:r w:rsidR="004B625D" w:rsidRPr="004B625D">
              <w:rPr>
                <w:color w:val="000000" w:themeColor="text1"/>
                <w:sz w:val="24"/>
                <w:szCs w:val="24"/>
              </w:rPr>
              <w:t xml:space="preserve">Servo Motor 16 </w:t>
            </w:r>
            <w:r w:rsidR="004B625D" w:rsidRPr="004B625D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ช่อง </w:t>
            </w:r>
            <w:r w:rsidR="004B625D" w:rsidRPr="004B625D">
              <w:rPr>
                <w:color w:val="000000" w:themeColor="text1"/>
                <w:sz w:val="24"/>
                <w:szCs w:val="24"/>
              </w:rPr>
              <w:t xml:space="preserve"> </w:t>
            </w:r>
          </w:p>
          <w:p w14:paraId="61C26003" w14:textId="21ED0EE6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import multiprocessing as </w:t>
            </w:r>
            <w:proofErr w:type="spellStart"/>
            <w:r w:rsidRPr="004B625D">
              <w:rPr>
                <w:sz w:val="24"/>
                <w:szCs w:val="24"/>
              </w:rPr>
              <w:t>mp</w:t>
            </w:r>
            <w:proofErr w:type="spellEnd"/>
            <w:r w:rsidR="004B625D" w:rsidRPr="004B625D">
              <w:rPr>
                <w:rFonts w:hint="cs"/>
                <w:sz w:val="24"/>
                <w:szCs w:val="24"/>
                <w:cs/>
              </w:rPr>
              <w:t xml:space="preserve"> </w:t>
            </w:r>
            <w:r w:rsidR="004B625D" w:rsidRPr="004B625D">
              <w:rPr>
                <w:color w:val="000000" w:themeColor="text1"/>
                <w:sz w:val="24"/>
                <w:szCs w:val="24"/>
              </w:rPr>
              <w:t>#</w:t>
            </w:r>
            <w:r w:rsidR="004B625D" w:rsidRPr="004B625D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นำเข้าเพื่อให้โปรแกรมทำงานหลายงานได้พร้อมกัน</w:t>
            </w:r>
          </w:p>
          <w:p w14:paraId="78EA4102" w14:textId="27D1BB1E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import </w:t>
            </w:r>
            <w:proofErr w:type="spellStart"/>
            <w:r w:rsidRPr="004B625D">
              <w:rPr>
                <w:sz w:val="24"/>
                <w:szCs w:val="24"/>
              </w:rPr>
              <w:t>Ultrasonict</w:t>
            </w:r>
            <w:proofErr w:type="spellEnd"/>
            <w:r w:rsidR="004B625D" w:rsidRPr="004B625D">
              <w:rPr>
                <w:rFonts w:hint="cs"/>
                <w:sz w:val="24"/>
                <w:szCs w:val="24"/>
                <w:cs/>
              </w:rPr>
              <w:t xml:space="preserve"> </w:t>
            </w:r>
            <w:proofErr w:type="spellStart"/>
            <w:r w:rsidR="004B625D" w:rsidRPr="004B625D">
              <w:rPr>
                <w:color w:val="000000" w:themeColor="text1"/>
                <w:sz w:val="24"/>
                <w:szCs w:val="24"/>
              </w:rPr>
              <w:t>Ultrasonict</w:t>
            </w:r>
            <w:proofErr w:type="spellEnd"/>
            <w:r w:rsidR="004B625D" w:rsidRPr="004B625D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="004B625D" w:rsidRPr="004B625D">
              <w:rPr>
                <w:color w:val="000000" w:themeColor="text1"/>
                <w:sz w:val="24"/>
                <w:szCs w:val="24"/>
              </w:rPr>
              <w:t>#</w:t>
            </w:r>
            <w:r w:rsidR="004B625D" w:rsidRPr="004B625D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นำเข้าเพื่อคำนวณระยะจากคลื่นเสียง</w:t>
            </w:r>
          </w:p>
          <w:p w14:paraId="3756045F" w14:textId="10A21E01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import </w:t>
            </w:r>
            <w:proofErr w:type="spellStart"/>
            <w:r w:rsidRPr="004B625D">
              <w:rPr>
                <w:sz w:val="24"/>
                <w:szCs w:val="24"/>
              </w:rPr>
              <w:t>os</w:t>
            </w:r>
            <w:proofErr w:type="spellEnd"/>
            <w:r w:rsidR="004B625D" w:rsidRPr="004B625D">
              <w:rPr>
                <w:rFonts w:hint="cs"/>
                <w:sz w:val="24"/>
                <w:szCs w:val="24"/>
                <w:cs/>
              </w:rPr>
              <w:t xml:space="preserve"> </w:t>
            </w:r>
            <w:r w:rsidR="004B625D" w:rsidRPr="004B625D">
              <w:rPr>
                <w:color w:val="000000" w:themeColor="text1"/>
                <w:sz w:val="24"/>
                <w:szCs w:val="24"/>
              </w:rPr>
              <w:t>#</w:t>
            </w:r>
            <w:r w:rsidR="004B625D" w:rsidRPr="004B625D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นำเข้าเพื่อใช้คำสั่งผ่านทาง </w:t>
            </w:r>
            <w:r w:rsidR="004B625D" w:rsidRPr="004B625D">
              <w:rPr>
                <w:color w:val="000000" w:themeColor="text1"/>
                <w:sz w:val="24"/>
                <w:szCs w:val="24"/>
              </w:rPr>
              <w:t>command line</w:t>
            </w:r>
          </w:p>
        </w:tc>
      </w:tr>
      <w:tr w:rsidR="007A3220" w:rsidRPr="004B625D" w14:paraId="3B4A9E6B" w14:textId="77777777" w:rsidTr="007A3220">
        <w:tc>
          <w:tcPr>
            <w:tcW w:w="8297" w:type="dxa"/>
          </w:tcPr>
          <w:p w14:paraId="02369A95" w14:textId="5D13B8BC" w:rsidR="007A3220" w:rsidRPr="004B625D" w:rsidRDefault="007A3220" w:rsidP="007A3220">
            <w:pPr>
              <w:rPr>
                <w:sz w:val="24"/>
                <w:szCs w:val="24"/>
              </w:rPr>
            </w:pPr>
            <w:proofErr w:type="spellStart"/>
            <w:r w:rsidRPr="004B625D">
              <w:rPr>
                <w:sz w:val="24"/>
                <w:szCs w:val="24"/>
              </w:rPr>
              <w:t>pwm</w:t>
            </w:r>
            <w:proofErr w:type="spellEnd"/>
            <w:r w:rsidRPr="004B625D">
              <w:rPr>
                <w:sz w:val="24"/>
                <w:szCs w:val="24"/>
              </w:rPr>
              <w:t xml:space="preserve"> = Adafruit_PCA9685.PCA9685()</w:t>
            </w:r>
          </w:p>
          <w:p w14:paraId="03D4FA35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>print("Run file Servo.py")</w:t>
            </w:r>
          </w:p>
          <w:p w14:paraId="1C8F7FF3" w14:textId="77777777" w:rsidR="007A3220" w:rsidRPr="004B625D" w:rsidRDefault="007A3220" w:rsidP="007A3220">
            <w:pPr>
              <w:rPr>
                <w:sz w:val="24"/>
                <w:szCs w:val="24"/>
              </w:rPr>
            </w:pPr>
          </w:p>
          <w:p w14:paraId="482C5CB1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proofErr w:type="spellStart"/>
            <w:r w:rsidRPr="004B625D">
              <w:rPr>
                <w:sz w:val="24"/>
                <w:szCs w:val="24"/>
              </w:rPr>
              <w:t>def</w:t>
            </w:r>
            <w:proofErr w:type="spellEnd"/>
            <w:r w:rsidRPr="004B625D">
              <w:rPr>
                <w:sz w:val="24"/>
                <w:szCs w:val="24"/>
              </w:rPr>
              <w:t xml:space="preserve"> </w:t>
            </w:r>
            <w:proofErr w:type="spellStart"/>
            <w:r w:rsidRPr="004B625D">
              <w:rPr>
                <w:sz w:val="24"/>
                <w:szCs w:val="24"/>
              </w:rPr>
              <w:t>set_servo_pulse</w:t>
            </w:r>
            <w:proofErr w:type="spellEnd"/>
            <w:r w:rsidRPr="004B625D">
              <w:rPr>
                <w:sz w:val="24"/>
                <w:szCs w:val="24"/>
              </w:rPr>
              <w:t>(channel, pulse):</w:t>
            </w:r>
          </w:p>
          <w:p w14:paraId="68ECD192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</w:t>
            </w:r>
            <w:proofErr w:type="spellStart"/>
            <w:r w:rsidRPr="004B625D">
              <w:rPr>
                <w:sz w:val="24"/>
                <w:szCs w:val="24"/>
              </w:rPr>
              <w:t>pulse_length</w:t>
            </w:r>
            <w:proofErr w:type="spellEnd"/>
            <w:r w:rsidRPr="004B625D">
              <w:rPr>
                <w:sz w:val="24"/>
                <w:szCs w:val="24"/>
              </w:rPr>
              <w:t xml:space="preserve"> = 1000000    # 1,000,000 us per second</w:t>
            </w:r>
          </w:p>
          <w:p w14:paraId="6030B956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</w:t>
            </w:r>
            <w:proofErr w:type="spellStart"/>
            <w:r w:rsidRPr="004B625D">
              <w:rPr>
                <w:sz w:val="24"/>
                <w:szCs w:val="24"/>
              </w:rPr>
              <w:t>pulse_length</w:t>
            </w:r>
            <w:proofErr w:type="spellEnd"/>
            <w:r w:rsidRPr="004B625D">
              <w:rPr>
                <w:sz w:val="24"/>
                <w:szCs w:val="24"/>
              </w:rPr>
              <w:t xml:space="preserve"> //= 60       # 60 Hz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  <w:p w14:paraId="4842F647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print('{0}us per </w:t>
            </w:r>
            <w:proofErr w:type="spellStart"/>
            <w:r w:rsidRPr="004B625D">
              <w:rPr>
                <w:sz w:val="24"/>
                <w:szCs w:val="24"/>
              </w:rPr>
              <w:t>period'.format</w:t>
            </w:r>
            <w:proofErr w:type="spellEnd"/>
            <w:r w:rsidRPr="004B625D">
              <w:rPr>
                <w:sz w:val="24"/>
                <w:szCs w:val="24"/>
              </w:rPr>
              <w:t>(</w:t>
            </w:r>
            <w:proofErr w:type="spellStart"/>
            <w:r w:rsidRPr="004B625D">
              <w:rPr>
                <w:sz w:val="24"/>
                <w:szCs w:val="24"/>
              </w:rPr>
              <w:t>pulse_length</w:t>
            </w:r>
            <w:proofErr w:type="spellEnd"/>
            <w:r w:rsidRPr="004B625D">
              <w:rPr>
                <w:sz w:val="24"/>
                <w:szCs w:val="24"/>
              </w:rPr>
              <w:t>))</w:t>
            </w:r>
          </w:p>
          <w:p w14:paraId="4BEEDA0F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</w:t>
            </w:r>
            <w:proofErr w:type="spellStart"/>
            <w:r w:rsidRPr="004B625D">
              <w:rPr>
                <w:sz w:val="24"/>
                <w:szCs w:val="24"/>
              </w:rPr>
              <w:t>pulse_length</w:t>
            </w:r>
            <w:proofErr w:type="spellEnd"/>
            <w:r w:rsidRPr="004B625D">
              <w:rPr>
                <w:sz w:val="24"/>
                <w:szCs w:val="24"/>
              </w:rPr>
              <w:t xml:space="preserve"> //= 4096     # 12 bits of resolution</w:t>
            </w:r>
          </w:p>
          <w:p w14:paraId="25304A3E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print('{0}us per </w:t>
            </w:r>
            <w:proofErr w:type="spellStart"/>
            <w:r w:rsidRPr="004B625D">
              <w:rPr>
                <w:sz w:val="24"/>
                <w:szCs w:val="24"/>
              </w:rPr>
              <w:t>bit'.format</w:t>
            </w:r>
            <w:proofErr w:type="spellEnd"/>
            <w:r w:rsidRPr="004B625D">
              <w:rPr>
                <w:sz w:val="24"/>
                <w:szCs w:val="24"/>
              </w:rPr>
              <w:t>(</w:t>
            </w:r>
            <w:proofErr w:type="spellStart"/>
            <w:r w:rsidRPr="004B625D">
              <w:rPr>
                <w:sz w:val="24"/>
                <w:szCs w:val="24"/>
              </w:rPr>
              <w:t>pulse_length</w:t>
            </w:r>
            <w:proofErr w:type="spellEnd"/>
            <w:r w:rsidRPr="004B625D">
              <w:rPr>
                <w:sz w:val="24"/>
                <w:szCs w:val="24"/>
              </w:rPr>
              <w:t>))</w:t>
            </w:r>
          </w:p>
          <w:p w14:paraId="489CE95D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pulse *= 1000</w:t>
            </w:r>
          </w:p>
          <w:p w14:paraId="46B18182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pulse //= </w:t>
            </w:r>
            <w:proofErr w:type="spellStart"/>
            <w:r w:rsidRPr="004B625D">
              <w:rPr>
                <w:sz w:val="24"/>
                <w:szCs w:val="24"/>
              </w:rPr>
              <w:t>pulse_length</w:t>
            </w:r>
            <w:proofErr w:type="spellEnd"/>
          </w:p>
          <w:p w14:paraId="22C22135" w14:textId="1F00667A" w:rsidR="007A3220" w:rsidRPr="004B625D" w:rsidRDefault="007A3220" w:rsidP="007A3220">
            <w:pPr>
              <w:rPr>
                <w:sz w:val="24"/>
                <w:szCs w:val="24"/>
                <w:cs/>
              </w:rPr>
            </w:pPr>
            <w:r w:rsidRPr="004B625D">
              <w:rPr>
                <w:sz w:val="24"/>
                <w:szCs w:val="24"/>
              </w:rPr>
              <w:t xml:space="preserve">    </w:t>
            </w:r>
            <w:proofErr w:type="spellStart"/>
            <w:r w:rsidRPr="004B625D">
              <w:rPr>
                <w:sz w:val="24"/>
                <w:szCs w:val="24"/>
              </w:rPr>
              <w:t>pwm.set_pwm</w:t>
            </w:r>
            <w:proofErr w:type="spellEnd"/>
            <w:r w:rsidRPr="004B625D">
              <w:rPr>
                <w:sz w:val="24"/>
                <w:szCs w:val="24"/>
              </w:rPr>
              <w:t>(channel, 0, pulse)</w:t>
            </w:r>
            <w:r w:rsidR="004B625D">
              <w:rPr>
                <w:sz w:val="24"/>
                <w:szCs w:val="24"/>
              </w:rPr>
              <w:t xml:space="preserve"> #</w:t>
            </w:r>
            <w:r w:rsidR="004B625D">
              <w:rPr>
                <w:rFonts w:hint="cs"/>
                <w:sz w:val="24"/>
                <w:szCs w:val="24"/>
                <w:cs/>
              </w:rPr>
              <w:t xml:space="preserve">ควบคุมการทำงานของ </w:t>
            </w:r>
            <w:r w:rsidR="004B625D">
              <w:rPr>
                <w:sz w:val="24"/>
                <w:szCs w:val="24"/>
              </w:rPr>
              <w:t xml:space="preserve">Servo Motor </w:t>
            </w:r>
            <w:r w:rsidR="004B625D">
              <w:rPr>
                <w:rFonts w:hint="cs"/>
                <w:sz w:val="24"/>
                <w:szCs w:val="24"/>
                <w:cs/>
              </w:rPr>
              <w:t xml:space="preserve">หมายเลข 0 </w:t>
            </w:r>
          </w:p>
          <w:p w14:paraId="0C80C4F3" w14:textId="0B6390AB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</w:t>
            </w:r>
            <w:proofErr w:type="spellStart"/>
            <w:r w:rsidRPr="004B625D">
              <w:rPr>
                <w:sz w:val="24"/>
                <w:szCs w:val="24"/>
              </w:rPr>
              <w:t>pwm.set_pwm</w:t>
            </w:r>
            <w:proofErr w:type="spellEnd"/>
            <w:r w:rsidRPr="004B625D">
              <w:rPr>
                <w:sz w:val="24"/>
                <w:szCs w:val="24"/>
              </w:rPr>
              <w:t>(channel, 1, pulse)</w:t>
            </w:r>
            <w:r w:rsidR="004B625D">
              <w:rPr>
                <w:rFonts w:hint="cs"/>
                <w:sz w:val="24"/>
                <w:szCs w:val="24"/>
                <w:cs/>
              </w:rPr>
              <w:t xml:space="preserve"> </w:t>
            </w:r>
            <w:r w:rsidR="004B625D">
              <w:rPr>
                <w:sz w:val="24"/>
                <w:szCs w:val="24"/>
              </w:rPr>
              <w:t>#</w:t>
            </w:r>
            <w:r w:rsidR="004B625D">
              <w:rPr>
                <w:rFonts w:hint="cs"/>
                <w:sz w:val="24"/>
                <w:szCs w:val="24"/>
                <w:cs/>
              </w:rPr>
              <w:t xml:space="preserve">ควบคุมการทำงานของ </w:t>
            </w:r>
            <w:r w:rsidR="004B625D">
              <w:rPr>
                <w:sz w:val="24"/>
                <w:szCs w:val="24"/>
              </w:rPr>
              <w:t xml:space="preserve">Servo Motor </w:t>
            </w:r>
            <w:r w:rsidR="004B625D">
              <w:rPr>
                <w:rFonts w:hint="cs"/>
                <w:sz w:val="24"/>
                <w:szCs w:val="24"/>
                <w:cs/>
              </w:rPr>
              <w:t>หมายเลข 1</w:t>
            </w:r>
          </w:p>
          <w:p w14:paraId="431057D3" w14:textId="0E0891CA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</w:t>
            </w:r>
            <w:proofErr w:type="spellStart"/>
            <w:r w:rsidRPr="004B625D">
              <w:rPr>
                <w:sz w:val="24"/>
                <w:szCs w:val="24"/>
              </w:rPr>
              <w:t>pwm.set_pwm</w:t>
            </w:r>
            <w:proofErr w:type="spellEnd"/>
            <w:r w:rsidRPr="004B625D">
              <w:rPr>
                <w:sz w:val="24"/>
                <w:szCs w:val="24"/>
              </w:rPr>
              <w:t>(channel, 2, pulse)</w:t>
            </w:r>
            <w:r w:rsidR="004B625D">
              <w:rPr>
                <w:rFonts w:hint="cs"/>
                <w:sz w:val="24"/>
                <w:szCs w:val="24"/>
                <w:cs/>
              </w:rPr>
              <w:t xml:space="preserve"> </w:t>
            </w:r>
            <w:r w:rsidR="004B625D">
              <w:rPr>
                <w:sz w:val="24"/>
                <w:szCs w:val="24"/>
              </w:rPr>
              <w:t>#</w:t>
            </w:r>
            <w:r w:rsidR="004B625D">
              <w:rPr>
                <w:rFonts w:hint="cs"/>
                <w:sz w:val="24"/>
                <w:szCs w:val="24"/>
                <w:cs/>
              </w:rPr>
              <w:t xml:space="preserve">ควบคุมการทำงานของ </w:t>
            </w:r>
            <w:r w:rsidR="004B625D">
              <w:rPr>
                <w:sz w:val="24"/>
                <w:szCs w:val="24"/>
              </w:rPr>
              <w:t xml:space="preserve">Servo Motor </w:t>
            </w:r>
            <w:r w:rsidR="004B625D">
              <w:rPr>
                <w:rFonts w:hint="cs"/>
                <w:sz w:val="24"/>
                <w:szCs w:val="24"/>
                <w:cs/>
              </w:rPr>
              <w:t>หมายเลข 2</w:t>
            </w:r>
          </w:p>
          <w:p w14:paraId="6506004F" w14:textId="5FA04EC4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</w:t>
            </w:r>
            <w:proofErr w:type="spellStart"/>
            <w:r w:rsidRPr="004B625D">
              <w:rPr>
                <w:sz w:val="24"/>
                <w:szCs w:val="24"/>
              </w:rPr>
              <w:t>pwm.set_pwm</w:t>
            </w:r>
            <w:proofErr w:type="spellEnd"/>
            <w:r w:rsidRPr="004B625D">
              <w:rPr>
                <w:sz w:val="24"/>
                <w:szCs w:val="24"/>
              </w:rPr>
              <w:t>(channel, 3, pulse)</w:t>
            </w:r>
            <w:r w:rsidR="004B625D">
              <w:rPr>
                <w:rFonts w:hint="cs"/>
                <w:sz w:val="24"/>
                <w:szCs w:val="24"/>
                <w:cs/>
              </w:rPr>
              <w:t xml:space="preserve"> </w:t>
            </w:r>
            <w:r w:rsidR="004B625D">
              <w:rPr>
                <w:sz w:val="24"/>
                <w:szCs w:val="24"/>
              </w:rPr>
              <w:t>#</w:t>
            </w:r>
            <w:r w:rsidR="004B625D">
              <w:rPr>
                <w:rFonts w:hint="cs"/>
                <w:sz w:val="24"/>
                <w:szCs w:val="24"/>
                <w:cs/>
              </w:rPr>
              <w:t xml:space="preserve">ควบคุมการทำงานของ </w:t>
            </w:r>
            <w:r w:rsidR="004B625D">
              <w:rPr>
                <w:sz w:val="24"/>
                <w:szCs w:val="24"/>
              </w:rPr>
              <w:t xml:space="preserve">Servo Motor </w:t>
            </w:r>
            <w:r w:rsidR="004B625D">
              <w:rPr>
                <w:rFonts w:hint="cs"/>
                <w:sz w:val="24"/>
                <w:szCs w:val="24"/>
                <w:cs/>
              </w:rPr>
              <w:t>หมายเลข 3</w:t>
            </w:r>
          </w:p>
          <w:p w14:paraId="5E95FCCB" w14:textId="629E3901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</w:t>
            </w:r>
            <w:proofErr w:type="spellStart"/>
            <w:r w:rsidRPr="004B625D">
              <w:rPr>
                <w:sz w:val="24"/>
                <w:szCs w:val="24"/>
              </w:rPr>
              <w:t>pwm.set_pwm</w:t>
            </w:r>
            <w:proofErr w:type="spellEnd"/>
            <w:r w:rsidRPr="004B625D">
              <w:rPr>
                <w:sz w:val="24"/>
                <w:szCs w:val="24"/>
              </w:rPr>
              <w:t>(channel, 4, pulse)</w:t>
            </w:r>
            <w:r w:rsidR="004B625D">
              <w:rPr>
                <w:rFonts w:hint="cs"/>
                <w:sz w:val="24"/>
                <w:szCs w:val="24"/>
                <w:cs/>
              </w:rPr>
              <w:t xml:space="preserve"> </w:t>
            </w:r>
            <w:r w:rsidR="004B625D">
              <w:rPr>
                <w:sz w:val="24"/>
                <w:szCs w:val="24"/>
              </w:rPr>
              <w:t>#</w:t>
            </w:r>
            <w:r w:rsidR="004B625D">
              <w:rPr>
                <w:rFonts w:hint="cs"/>
                <w:sz w:val="24"/>
                <w:szCs w:val="24"/>
                <w:cs/>
              </w:rPr>
              <w:t xml:space="preserve">ควบคุมการทำงานของ </w:t>
            </w:r>
            <w:r w:rsidR="004B625D">
              <w:rPr>
                <w:sz w:val="24"/>
                <w:szCs w:val="24"/>
              </w:rPr>
              <w:t xml:space="preserve">Servo Motor </w:t>
            </w:r>
            <w:r w:rsidR="004B625D">
              <w:rPr>
                <w:rFonts w:hint="cs"/>
                <w:sz w:val="24"/>
                <w:szCs w:val="24"/>
                <w:cs/>
              </w:rPr>
              <w:t>หมายเลข 4</w:t>
            </w:r>
          </w:p>
          <w:p w14:paraId="6A0A8C1A" w14:textId="6ADAED76" w:rsidR="007A3220" w:rsidRPr="004B625D" w:rsidRDefault="007A3220" w:rsidP="007A3220">
            <w:pPr>
              <w:rPr>
                <w:sz w:val="24"/>
                <w:szCs w:val="24"/>
              </w:rPr>
            </w:pPr>
            <w:proofErr w:type="spellStart"/>
            <w:r w:rsidRPr="004B625D">
              <w:rPr>
                <w:sz w:val="24"/>
                <w:szCs w:val="24"/>
              </w:rPr>
              <w:t>pwm.set_pwm_freq</w:t>
            </w:r>
            <w:proofErr w:type="spellEnd"/>
            <w:r w:rsidRPr="004B625D">
              <w:rPr>
                <w:sz w:val="24"/>
                <w:szCs w:val="24"/>
              </w:rPr>
              <w:t>(60)</w:t>
            </w:r>
          </w:p>
          <w:p w14:paraId="31ADA09B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''' convert pulse to degree </w:t>
            </w:r>
          </w:p>
          <w:p w14:paraId="6CF72802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variable a Is Channel</w:t>
            </w:r>
          </w:p>
          <w:p w14:paraId="60C6BC6D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variable b To 0, don't need to pay attention</w:t>
            </w:r>
          </w:p>
          <w:p w14:paraId="44C62F7F" w14:textId="2C6F13C8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variable c Is Degree</w:t>
            </w:r>
          </w:p>
          <w:p w14:paraId="0218E1F3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</w:t>
            </w:r>
            <w:proofErr w:type="spellStart"/>
            <w:r w:rsidRPr="004B625D">
              <w:rPr>
                <w:sz w:val="24"/>
                <w:szCs w:val="24"/>
              </w:rPr>
              <w:t>servo_min</w:t>
            </w:r>
            <w:proofErr w:type="spellEnd"/>
            <w:r w:rsidRPr="004B625D">
              <w:rPr>
                <w:sz w:val="24"/>
                <w:szCs w:val="24"/>
              </w:rPr>
              <w:t xml:space="preserve"> </w:t>
            </w:r>
            <w:r w:rsidRPr="004B625D">
              <w:rPr>
                <w:sz w:val="24"/>
                <w:szCs w:val="24"/>
              </w:rPr>
              <w:tab/>
              <w:t>= 100 Hz is 0   degree</w:t>
            </w:r>
          </w:p>
          <w:p w14:paraId="0FA0CD58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</w:t>
            </w:r>
            <w:proofErr w:type="spellStart"/>
            <w:r w:rsidRPr="004B625D">
              <w:rPr>
                <w:sz w:val="24"/>
                <w:szCs w:val="24"/>
              </w:rPr>
              <w:t>servo_Almostmax</w:t>
            </w:r>
            <w:proofErr w:type="spellEnd"/>
            <w:r w:rsidRPr="004B625D">
              <w:rPr>
                <w:sz w:val="24"/>
                <w:szCs w:val="24"/>
              </w:rPr>
              <w:t xml:space="preserve"> </w:t>
            </w:r>
            <w:r w:rsidRPr="004B625D">
              <w:rPr>
                <w:sz w:val="24"/>
                <w:szCs w:val="24"/>
              </w:rPr>
              <w:tab/>
              <w:t>= 600 Hz is 180 degree</w:t>
            </w:r>
          </w:p>
          <w:p w14:paraId="3C63D7FC" w14:textId="3C56BC45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</w:t>
            </w:r>
            <w:proofErr w:type="spellStart"/>
            <w:r w:rsidRPr="004B625D">
              <w:rPr>
                <w:sz w:val="24"/>
                <w:szCs w:val="24"/>
              </w:rPr>
              <w:t>servo_max</w:t>
            </w:r>
            <w:proofErr w:type="spellEnd"/>
            <w:r w:rsidRPr="004B625D">
              <w:rPr>
                <w:sz w:val="24"/>
                <w:szCs w:val="24"/>
              </w:rPr>
              <w:t xml:space="preserve"> </w:t>
            </w:r>
            <w:r w:rsidRPr="004B625D">
              <w:rPr>
                <w:sz w:val="24"/>
                <w:szCs w:val="24"/>
              </w:rPr>
              <w:tab/>
              <w:t>= 700 Hz is 252 degree</w:t>
            </w:r>
          </w:p>
          <w:p w14:paraId="5D61AD5F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0 degree = 100 Hz</w:t>
            </w:r>
          </w:p>
          <w:p w14:paraId="0744F2A7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15 degree = 142 Hz</w:t>
            </w:r>
          </w:p>
          <w:p w14:paraId="7B1D9BAC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30 degree = 183 Hz</w:t>
            </w:r>
          </w:p>
          <w:p w14:paraId="39EA1FBA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45 degree = 225 Hz</w:t>
            </w:r>
          </w:p>
          <w:p w14:paraId="65D0015A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90 degree = 350 Hz</w:t>
            </w:r>
          </w:p>
          <w:p w14:paraId="77D0D147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135 degree = 475 Hz</w:t>
            </w:r>
          </w:p>
          <w:p w14:paraId="3CCA05A5" w14:textId="2A7F25D4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180 degree = 600 Hz</w:t>
            </w:r>
          </w:p>
          <w:p w14:paraId="2D4767EE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1 degree = 2.77 Hz</w:t>
            </w:r>
          </w:p>
          <w:p w14:paraId="1513F58E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>'''</w:t>
            </w:r>
          </w:p>
          <w:p w14:paraId="39D34C89" w14:textId="0D13BE6A" w:rsidR="004B625D" w:rsidRPr="000D1CEB" w:rsidRDefault="004B625D" w:rsidP="004B625D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lastRenderedPageBreak/>
              <w:t>def</w:t>
            </w:r>
            <w:proofErr w:type="spellEnd"/>
            <w:r w:rsidRPr="000D1CEB">
              <w:rPr>
                <w:sz w:val="24"/>
                <w:szCs w:val="24"/>
              </w:rPr>
              <w:t xml:space="preserve">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proofErr w:type="spellStart"/>
            <w:r w:rsidRPr="000D1CEB">
              <w:rPr>
                <w:sz w:val="24"/>
                <w:szCs w:val="24"/>
              </w:rPr>
              <w:t>a,b,c</w:t>
            </w:r>
            <w:proofErr w:type="spellEnd"/>
            <w:r w:rsidRPr="000D1CEB">
              <w:rPr>
                <w:sz w:val="24"/>
                <w:szCs w:val="24"/>
              </w:rPr>
              <w:t>):</w:t>
            </w:r>
            <w:r w:rsidRPr="000D1CEB">
              <w:rPr>
                <w:rFonts w:hint="cs"/>
                <w:sz w:val="24"/>
                <w:szCs w:val="24"/>
                <w:cs/>
              </w:rPr>
              <w:t xml:space="preserve"> </w:t>
            </w:r>
            <w:r w:rsidRPr="000D1CEB">
              <w:rPr>
                <w:sz w:val="24"/>
                <w:szCs w:val="24"/>
              </w:rPr>
              <w:t>#</w:t>
            </w:r>
            <w:r w:rsidRPr="000D1CEB">
              <w:rPr>
                <w:rFonts w:hint="cs"/>
                <w:sz w:val="24"/>
                <w:szCs w:val="24"/>
                <w:cs/>
              </w:rPr>
              <w:t xml:space="preserve">เป็นฟังก์ชันเมื่อมีค่ามุมขององศา ส่งมาให้แปลงค่าเป็น </w:t>
            </w:r>
            <w:r w:rsidRPr="000D1CEB">
              <w:rPr>
                <w:sz w:val="24"/>
                <w:szCs w:val="24"/>
              </w:rPr>
              <w:t>Hz</w:t>
            </w:r>
          </w:p>
          <w:p w14:paraId="7A2BF9B6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proofErr w:type="spellStart"/>
            <w:r w:rsidRPr="000D1CEB">
              <w:rPr>
                <w:sz w:val="24"/>
                <w:szCs w:val="24"/>
              </w:rPr>
              <w:t>re_deg</w:t>
            </w:r>
            <w:proofErr w:type="spellEnd"/>
            <w:r w:rsidRPr="000D1CEB">
              <w:rPr>
                <w:sz w:val="24"/>
                <w:szCs w:val="24"/>
              </w:rPr>
              <w:t xml:space="preserve"> = c</w:t>
            </w:r>
          </w:p>
          <w:p w14:paraId="0417A213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degree = </w:t>
            </w:r>
            <w:r w:rsidRPr="000D1CEB">
              <w:rPr>
                <w:sz w:val="24"/>
                <w:szCs w:val="24"/>
                <w:cs/>
              </w:rPr>
              <w:t>2.77*</w:t>
            </w:r>
            <w:r w:rsidRPr="000D1CEB">
              <w:rPr>
                <w:sz w:val="24"/>
                <w:szCs w:val="24"/>
              </w:rPr>
              <w:t>c</w:t>
            </w:r>
          </w:p>
          <w:p w14:paraId="19B15632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degree = degree+</w:t>
            </w:r>
            <w:r w:rsidRPr="000D1CEB">
              <w:rPr>
                <w:sz w:val="24"/>
                <w:szCs w:val="24"/>
                <w:cs/>
              </w:rPr>
              <w:t>100</w:t>
            </w:r>
          </w:p>
          <w:p w14:paraId="434484D8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degree = </w:t>
            </w:r>
            <w:proofErr w:type="spellStart"/>
            <w:r w:rsidRPr="000D1CEB">
              <w:rPr>
                <w:sz w:val="24"/>
                <w:szCs w:val="24"/>
              </w:rPr>
              <w:t>int</w:t>
            </w:r>
            <w:proofErr w:type="spellEnd"/>
            <w:r w:rsidRPr="000D1CEB">
              <w:rPr>
                <w:sz w:val="24"/>
                <w:szCs w:val="24"/>
              </w:rPr>
              <w:t>(degree)</w:t>
            </w:r>
          </w:p>
          <w:p w14:paraId="36A933A7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proofErr w:type="spellStart"/>
            <w:r w:rsidRPr="000D1CEB">
              <w:rPr>
                <w:sz w:val="24"/>
                <w:szCs w:val="24"/>
              </w:rPr>
              <w:t>pwm.set_pwm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proofErr w:type="spellStart"/>
            <w:r w:rsidRPr="000D1CEB">
              <w:rPr>
                <w:sz w:val="24"/>
                <w:szCs w:val="24"/>
              </w:rPr>
              <w:t>a,b,degree</w:t>
            </w:r>
            <w:proofErr w:type="spellEnd"/>
            <w:r w:rsidRPr="000D1CEB">
              <w:rPr>
                <w:sz w:val="24"/>
                <w:szCs w:val="24"/>
              </w:rPr>
              <w:t>)</w:t>
            </w:r>
          </w:p>
          <w:p w14:paraId="7744332F" w14:textId="543C17CA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return </w:t>
            </w:r>
            <w:proofErr w:type="spellStart"/>
            <w:r w:rsidRPr="000D1CEB">
              <w:rPr>
                <w:sz w:val="24"/>
                <w:szCs w:val="24"/>
              </w:rPr>
              <w:t>re_deg</w:t>
            </w:r>
            <w:proofErr w:type="spellEnd"/>
          </w:p>
          <w:p w14:paraId="0E6C8505" w14:textId="0FA444C7" w:rsidR="004B625D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# xxxxxxxxxxxxxxxxxxxxxxxxxxxxxxxxxxxxxxxxxxxxxxxxxxxxxxxxxxxxxxxxxxxxxx</w:t>
            </w:r>
          </w:p>
          <w:p w14:paraId="2BEF448F" w14:textId="77777777" w:rsidR="00281F97" w:rsidRPr="000D1CEB" w:rsidRDefault="00281F97" w:rsidP="004B625D">
            <w:pPr>
              <w:rPr>
                <w:sz w:val="24"/>
                <w:szCs w:val="24"/>
              </w:rPr>
            </w:pPr>
          </w:p>
          <w:p w14:paraId="3E98057A" w14:textId="60ACBB58" w:rsidR="004B625D" w:rsidRPr="000D1CEB" w:rsidRDefault="004B625D" w:rsidP="004B625D">
            <w:pPr>
              <w:rPr>
                <w:sz w:val="24"/>
                <w:szCs w:val="24"/>
                <w:cs/>
              </w:rPr>
            </w:pPr>
            <w:proofErr w:type="spellStart"/>
            <w:r w:rsidRPr="000D1CEB">
              <w:rPr>
                <w:sz w:val="24"/>
                <w:szCs w:val="24"/>
              </w:rPr>
              <w:t>def</w:t>
            </w:r>
            <w:proofErr w:type="spellEnd"/>
            <w:r w:rsidRPr="000D1CEB">
              <w:rPr>
                <w:sz w:val="24"/>
                <w:szCs w:val="24"/>
              </w:rPr>
              <w:t xml:space="preserve"> default():</w:t>
            </w:r>
            <w:r w:rsidRPr="000D1CEB">
              <w:rPr>
                <w:rFonts w:hint="cs"/>
                <w:sz w:val="24"/>
                <w:szCs w:val="24"/>
                <w:cs/>
              </w:rPr>
              <w:t xml:space="preserve">  </w:t>
            </w:r>
            <w:r w:rsidRPr="000D1CEB">
              <w:rPr>
                <w:sz w:val="24"/>
                <w:szCs w:val="24"/>
              </w:rPr>
              <w:t>#</w:t>
            </w:r>
            <w:r w:rsidRPr="000D1CEB">
              <w:rPr>
                <w:rFonts w:hint="cs"/>
                <w:sz w:val="24"/>
                <w:szCs w:val="24"/>
                <w:cs/>
              </w:rPr>
              <w:t>เซ็ตมุมแต่ละส่วนก่อนทำงานเพื่อป้องกันปัญหาข้อผิดพลาดก่อนหมุม</w:t>
            </w:r>
          </w:p>
          <w:p w14:paraId="18615AB7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10)</w:t>
            </w:r>
          </w:p>
          <w:p w14:paraId="69E1EF07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1B9BC380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41A7C4D1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85)</w:t>
            </w:r>
          </w:p>
          <w:p w14:paraId="5C364C0F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5933D519" w14:textId="20697C19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print("Function: Set Degree Servo Default")</w:t>
            </w:r>
          </w:p>
          <w:p w14:paraId="348317AB" w14:textId="1525F99E" w:rsidR="004B625D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# xxxxxxxxxxxxxxxxxxxxxxxxxxxxxxxxxxxxxxxxxxxxxxxxxxxxxxxxxxxxxxxxxxxxxx</w:t>
            </w:r>
          </w:p>
          <w:p w14:paraId="6CE5E9CD" w14:textId="77777777" w:rsidR="00281F97" w:rsidRPr="000D1CEB" w:rsidRDefault="00281F97" w:rsidP="004B625D">
            <w:pPr>
              <w:rPr>
                <w:sz w:val="24"/>
                <w:szCs w:val="24"/>
              </w:rPr>
            </w:pPr>
          </w:p>
          <w:p w14:paraId="242FD111" w14:textId="04A40D3E" w:rsidR="004B625D" w:rsidRPr="000D1CEB" w:rsidRDefault="004B625D" w:rsidP="004B625D">
            <w:pPr>
              <w:rPr>
                <w:sz w:val="24"/>
                <w:szCs w:val="24"/>
                <w:cs/>
              </w:rPr>
            </w:pPr>
            <w:proofErr w:type="spellStart"/>
            <w:r w:rsidRPr="000D1CEB">
              <w:rPr>
                <w:sz w:val="24"/>
                <w:szCs w:val="24"/>
              </w:rPr>
              <w:t>def</w:t>
            </w:r>
            <w:proofErr w:type="spellEnd"/>
            <w:r w:rsidRPr="000D1CEB">
              <w:rPr>
                <w:sz w:val="24"/>
                <w:szCs w:val="24"/>
              </w:rPr>
              <w:t xml:space="preserve"> </w:t>
            </w:r>
            <w:proofErr w:type="spellStart"/>
            <w:r w:rsidRPr="000D1CEB">
              <w:rPr>
                <w:sz w:val="24"/>
                <w:szCs w:val="24"/>
              </w:rPr>
              <w:t>default_low</w:t>
            </w:r>
            <w:proofErr w:type="spellEnd"/>
            <w:r w:rsidRPr="000D1CEB">
              <w:rPr>
                <w:sz w:val="24"/>
                <w:szCs w:val="24"/>
              </w:rPr>
              <w:t>():</w:t>
            </w:r>
            <w:r w:rsidRPr="000D1CEB">
              <w:rPr>
                <w:rFonts w:hint="cs"/>
                <w:sz w:val="24"/>
                <w:szCs w:val="24"/>
                <w:cs/>
              </w:rPr>
              <w:t xml:space="preserve"> </w:t>
            </w:r>
            <w:r w:rsidRPr="000D1CEB">
              <w:rPr>
                <w:sz w:val="24"/>
                <w:szCs w:val="24"/>
              </w:rPr>
              <w:t>#</w:t>
            </w:r>
            <w:r w:rsidRPr="000D1CEB">
              <w:rPr>
                <w:rFonts w:hint="cs"/>
                <w:sz w:val="24"/>
                <w:szCs w:val="24"/>
                <w:cs/>
              </w:rPr>
              <w:t>ฟังก์ชัน</w:t>
            </w:r>
            <w:r w:rsidR="00DE3909" w:rsidRPr="000D1CEB">
              <w:rPr>
                <w:rFonts w:hint="cs"/>
                <w:sz w:val="24"/>
                <w:szCs w:val="24"/>
                <w:cs/>
              </w:rPr>
              <w:t>หลัก</w:t>
            </w:r>
            <w:r w:rsidRPr="000D1CEB">
              <w:rPr>
                <w:rFonts w:hint="cs"/>
                <w:sz w:val="24"/>
                <w:szCs w:val="24"/>
                <w:cs/>
              </w:rPr>
              <w:t>เตรียม</w:t>
            </w:r>
            <w:r w:rsidR="00DE3909" w:rsidRPr="000D1CEB">
              <w:rPr>
                <w:rFonts w:hint="cs"/>
                <w:sz w:val="24"/>
                <w:szCs w:val="24"/>
                <w:cs/>
              </w:rPr>
              <w:t>พร้อมก่อนตักเริ่มตักอาหาร</w:t>
            </w:r>
          </w:p>
          <w:p w14:paraId="597439C3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10)</w:t>
            </w:r>
          </w:p>
          <w:p w14:paraId="5AD8DDB5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4CBE49DC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3B246659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85)</w:t>
            </w:r>
          </w:p>
          <w:p w14:paraId="3D1DAC3D" w14:textId="727E806F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36656FA9" w14:textId="2826876D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def</w:t>
            </w:r>
            <w:proofErr w:type="spellEnd"/>
            <w:r w:rsidRPr="000D1CEB">
              <w:rPr>
                <w:sz w:val="24"/>
                <w:szCs w:val="24"/>
              </w:rPr>
              <w:t xml:space="preserve"> </w:t>
            </w:r>
            <w:proofErr w:type="spellStart"/>
            <w:r w:rsidRPr="000D1CEB">
              <w:rPr>
                <w:sz w:val="24"/>
                <w:szCs w:val="24"/>
              </w:rPr>
              <w:t>default_low_channel</w:t>
            </w:r>
            <w:proofErr w:type="spellEnd"/>
            <w:r w:rsidRPr="000D1CEB">
              <w:rPr>
                <w:sz w:val="24"/>
                <w:szCs w:val="24"/>
                <w:cs/>
              </w:rPr>
              <w:t xml:space="preserve">1():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="00281F97">
              <w:rPr>
                <w:sz w:val="24"/>
                <w:szCs w:val="24"/>
              </w:rPr>
              <w:t>1</w:t>
            </w:r>
          </w:p>
          <w:p w14:paraId="6C797584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for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 xml:space="preserve"> in range(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20</w:t>
            </w:r>
            <w:r w:rsidRPr="000D1CEB">
              <w:rPr>
                <w:sz w:val="24"/>
                <w:szCs w:val="24"/>
              </w:rPr>
              <w:t>, -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0A9E41F7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</w:t>
            </w:r>
          </w:p>
          <w:p w14:paraId="0A91AFA7" w14:textId="11BA705F" w:rsidR="004B625D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0.01)</w:t>
            </w:r>
          </w:p>
          <w:p w14:paraId="3875B964" w14:textId="77777777" w:rsidR="000D1CEB" w:rsidRPr="000D1CEB" w:rsidRDefault="000D1CEB" w:rsidP="004B625D">
            <w:pPr>
              <w:rPr>
                <w:sz w:val="24"/>
                <w:szCs w:val="24"/>
              </w:rPr>
            </w:pPr>
          </w:p>
          <w:p w14:paraId="120C3FF6" w14:textId="792CBCE9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def</w:t>
            </w:r>
            <w:proofErr w:type="spellEnd"/>
            <w:r w:rsidRPr="000D1CEB">
              <w:rPr>
                <w:sz w:val="24"/>
                <w:szCs w:val="24"/>
              </w:rPr>
              <w:t xml:space="preserve"> </w:t>
            </w:r>
            <w:proofErr w:type="spellStart"/>
            <w:r w:rsidRPr="000D1CEB">
              <w:rPr>
                <w:sz w:val="24"/>
                <w:szCs w:val="24"/>
              </w:rPr>
              <w:t>default_low_channel</w:t>
            </w:r>
            <w:proofErr w:type="spellEnd"/>
            <w:r w:rsidRPr="000D1CEB">
              <w:rPr>
                <w:sz w:val="24"/>
                <w:szCs w:val="24"/>
                <w:cs/>
              </w:rPr>
              <w:t xml:space="preserve">2():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="00281F97">
              <w:rPr>
                <w:sz w:val="24"/>
                <w:szCs w:val="24"/>
              </w:rPr>
              <w:t>2</w:t>
            </w:r>
          </w:p>
          <w:p w14:paraId="7AFE6CDF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for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 xml:space="preserve"> in range(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>, -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0DA3A32C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</w:t>
            </w:r>
          </w:p>
          <w:p w14:paraId="6FF7FBD4" w14:textId="5A47A8B6" w:rsidR="004B625D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 xml:space="preserve">0.01)   </w:t>
            </w:r>
          </w:p>
          <w:p w14:paraId="0A203C6A" w14:textId="77777777" w:rsidR="000D1CEB" w:rsidRPr="000D1CEB" w:rsidRDefault="000D1CEB" w:rsidP="004B625D">
            <w:pPr>
              <w:rPr>
                <w:sz w:val="24"/>
                <w:szCs w:val="24"/>
              </w:rPr>
            </w:pPr>
          </w:p>
          <w:p w14:paraId="1784F69E" w14:textId="0CFA9436" w:rsidR="004B625D" w:rsidRPr="000D1CEB" w:rsidRDefault="004B625D" w:rsidP="004B625D">
            <w:pPr>
              <w:rPr>
                <w:sz w:val="24"/>
                <w:szCs w:val="24"/>
                <w:cs/>
              </w:rPr>
            </w:pPr>
            <w:r w:rsidRPr="000D1CEB">
              <w:rPr>
                <w:sz w:val="24"/>
                <w:szCs w:val="24"/>
              </w:rPr>
              <w:t xml:space="preserve">    if(__name__=='__main__'):</w:t>
            </w:r>
          </w:p>
          <w:p w14:paraId="62F5D5F3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 xml:space="preserve">2 = </w:t>
            </w:r>
            <w:proofErr w:type="spellStart"/>
            <w:r w:rsidRPr="000D1CEB">
              <w:rPr>
                <w:sz w:val="24"/>
                <w:szCs w:val="24"/>
              </w:rPr>
              <w:t>mp.Process</w:t>
            </w:r>
            <w:proofErr w:type="spellEnd"/>
            <w:r w:rsidRPr="000D1CEB">
              <w:rPr>
                <w:sz w:val="24"/>
                <w:szCs w:val="24"/>
              </w:rPr>
              <w:t>(target=</w:t>
            </w:r>
            <w:proofErr w:type="spellStart"/>
            <w:r w:rsidRPr="000D1CEB">
              <w:rPr>
                <w:sz w:val="24"/>
                <w:szCs w:val="24"/>
              </w:rPr>
              <w:t>default_low_channel</w:t>
            </w:r>
            <w:proofErr w:type="spellEnd"/>
            <w:r w:rsidRPr="000D1CEB">
              <w:rPr>
                <w:sz w:val="24"/>
                <w:szCs w:val="24"/>
                <w:cs/>
              </w:rPr>
              <w:t>2)</w:t>
            </w:r>
          </w:p>
          <w:p w14:paraId="6C8A3112" w14:textId="05BBC5EA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 xml:space="preserve">1 = </w:t>
            </w:r>
            <w:proofErr w:type="spellStart"/>
            <w:r w:rsidRPr="000D1CEB">
              <w:rPr>
                <w:sz w:val="24"/>
                <w:szCs w:val="24"/>
              </w:rPr>
              <w:t>mp.Process</w:t>
            </w:r>
            <w:proofErr w:type="spellEnd"/>
            <w:r w:rsidRPr="000D1CEB">
              <w:rPr>
                <w:sz w:val="24"/>
                <w:szCs w:val="24"/>
              </w:rPr>
              <w:t>(target=</w:t>
            </w:r>
            <w:proofErr w:type="spellStart"/>
            <w:r w:rsidRPr="000D1CEB">
              <w:rPr>
                <w:sz w:val="24"/>
                <w:szCs w:val="24"/>
              </w:rPr>
              <w:t>default_low_channel</w:t>
            </w:r>
            <w:proofErr w:type="spellEnd"/>
            <w:r w:rsidRPr="000D1CEB">
              <w:rPr>
                <w:sz w:val="24"/>
                <w:szCs w:val="24"/>
                <w:cs/>
              </w:rPr>
              <w:t>1)</w:t>
            </w:r>
          </w:p>
          <w:p w14:paraId="0C89746E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>2.</w:t>
            </w:r>
            <w:r w:rsidRPr="000D1CEB">
              <w:rPr>
                <w:sz w:val="24"/>
                <w:szCs w:val="24"/>
              </w:rPr>
              <w:t>start()</w:t>
            </w:r>
          </w:p>
          <w:p w14:paraId="1044613A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>1.</w:t>
            </w:r>
            <w:r w:rsidRPr="000D1CEB">
              <w:rPr>
                <w:sz w:val="24"/>
                <w:szCs w:val="24"/>
              </w:rPr>
              <w:t>start()</w:t>
            </w:r>
          </w:p>
          <w:p w14:paraId="4F494908" w14:textId="3EFB5876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0.5)</w:t>
            </w:r>
          </w:p>
          <w:p w14:paraId="49838A8D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# xxxxxxxxxxxxxxxxxxxxxxxxxxxxxxxxxxxxxxxxxxxxxxxxxxxxxxxxxxxxxxxxxxxxxx</w:t>
            </w:r>
          </w:p>
          <w:p w14:paraId="4ED54956" w14:textId="0BE900D4" w:rsidR="004B625D" w:rsidRPr="000D1CEB" w:rsidRDefault="004B625D" w:rsidP="004B625D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lastRenderedPageBreak/>
              <w:t>def</w:t>
            </w:r>
            <w:proofErr w:type="spellEnd"/>
            <w:r w:rsidRPr="000D1CEB">
              <w:rPr>
                <w:sz w:val="24"/>
                <w:szCs w:val="24"/>
              </w:rPr>
              <w:t xml:space="preserve"> </w:t>
            </w:r>
            <w:proofErr w:type="spellStart"/>
            <w:r w:rsidRPr="000D1CEB">
              <w:rPr>
                <w:sz w:val="24"/>
                <w:szCs w:val="24"/>
              </w:rPr>
              <w:t>default_rice</w:t>
            </w:r>
            <w:proofErr w:type="spellEnd"/>
            <w:r w:rsidRPr="000D1CEB">
              <w:rPr>
                <w:sz w:val="24"/>
                <w:szCs w:val="24"/>
              </w:rPr>
              <w:t>():</w:t>
            </w:r>
            <w:r w:rsidR="00DE3909" w:rsidRPr="000D1CEB">
              <w:rPr>
                <w:rFonts w:hint="cs"/>
                <w:sz w:val="24"/>
                <w:szCs w:val="24"/>
                <w:cs/>
              </w:rPr>
              <w:t xml:space="preserve"> </w:t>
            </w:r>
            <w:r w:rsidR="00DE3909" w:rsidRPr="000D1CEB">
              <w:rPr>
                <w:sz w:val="24"/>
                <w:szCs w:val="24"/>
              </w:rPr>
              <w:t>#</w:t>
            </w:r>
            <w:r w:rsidR="00DE3909" w:rsidRPr="000D1CEB">
              <w:rPr>
                <w:rFonts w:hint="cs"/>
                <w:sz w:val="24"/>
                <w:szCs w:val="24"/>
                <w:cs/>
              </w:rPr>
              <w:t>ฟังก์ชันควบคุมการหมุมการทำงานให้แขนกลตักอาหาร</w:t>
            </w:r>
          </w:p>
          <w:p w14:paraId="676B38DD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def</w:t>
            </w:r>
            <w:proofErr w:type="spellEnd"/>
            <w:r w:rsidRPr="000D1CEB">
              <w:rPr>
                <w:sz w:val="24"/>
                <w:szCs w:val="24"/>
              </w:rPr>
              <w:t xml:space="preserve"> </w:t>
            </w:r>
            <w:proofErr w:type="spellStart"/>
            <w:r w:rsidRPr="000D1CEB">
              <w:rPr>
                <w:sz w:val="24"/>
                <w:szCs w:val="24"/>
              </w:rPr>
              <w:t>default_rice_channel</w:t>
            </w:r>
            <w:proofErr w:type="spellEnd"/>
            <w:r w:rsidRPr="000D1CEB">
              <w:rPr>
                <w:sz w:val="24"/>
                <w:szCs w:val="24"/>
                <w:cs/>
              </w:rPr>
              <w:t xml:space="preserve">1():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1</w:t>
            </w:r>
          </w:p>
          <w:p w14:paraId="17716136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for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 xml:space="preserve"> in range(</w:t>
            </w:r>
            <w:r w:rsidRPr="000D1CEB">
              <w:rPr>
                <w:sz w:val="24"/>
                <w:szCs w:val="24"/>
                <w:cs/>
              </w:rPr>
              <w:t>20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45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73AB0FCF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</w:t>
            </w:r>
          </w:p>
          <w:p w14:paraId="6D0C3847" w14:textId="08D7E958" w:rsidR="000D1CEB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0.02)</w:t>
            </w:r>
          </w:p>
          <w:p w14:paraId="565648D3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def</w:t>
            </w:r>
            <w:proofErr w:type="spellEnd"/>
            <w:r w:rsidRPr="000D1CEB">
              <w:rPr>
                <w:sz w:val="24"/>
                <w:szCs w:val="24"/>
              </w:rPr>
              <w:t xml:space="preserve"> </w:t>
            </w:r>
            <w:proofErr w:type="spellStart"/>
            <w:r w:rsidRPr="000D1CEB">
              <w:rPr>
                <w:sz w:val="24"/>
                <w:szCs w:val="24"/>
              </w:rPr>
              <w:t>default_rice_channel</w:t>
            </w:r>
            <w:proofErr w:type="spellEnd"/>
            <w:r w:rsidRPr="000D1CEB">
              <w:rPr>
                <w:sz w:val="24"/>
                <w:szCs w:val="24"/>
                <w:cs/>
              </w:rPr>
              <w:t xml:space="preserve">2():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2</w:t>
            </w:r>
          </w:p>
          <w:p w14:paraId="4734A330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for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 xml:space="preserve"> in range(</w:t>
            </w:r>
            <w:r w:rsidRPr="000D1CEB">
              <w:rPr>
                <w:sz w:val="24"/>
                <w:szCs w:val="24"/>
                <w:cs/>
              </w:rPr>
              <w:t>10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50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49654ECA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</w:t>
            </w:r>
          </w:p>
          <w:p w14:paraId="4E8C79DE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0.02)</w:t>
            </w:r>
          </w:p>
          <w:p w14:paraId="7C3C50D8" w14:textId="3A93C87C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#print("</w:t>
            </w:r>
            <w:proofErr w:type="spellStart"/>
            <w:r w:rsidRPr="000D1CEB">
              <w:rPr>
                <w:sz w:val="24"/>
                <w:szCs w:val="24"/>
              </w:rPr>
              <w:t>deg</w:t>
            </w:r>
            <w:proofErr w:type="spellEnd"/>
            <w:r w:rsidRPr="000D1CEB">
              <w:rPr>
                <w:sz w:val="24"/>
                <w:szCs w:val="24"/>
              </w:rPr>
              <w:t xml:space="preserve"> servo </w:t>
            </w:r>
            <w:r w:rsidRPr="000D1CEB">
              <w:rPr>
                <w:sz w:val="24"/>
                <w:szCs w:val="24"/>
                <w:cs/>
              </w:rPr>
              <w:t>2 "+</w:t>
            </w:r>
            <w:proofErr w:type="spellStart"/>
            <w:r w:rsidRPr="000D1CEB">
              <w:rPr>
                <w:sz w:val="24"/>
                <w:szCs w:val="24"/>
              </w:rPr>
              <w:t>str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))</w:t>
            </w:r>
          </w:p>
          <w:p w14:paraId="30F67A5C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def</w:t>
            </w:r>
            <w:proofErr w:type="spellEnd"/>
            <w:r w:rsidRPr="000D1CEB">
              <w:rPr>
                <w:sz w:val="24"/>
                <w:szCs w:val="24"/>
              </w:rPr>
              <w:t xml:space="preserve"> </w:t>
            </w:r>
            <w:proofErr w:type="spellStart"/>
            <w:r w:rsidRPr="000D1CEB">
              <w:rPr>
                <w:sz w:val="24"/>
                <w:szCs w:val="24"/>
              </w:rPr>
              <w:t>default_rice_channel</w:t>
            </w:r>
            <w:proofErr w:type="spellEnd"/>
            <w:r w:rsidRPr="000D1CEB">
              <w:rPr>
                <w:sz w:val="24"/>
                <w:szCs w:val="24"/>
                <w:cs/>
              </w:rPr>
              <w:t xml:space="preserve">3():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3</w:t>
            </w:r>
          </w:p>
          <w:p w14:paraId="7AC0FA0E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for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 xml:space="preserve"> in range(</w:t>
            </w:r>
            <w:r w:rsidRPr="000D1CEB">
              <w:rPr>
                <w:sz w:val="24"/>
                <w:szCs w:val="24"/>
                <w:cs/>
              </w:rPr>
              <w:t>60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5845D4BC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</w:t>
            </w:r>
          </w:p>
          <w:p w14:paraId="18E12AA1" w14:textId="683C4DC8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0.02)</w:t>
            </w:r>
          </w:p>
          <w:p w14:paraId="112D2ACC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 ("Function: default rice")</w:t>
            </w:r>
          </w:p>
          <w:p w14:paraId="0CCF9274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10)</w:t>
            </w:r>
          </w:p>
          <w:p w14:paraId="1232246A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20)</w:t>
            </w:r>
          </w:p>
          <w:p w14:paraId="28ABB9CC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10)</w:t>
            </w:r>
          </w:p>
          <w:p w14:paraId="5F037EEE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60)</w:t>
            </w:r>
          </w:p>
          <w:p w14:paraId="60EE884E" w14:textId="75096F32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0)</w:t>
            </w:r>
          </w:p>
          <w:p w14:paraId="39EFFC4A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default_rice_channel</w:t>
            </w:r>
            <w:proofErr w:type="spellEnd"/>
            <w:r w:rsidRPr="000D1CEB">
              <w:rPr>
                <w:sz w:val="24"/>
                <w:szCs w:val="24"/>
                <w:cs/>
              </w:rPr>
              <w:t>2()</w:t>
            </w:r>
          </w:p>
          <w:p w14:paraId="46AE888F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default_rice_channel</w:t>
            </w:r>
            <w:proofErr w:type="spellEnd"/>
            <w:r w:rsidRPr="000D1CEB">
              <w:rPr>
                <w:sz w:val="24"/>
                <w:szCs w:val="24"/>
                <w:cs/>
              </w:rPr>
              <w:t>1()</w:t>
            </w:r>
          </w:p>
          <w:p w14:paraId="30B9C272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default_rice_channel</w:t>
            </w:r>
            <w:proofErr w:type="spellEnd"/>
            <w:r w:rsidRPr="000D1CEB">
              <w:rPr>
                <w:sz w:val="24"/>
                <w:szCs w:val="24"/>
                <w:cs/>
              </w:rPr>
              <w:t>3()</w:t>
            </w:r>
          </w:p>
          <w:p w14:paraId="0A9AB341" w14:textId="04148668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0.5)</w:t>
            </w:r>
          </w:p>
          <w:p w14:paraId="7A9DA366" w14:textId="0C926F8D" w:rsidR="00281F97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# xxxxxxxxxxxxxxxxxxxxxxxxxxxxxxxxxxxxxxxxxxxxxxxxxxxxxxxxxxxxxxxxxxxxxx</w:t>
            </w:r>
          </w:p>
          <w:p w14:paraId="5E58937E" w14:textId="74C3F9F8" w:rsidR="004B625D" w:rsidRPr="000D1CEB" w:rsidRDefault="004B625D" w:rsidP="004B625D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def</w:t>
            </w:r>
            <w:proofErr w:type="spellEnd"/>
            <w:r w:rsidRPr="000D1CEB">
              <w:rPr>
                <w:sz w:val="24"/>
                <w:szCs w:val="24"/>
              </w:rPr>
              <w:t xml:space="preserve"> </w:t>
            </w:r>
            <w:proofErr w:type="spellStart"/>
            <w:r w:rsidRPr="000D1CEB">
              <w:rPr>
                <w:sz w:val="24"/>
                <w:szCs w:val="24"/>
              </w:rPr>
              <w:t>scoop_rice</w:t>
            </w:r>
            <w:proofErr w:type="spellEnd"/>
            <w:r w:rsidRPr="000D1CEB">
              <w:rPr>
                <w:sz w:val="24"/>
                <w:szCs w:val="24"/>
              </w:rPr>
              <w:t>():</w:t>
            </w:r>
            <w:r w:rsidR="00B80A0B">
              <w:rPr>
                <w:rFonts w:hint="cs"/>
                <w:sz w:val="24"/>
                <w:szCs w:val="24"/>
                <w:cs/>
              </w:rPr>
              <w:t xml:space="preserve"> </w:t>
            </w:r>
            <w:r w:rsidR="00DE3909" w:rsidRPr="000D1CEB">
              <w:rPr>
                <w:sz w:val="24"/>
                <w:szCs w:val="24"/>
              </w:rPr>
              <w:t>#</w:t>
            </w:r>
            <w:r w:rsidR="00DE3909" w:rsidRPr="000D1CEB">
              <w:rPr>
                <w:rFonts w:hint="cs"/>
                <w:sz w:val="24"/>
                <w:szCs w:val="24"/>
                <w:cs/>
              </w:rPr>
              <w:t>ฟังก์ชันควบคุมการหมุมแขนกลตักอาหาร</w:t>
            </w:r>
          </w:p>
          <w:p w14:paraId="071F1EB8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def</w:t>
            </w:r>
            <w:proofErr w:type="spellEnd"/>
            <w:r w:rsidRPr="000D1CEB">
              <w:rPr>
                <w:sz w:val="24"/>
                <w:szCs w:val="24"/>
              </w:rPr>
              <w:t xml:space="preserve"> </w:t>
            </w:r>
            <w:proofErr w:type="spellStart"/>
            <w:r w:rsidRPr="000D1CEB">
              <w:rPr>
                <w:sz w:val="24"/>
                <w:szCs w:val="24"/>
              </w:rPr>
              <w:t>scoop_rice_channel</w:t>
            </w:r>
            <w:proofErr w:type="spellEnd"/>
            <w:r w:rsidRPr="000D1CEB">
              <w:rPr>
                <w:sz w:val="24"/>
                <w:szCs w:val="24"/>
                <w:cs/>
              </w:rPr>
              <w:t xml:space="preserve">1():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1</w:t>
            </w:r>
          </w:p>
          <w:p w14:paraId="4FEA396E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for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 xml:space="preserve"> in range(</w:t>
            </w:r>
            <w:r w:rsidRPr="000D1CEB">
              <w:rPr>
                <w:sz w:val="24"/>
                <w:szCs w:val="24"/>
                <w:cs/>
              </w:rPr>
              <w:t>45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67AA20D4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</w:t>
            </w:r>
          </w:p>
          <w:p w14:paraId="04BA4620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0.02)</w:t>
            </w:r>
          </w:p>
          <w:p w14:paraId="7920FCAF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  <w:t xml:space="preserve">    </w:t>
            </w:r>
          </w:p>
          <w:p w14:paraId="018AB539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def</w:t>
            </w:r>
            <w:proofErr w:type="spellEnd"/>
            <w:r w:rsidRPr="000D1CEB">
              <w:rPr>
                <w:sz w:val="24"/>
                <w:szCs w:val="24"/>
              </w:rPr>
              <w:t xml:space="preserve"> </w:t>
            </w:r>
            <w:proofErr w:type="spellStart"/>
            <w:r w:rsidRPr="000D1CEB">
              <w:rPr>
                <w:sz w:val="24"/>
                <w:szCs w:val="24"/>
              </w:rPr>
              <w:t>scoop_rice_channel</w:t>
            </w:r>
            <w:proofErr w:type="spellEnd"/>
            <w:r w:rsidRPr="000D1CEB">
              <w:rPr>
                <w:sz w:val="24"/>
                <w:szCs w:val="24"/>
                <w:cs/>
              </w:rPr>
              <w:t xml:space="preserve">3():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3</w:t>
            </w:r>
          </w:p>
          <w:p w14:paraId="4156F1B2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for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 xml:space="preserve"> in range(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140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3F831707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</w:t>
            </w:r>
          </w:p>
          <w:p w14:paraId="1927D5E7" w14:textId="240DEF12" w:rsidR="00DE3909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0.02)</w:t>
            </w:r>
          </w:p>
          <w:p w14:paraId="4C09573C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 xml:space="preserve">    </w:t>
            </w:r>
          </w:p>
          <w:p w14:paraId="1D6467EC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def</w:t>
            </w:r>
            <w:proofErr w:type="spellEnd"/>
            <w:r w:rsidRPr="000D1CEB">
              <w:rPr>
                <w:sz w:val="24"/>
                <w:szCs w:val="24"/>
              </w:rPr>
              <w:t xml:space="preserve"> </w:t>
            </w:r>
            <w:proofErr w:type="spellStart"/>
            <w:r w:rsidRPr="000D1CEB">
              <w:rPr>
                <w:sz w:val="24"/>
                <w:szCs w:val="24"/>
              </w:rPr>
              <w:t>scoop_rice_channel</w:t>
            </w:r>
            <w:proofErr w:type="spellEnd"/>
            <w:r w:rsidRPr="000D1CEB">
              <w:rPr>
                <w:sz w:val="24"/>
                <w:szCs w:val="24"/>
                <w:cs/>
              </w:rPr>
              <w:t xml:space="preserve">4():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4</w:t>
            </w:r>
          </w:p>
          <w:p w14:paraId="2FF39B62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for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 xml:space="preserve"> in range(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2F9CBF7E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</w:t>
            </w:r>
          </w:p>
          <w:p w14:paraId="437D2D01" w14:textId="05FBC575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0.01)</w:t>
            </w:r>
          </w:p>
          <w:p w14:paraId="34346A49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 ("Function: scoop rice")</w:t>
            </w:r>
          </w:p>
          <w:p w14:paraId="59DE5413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10)</w:t>
            </w:r>
          </w:p>
          <w:p w14:paraId="414C49C6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45)</w:t>
            </w:r>
          </w:p>
          <w:p w14:paraId="26B707D9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50)</w:t>
            </w:r>
          </w:p>
          <w:p w14:paraId="56B4DE48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73C050D0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0)</w:t>
            </w:r>
          </w:p>
          <w:p w14:paraId="33E9218A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 xml:space="preserve">    </w:t>
            </w:r>
          </w:p>
          <w:p w14:paraId="11B88D38" w14:textId="0F0DBD4B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if(__name__=='__main__'):</w:t>
            </w:r>
            <w:r w:rsidR="00B80A0B">
              <w:rPr>
                <w:rFonts w:hint="cs"/>
                <w:sz w:val="24"/>
                <w:szCs w:val="24"/>
                <w:cs/>
              </w:rPr>
              <w:t xml:space="preserve"> </w:t>
            </w:r>
          </w:p>
          <w:p w14:paraId="700E47E7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 xml:space="preserve">3 = </w:t>
            </w:r>
            <w:proofErr w:type="spellStart"/>
            <w:r w:rsidRPr="000D1CEB">
              <w:rPr>
                <w:sz w:val="24"/>
                <w:szCs w:val="24"/>
              </w:rPr>
              <w:t>mp.Process</w:t>
            </w:r>
            <w:proofErr w:type="spellEnd"/>
            <w:r w:rsidRPr="000D1CEB">
              <w:rPr>
                <w:sz w:val="24"/>
                <w:szCs w:val="24"/>
              </w:rPr>
              <w:t>(target=</w:t>
            </w:r>
            <w:proofErr w:type="spellStart"/>
            <w:r w:rsidRPr="000D1CEB">
              <w:rPr>
                <w:sz w:val="24"/>
                <w:szCs w:val="24"/>
              </w:rPr>
              <w:t>scoop_rice_channel</w:t>
            </w:r>
            <w:proofErr w:type="spellEnd"/>
            <w:r w:rsidRPr="000D1CEB">
              <w:rPr>
                <w:sz w:val="24"/>
                <w:szCs w:val="24"/>
                <w:cs/>
              </w:rPr>
              <w:t>3)</w:t>
            </w:r>
          </w:p>
          <w:p w14:paraId="6EE94959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 xml:space="preserve">1 = </w:t>
            </w:r>
            <w:proofErr w:type="spellStart"/>
            <w:r w:rsidRPr="000D1CEB">
              <w:rPr>
                <w:sz w:val="24"/>
                <w:szCs w:val="24"/>
              </w:rPr>
              <w:t>mp.Process</w:t>
            </w:r>
            <w:proofErr w:type="spellEnd"/>
            <w:r w:rsidRPr="000D1CEB">
              <w:rPr>
                <w:sz w:val="24"/>
                <w:szCs w:val="24"/>
              </w:rPr>
              <w:t>(target=</w:t>
            </w:r>
            <w:proofErr w:type="spellStart"/>
            <w:r w:rsidRPr="000D1CEB">
              <w:rPr>
                <w:sz w:val="24"/>
                <w:szCs w:val="24"/>
              </w:rPr>
              <w:t>scoop_rice_channel</w:t>
            </w:r>
            <w:proofErr w:type="spellEnd"/>
            <w:r w:rsidRPr="000D1CEB">
              <w:rPr>
                <w:sz w:val="24"/>
                <w:szCs w:val="24"/>
                <w:cs/>
              </w:rPr>
              <w:t>1)</w:t>
            </w:r>
          </w:p>
          <w:p w14:paraId="06AFD2D9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>3.</w:t>
            </w:r>
            <w:r w:rsidRPr="000D1CEB">
              <w:rPr>
                <w:sz w:val="24"/>
                <w:szCs w:val="24"/>
              </w:rPr>
              <w:t>start()</w:t>
            </w:r>
          </w:p>
          <w:p w14:paraId="6B4DF4FE" w14:textId="09A122C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>1.</w:t>
            </w:r>
            <w:r w:rsidRPr="000D1CEB">
              <w:rPr>
                <w:sz w:val="24"/>
                <w:szCs w:val="24"/>
              </w:rPr>
              <w:t>start()</w:t>
            </w:r>
          </w:p>
          <w:p w14:paraId="28BC9FA6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0.5)</w:t>
            </w:r>
          </w:p>
          <w:p w14:paraId="67456205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scoop_rice_channel</w:t>
            </w:r>
            <w:proofErr w:type="spellEnd"/>
            <w:r w:rsidRPr="000D1CEB">
              <w:rPr>
                <w:sz w:val="24"/>
                <w:szCs w:val="24"/>
                <w:cs/>
              </w:rPr>
              <w:t>4()</w:t>
            </w:r>
          </w:p>
          <w:p w14:paraId="6DE24E26" w14:textId="68CE327C" w:rsidR="00DE3909" w:rsidRPr="000D1CEB" w:rsidRDefault="004B625D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0.5)</w:t>
            </w:r>
          </w:p>
          <w:p w14:paraId="1DDCFDBF" w14:textId="4973BD13" w:rsidR="00DE3909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# xxxxxxxxxxxxxxxxxxxxxxxxxxxxxxxxxxxxxxxxxxxxxxxxxxxxxxxxxxxxxxxxxxxxxx</w:t>
            </w:r>
          </w:p>
          <w:p w14:paraId="78296FAB" w14:textId="77777777" w:rsidR="00281F97" w:rsidRPr="000D1CEB" w:rsidRDefault="00281F97" w:rsidP="00DE3909">
            <w:pPr>
              <w:rPr>
                <w:sz w:val="24"/>
                <w:szCs w:val="24"/>
              </w:rPr>
            </w:pPr>
          </w:p>
          <w:p w14:paraId="41FF3844" w14:textId="4FEC78C0" w:rsidR="00DE3909" w:rsidRPr="000D1CEB" w:rsidRDefault="00DE3909" w:rsidP="00DE3909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def</w:t>
            </w:r>
            <w:proofErr w:type="spellEnd"/>
            <w:r w:rsidRPr="000D1CEB">
              <w:rPr>
                <w:sz w:val="24"/>
                <w:szCs w:val="24"/>
              </w:rPr>
              <w:t xml:space="preserve"> </w:t>
            </w:r>
            <w:proofErr w:type="spellStart"/>
            <w:r w:rsidRPr="000D1CEB">
              <w:rPr>
                <w:sz w:val="24"/>
                <w:szCs w:val="24"/>
              </w:rPr>
              <w:t>scoop_up</w:t>
            </w:r>
            <w:proofErr w:type="spellEnd"/>
            <w:r w:rsidRPr="000D1CEB">
              <w:rPr>
                <w:sz w:val="24"/>
                <w:szCs w:val="24"/>
              </w:rPr>
              <w:t xml:space="preserve">(): </w:t>
            </w:r>
            <w:r w:rsidR="00B80A0B" w:rsidRPr="000D1CEB">
              <w:rPr>
                <w:sz w:val="24"/>
                <w:szCs w:val="24"/>
              </w:rPr>
              <w:t>#</w:t>
            </w:r>
            <w:r w:rsidR="00B80A0B" w:rsidRPr="000D1CEB">
              <w:rPr>
                <w:rFonts w:hint="cs"/>
                <w:sz w:val="24"/>
                <w:szCs w:val="24"/>
                <w:cs/>
              </w:rPr>
              <w:t>ฟังก์ชันควบคุมการหมุมแขนกลตักอาหาร</w:t>
            </w:r>
            <w:r w:rsidR="005C4793">
              <w:rPr>
                <w:rFonts w:hint="cs"/>
                <w:sz w:val="24"/>
                <w:szCs w:val="24"/>
                <w:cs/>
              </w:rPr>
              <w:t>ขึ้นมา</w:t>
            </w:r>
          </w:p>
          <w:p w14:paraId="771E6529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def</w:t>
            </w:r>
            <w:proofErr w:type="spellEnd"/>
            <w:r w:rsidRPr="000D1CEB">
              <w:rPr>
                <w:sz w:val="24"/>
                <w:szCs w:val="24"/>
              </w:rPr>
              <w:t xml:space="preserve"> </w:t>
            </w:r>
            <w:proofErr w:type="spellStart"/>
            <w:r w:rsidRPr="000D1CEB">
              <w:rPr>
                <w:sz w:val="24"/>
                <w:szCs w:val="24"/>
              </w:rPr>
              <w:t>scoop_up_channel</w:t>
            </w:r>
            <w:proofErr w:type="spellEnd"/>
            <w:r w:rsidRPr="000D1CEB">
              <w:rPr>
                <w:sz w:val="24"/>
                <w:szCs w:val="24"/>
                <w:cs/>
              </w:rPr>
              <w:t xml:space="preserve">3():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3</w:t>
            </w:r>
          </w:p>
          <w:p w14:paraId="641BDBA4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for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 xml:space="preserve"> in range(</w:t>
            </w:r>
            <w:r w:rsidRPr="000D1CEB">
              <w:rPr>
                <w:sz w:val="24"/>
                <w:szCs w:val="24"/>
                <w:cs/>
              </w:rPr>
              <w:t>141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100</w:t>
            </w:r>
            <w:r w:rsidRPr="000D1CEB">
              <w:rPr>
                <w:sz w:val="24"/>
                <w:szCs w:val="24"/>
              </w:rPr>
              <w:t>, -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1BC60543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</w:t>
            </w:r>
          </w:p>
          <w:p w14:paraId="0EEC8AFD" w14:textId="025A7E36" w:rsidR="00DE3909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0.05)</w:t>
            </w:r>
          </w:p>
          <w:p w14:paraId="64A88840" w14:textId="77777777" w:rsidR="005F1520" w:rsidRPr="000D1CEB" w:rsidRDefault="005F1520" w:rsidP="00DE3909">
            <w:pPr>
              <w:rPr>
                <w:sz w:val="24"/>
                <w:szCs w:val="24"/>
              </w:rPr>
            </w:pPr>
          </w:p>
          <w:p w14:paraId="239CB99E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def</w:t>
            </w:r>
            <w:proofErr w:type="spellEnd"/>
            <w:r w:rsidRPr="000D1CEB">
              <w:rPr>
                <w:sz w:val="24"/>
                <w:szCs w:val="24"/>
              </w:rPr>
              <w:t xml:space="preserve"> </w:t>
            </w:r>
            <w:proofErr w:type="spellStart"/>
            <w:r w:rsidRPr="000D1CEB">
              <w:rPr>
                <w:sz w:val="24"/>
                <w:szCs w:val="24"/>
              </w:rPr>
              <w:t>scoop_up_channel</w:t>
            </w:r>
            <w:proofErr w:type="spellEnd"/>
            <w:r w:rsidRPr="000D1CEB">
              <w:rPr>
                <w:sz w:val="24"/>
                <w:szCs w:val="24"/>
                <w:cs/>
              </w:rPr>
              <w:t xml:space="preserve">2():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2</w:t>
            </w:r>
          </w:p>
          <w:p w14:paraId="4E89B498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for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 xml:space="preserve"> in range(</w:t>
            </w:r>
            <w:r w:rsidRPr="000D1CEB">
              <w:rPr>
                <w:sz w:val="24"/>
                <w:szCs w:val="24"/>
                <w:cs/>
              </w:rPr>
              <w:t>50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13E20F07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</w:t>
            </w:r>
          </w:p>
          <w:p w14:paraId="626730EB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0.03)</w:t>
            </w:r>
          </w:p>
          <w:p w14:paraId="638DB7DC" w14:textId="752E0A9F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#print("</w:t>
            </w:r>
            <w:proofErr w:type="spellStart"/>
            <w:r w:rsidRPr="000D1CEB">
              <w:rPr>
                <w:sz w:val="24"/>
                <w:szCs w:val="24"/>
              </w:rPr>
              <w:t>deg</w:t>
            </w:r>
            <w:proofErr w:type="spellEnd"/>
            <w:r w:rsidRPr="000D1CEB">
              <w:rPr>
                <w:sz w:val="24"/>
                <w:szCs w:val="24"/>
              </w:rPr>
              <w:t xml:space="preserve"> servo </w:t>
            </w:r>
            <w:r w:rsidRPr="000D1CEB">
              <w:rPr>
                <w:sz w:val="24"/>
                <w:szCs w:val="24"/>
                <w:cs/>
              </w:rPr>
              <w:t>2 "+</w:t>
            </w:r>
            <w:proofErr w:type="spellStart"/>
            <w:r w:rsidRPr="000D1CEB">
              <w:rPr>
                <w:sz w:val="24"/>
                <w:szCs w:val="24"/>
              </w:rPr>
              <w:t>str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))</w:t>
            </w:r>
          </w:p>
          <w:p w14:paraId="4ED35D05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 ("Function: scoop up")</w:t>
            </w:r>
          </w:p>
          <w:p w14:paraId="1DA46A73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10)</w:t>
            </w:r>
          </w:p>
          <w:p w14:paraId="47948B41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28AF0F69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50)</w:t>
            </w:r>
          </w:p>
          <w:p w14:paraId="5EEEFDF8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140)</w:t>
            </w:r>
          </w:p>
          <w:p w14:paraId="1191F03C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26B9D8CF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 xml:space="preserve">    </w:t>
            </w:r>
          </w:p>
          <w:p w14:paraId="42BF3AB7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scoop_up_channel</w:t>
            </w:r>
            <w:proofErr w:type="spellEnd"/>
            <w:r w:rsidRPr="000D1CEB">
              <w:rPr>
                <w:sz w:val="24"/>
                <w:szCs w:val="24"/>
                <w:cs/>
              </w:rPr>
              <w:t>3()</w:t>
            </w:r>
          </w:p>
          <w:p w14:paraId="3D3C5D31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0.05)</w:t>
            </w:r>
          </w:p>
          <w:p w14:paraId="4FCFEB0E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scoop_up_channel</w:t>
            </w:r>
            <w:proofErr w:type="spellEnd"/>
            <w:r w:rsidRPr="000D1CEB">
              <w:rPr>
                <w:sz w:val="24"/>
                <w:szCs w:val="24"/>
                <w:cs/>
              </w:rPr>
              <w:t>2()</w:t>
            </w:r>
          </w:p>
          <w:p w14:paraId="76795226" w14:textId="307FE6A8" w:rsidR="00DE3909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0.05)</w:t>
            </w:r>
          </w:p>
          <w:p w14:paraId="35C078A0" w14:textId="77777777" w:rsidR="005F1520" w:rsidRPr="000D1CEB" w:rsidRDefault="005F1520" w:rsidP="00DE3909">
            <w:pPr>
              <w:rPr>
                <w:sz w:val="24"/>
                <w:szCs w:val="24"/>
              </w:rPr>
            </w:pPr>
          </w:p>
          <w:p w14:paraId="4007B406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# xxxxxxxxxxxxxxxxxxxxxxxxxxxxxxxxxxxxxxxxxxxxxxxxxxxxxxxxxxxxxxxxxxxxxx</w:t>
            </w:r>
          </w:p>
          <w:p w14:paraId="071DF677" w14:textId="77777777" w:rsidR="005C4793" w:rsidRDefault="005C4793" w:rsidP="00DE3909">
            <w:pPr>
              <w:rPr>
                <w:sz w:val="24"/>
                <w:szCs w:val="24"/>
              </w:rPr>
            </w:pPr>
          </w:p>
          <w:p w14:paraId="02921FC0" w14:textId="63C9247F" w:rsidR="00DE3909" w:rsidRPr="000D1CEB" w:rsidRDefault="00DE3909" w:rsidP="00DE3909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lastRenderedPageBreak/>
              <w:t>def</w:t>
            </w:r>
            <w:proofErr w:type="spellEnd"/>
            <w:r w:rsidRPr="000D1CEB">
              <w:rPr>
                <w:sz w:val="24"/>
                <w:szCs w:val="24"/>
              </w:rPr>
              <w:t xml:space="preserve"> </w:t>
            </w:r>
            <w:proofErr w:type="spellStart"/>
            <w:r w:rsidRPr="000D1CEB">
              <w:rPr>
                <w:sz w:val="24"/>
                <w:szCs w:val="24"/>
              </w:rPr>
              <w:t>turn_corner_forward</w:t>
            </w:r>
            <w:proofErr w:type="spellEnd"/>
            <w:r w:rsidRPr="000D1CEB">
              <w:rPr>
                <w:sz w:val="24"/>
                <w:szCs w:val="24"/>
              </w:rPr>
              <w:t>():</w:t>
            </w:r>
            <w:r w:rsidR="005C4793">
              <w:rPr>
                <w:rFonts w:hint="cs"/>
                <w:sz w:val="24"/>
                <w:szCs w:val="24"/>
                <w:cs/>
              </w:rPr>
              <w:t xml:space="preserve"> </w:t>
            </w:r>
            <w:r w:rsidR="005C4793" w:rsidRPr="000D1CEB">
              <w:rPr>
                <w:sz w:val="24"/>
                <w:szCs w:val="24"/>
              </w:rPr>
              <w:t>#</w:t>
            </w:r>
            <w:r w:rsidR="005C4793" w:rsidRPr="000D1CEB">
              <w:rPr>
                <w:rFonts w:hint="cs"/>
                <w:sz w:val="24"/>
                <w:szCs w:val="24"/>
                <w:cs/>
              </w:rPr>
              <w:t>ฟังก์ชันควบคุมการหมุม</w:t>
            </w:r>
            <w:r w:rsidR="005C4793">
              <w:rPr>
                <w:rFonts w:hint="cs"/>
                <w:sz w:val="24"/>
                <w:szCs w:val="24"/>
                <w:cs/>
              </w:rPr>
              <w:t>จากภาชนะมาทางผู้รับประทาน</w:t>
            </w:r>
          </w:p>
          <w:p w14:paraId="3AD8CCDC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def</w:t>
            </w:r>
            <w:proofErr w:type="spellEnd"/>
            <w:r w:rsidRPr="000D1CEB">
              <w:rPr>
                <w:sz w:val="24"/>
                <w:szCs w:val="24"/>
              </w:rPr>
              <w:t xml:space="preserve"> </w:t>
            </w:r>
            <w:proofErr w:type="spellStart"/>
            <w:r w:rsidRPr="000D1CEB">
              <w:rPr>
                <w:sz w:val="24"/>
                <w:szCs w:val="24"/>
              </w:rPr>
              <w:t>turn_corner_forward_channel</w:t>
            </w:r>
            <w:proofErr w:type="spellEnd"/>
            <w:r w:rsidRPr="000D1CEB">
              <w:rPr>
                <w:sz w:val="24"/>
                <w:szCs w:val="24"/>
                <w:cs/>
              </w:rPr>
              <w:t xml:space="preserve">0():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0</w:t>
            </w:r>
          </w:p>
          <w:p w14:paraId="2A37F209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for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 xml:space="preserve"> in range(</w:t>
            </w:r>
            <w:r w:rsidRPr="000D1CEB">
              <w:rPr>
                <w:sz w:val="24"/>
                <w:szCs w:val="24"/>
                <w:cs/>
              </w:rPr>
              <w:t>10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3F4D1325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</w:t>
            </w:r>
          </w:p>
          <w:p w14:paraId="0AE43E0C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0.03)</w:t>
            </w:r>
          </w:p>
          <w:p w14:paraId="712D1066" w14:textId="23A93F84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  <w:t xml:space="preserve"> </w:t>
            </w:r>
          </w:p>
          <w:p w14:paraId="68DB022D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 ("Function: turn corner forward")</w:t>
            </w:r>
          </w:p>
          <w:p w14:paraId="34EF728F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10)</w:t>
            </w:r>
          </w:p>
          <w:p w14:paraId="610A953D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6E0C3553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6566AE21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100)</w:t>
            </w:r>
          </w:p>
          <w:p w14:paraId="58773306" w14:textId="7CA8DC91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6FED51A8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turn_corner_forward_channel</w:t>
            </w:r>
            <w:proofErr w:type="spellEnd"/>
            <w:r w:rsidRPr="000D1CEB">
              <w:rPr>
                <w:sz w:val="24"/>
                <w:szCs w:val="24"/>
                <w:cs/>
              </w:rPr>
              <w:t>0()</w:t>
            </w:r>
          </w:p>
          <w:p w14:paraId="2559BD47" w14:textId="2EF667A5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0.05)</w:t>
            </w:r>
          </w:p>
          <w:p w14:paraId="7EBF0390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# xxxxxxxxxxxxxxxxxxxxxxxxxxxxxxxxxxxxxxxxxxxxxxxxxxxxxxxxxxxxxxxxxxxxxx</w:t>
            </w:r>
          </w:p>
          <w:p w14:paraId="00F8A30D" w14:textId="53E8CA3C" w:rsidR="00DE3909" w:rsidRPr="000D1CEB" w:rsidRDefault="00DE3909" w:rsidP="00DE3909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def</w:t>
            </w:r>
            <w:proofErr w:type="spellEnd"/>
            <w:r w:rsidRPr="000D1CEB">
              <w:rPr>
                <w:sz w:val="24"/>
                <w:szCs w:val="24"/>
              </w:rPr>
              <w:t xml:space="preserve"> arm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>fit():</w:t>
            </w:r>
            <w:r w:rsidR="005C4793">
              <w:rPr>
                <w:rFonts w:hint="cs"/>
                <w:sz w:val="24"/>
                <w:szCs w:val="24"/>
                <w:cs/>
              </w:rPr>
              <w:t xml:space="preserve"> </w:t>
            </w:r>
            <w:r w:rsidR="005C4793" w:rsidRPr="000D1CEB">
              <w:rPr>
                <w:sz w:val="24"/>
                <w:szCs w:val="24"/>
              </w:rPr>
              <w:t>#</w:t>
            </w:r>
            <w:r w:rsidR="005C4793" w:rsidRPr="000D1CEB">
              <w:rPr>
                <w:rFonts w:hint="cs"/>
                <w:sz w:val="24"/>
                <w:szCs w:val="24"/>
                <w:cs/>
              </w:rPr>
              <w:t>ฟังก์ชัน</w:t>
            </w:r>
            <w:r w:rsidR="005C4793">
              <w:rPr>
                <w:rFonts w:hint="cs"/>
                <w:sz w:val="24"/>
                <w:szCs w:val="24"/>
                <w:cs/>
              </w:rPr>
              <w:t>เซ็ตค่าแขนกลก่อนหมุนแขนกลเข้าใกล้ผู้รับประทาน</w:t>
            </w:r>
          </w:p>
          <w:p w14:paraId="5D93E763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0E20AD9E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16B12D84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262BCD63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100)</w:t>
            </w:r>
          </w:p>
          <w:p w14:paraId="79731DC9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504AAB85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 'Function: arm to fit'</w:t>
            </w:r>
          </w:p>
          <w:p w14:paraId="1248C9B1" w14:textId="3DF303BA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0.05)</w:t>
            </w:r>
          </w:p>
          <w:p w14:paraId="0D6E3F87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# xxxxxxxxxxxxxxxxxxxxxxxxxxxxxxxxxxxxxxxxxxxxxxxxxxxxxxxxxxxxxxxxxxxxxx</w:t>
            </w:r>
          </w:p>
          <w:p w14:paraId="5987E8AC" w14:textId="69C69D92" w:rsidR="00DE3909" w:rsidRPr="000D1CEB" w:rsidRDefault="00DE3909" w:rsidP="00DE3909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def</w:t>
            </w:r>
            <w:proofErr w:type="spellEnd"/>
            <w:r w:rsidRPr="000D1CEB">
              <w:rPr>
                <w:sz w:val="24"/>
                <w:szCs w:val="24"/>
              </w:rPr>
              <w:t xml:space="preserve"> </w:t>
            </w:r>
            <w:proofErr w:type="spellStart"/>
            <w:r w:rsidRPr="000D1CEB">
              <w:rPr>
                <w:sz w:val="24"/>
                <w:szCs w:val="24"/>
              </w:rPr>
              <w:t>turn_cornerback</w:t>
            </w:r>
            <w:proofErr w:type="spellEnd"/>
            <w:r w:rsidRPr="000D1CEB">
              <w:rPr>
                <w:sz w:val="24"/>
                <w:szCs w:val="24"/>
              </w:rPr>
              <w:t>(s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>, s</w:t>
            </w:r>
            <w:r w:rsidRPr="000D1CEB">
              <w:rPr>
                <w:sz w:val="24"/>
                <w:szCs w:val="24"/>
                <w:cs/>
              </w:rPr>
              <w:t>2):</w:t>
            </w:r>
            <w:r w:rsidR="005C4793">
              <w:rPr>
                <w:rFonts w:hint="cs"/>
                <w:sz w:val="24"/>
                <w:szCs w:val="24"/>
                <w:cs/>
              </w:rPr>
              <w:t xml:space="preserve"> </w:t>
            </w:r>
            <w:r w:rsidR="005C4793" w:rsidRPr="000D1CEB">
              <w:rPr>
                <w:sz w:val="24"/>
                <w:szCs w:val="24"/>
              </w:rPr>
              <w:t>#</w:t>
            </w:r>
            <w:r w:rsidR="005C4793" w:rsidRPr="000D1CEB">
              <w:rPr>
                <w:rFonts w:hint="cs"/>
                <w:sz w:val="24"/>
                <w:szCs w:val="24"/>
                <w:cs/>
              </w:rPr>
              <w:t>ฟังก์ชันควบคุมการหมุม</w:t>
            </w:r>
            <w:r w:rsidR="005C4793">
              <w:rPr>
                <w:rFonts w:hint="cs"/>
                <w:sz w:val="24"/>
                <w:szCs w:val="24"/>
                <w:cs/>
              </w:rPr>
              <w:t>แขนกลเพิ่มองศาให้เข้าใกล้ผู้รับประทาน</w:t>
            </w:r>
          </w:p>
          <w:p w14:paraId="4DF5E507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 'Function: turn cornerback'</w:t>
            </w:r>
          </w:p>
          <w:p w14:paraId="6D600F83" w14:textId="0FEC0720" w:rsidR="00DE3909" w:rsidRPr="000D1CEB" w:rsidRDefault="00DE3909" w:rsidP="00DE3909">
            <w:pPr>
              <w:rPr>
                <w:sz w:val="24"/>
                <w:szCs w:val="24"/>
                <w:cs/>
              </w:rPr>
            </w:pPr>
            <w:r w:rsidRPr="000D1CEB">
              <w:rPr>
                <w:sz w:val="24"/>
                <w:szCs w:val="24"/>
              </w:rPr>
              <w:t xml:space="preserve">    print ("Value servo </w:t>
            </w:r>
            <w:r w:rsidRPr="000D1CEB">
              <w:rPr>
                <w:sz w:val="24"/>
                <w:szCs w:val="24"/>
                <w:cs/>
              </w:rPr>
              <w:t xml:space="preserve">1 = " + </w:t>
            </w:r>
            <w:proofErr w:type="spellStart"/>
            <w:r w:rsidRPr="000D1CEB">
              <w:rPr>
                <w:sz w:val="24"/>
                <w:szCs w:val="24"/>
              </w:rPr>
              <w:t>str</w:t>
            </w:r>
            <w:proofErr w:type="spellEnd"/>
            <w:r w:rsidRPr="000D1CEB">
              <w:rPr>
                <w:sz w:val="24"/>
                <w:szCs w:val="24"/>
              </w:rPr>
              <w:t>(s</w:t>
            </w:r>
            <w:r w:rsidRPr="000D1CEB">
              <w:rPr>
                <w:sz w:val="24"/>
                <w:szCs w:val="24"/>
                <w:cs/>
              </w:rPr>
              <w:t>1))</w:t>
            </w:r>
            <w:r w:rsidR="005C4793">
              <w:rPr>
                <w:sz w:val="24"/>
                <w:szCs w:val="24"/>
              </w:rPr>
              <w:t xml:space="preserve"> #</w:t>
            </w:r>
            <w:r w:rsidR="005C4793">
              <w:rPr>
                <w:rFonts w:hint="cs"/>
                <w:sz w:val="24"/>
                <w:szCs w:val="24"/>
                <w:cs/>
              </w:rPr>
              <w:t xml:space="preserve">แสดงค่า หมุมองศา ปัจจุบันของ </w:t>
            </w:r>
            <w:r w:rsidR="005C4793">
              <w:rPr>
                <w:sz w:val="24"/>
                <w:szCs w:val="24"/>
              </w:rPr>
              <w:t xml:space="preserve">Servo Motor </w:t>
            </w:r>
            <w:r w:rsidR="005C4793">
              <w:rPr>
                <w:rFonts w:hint="cs"/>
                <w:sz w:val="24"/>
                <w:szCs w:val="24"/>
                <w:cs/>
              </w:rPr>
              <w:t>หมายเลข 1</w:t>
            </w:r>
          </w:p>
          <w:p w14:paraId="48C6D460" w14:textId="6DCB2636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 ("Value servo </w:t>
            </w:r>
            <w:r w:rsidRPr="000D1CEB">
              <w:rPr>
                <w:sz w:val="24"/>
                <w:szCs w:val="24"/>
                <w:cs/>
              </w:rPr>
              <w:t xml:space="preserve">2 = " + </w:t>
            </w:r>
            <w:proofErr w:type="spellStart"/>
            <w:r w:rsidRPr="000D1CEB">
              <w:rPr>
                <w:sz w:val="24"/>
                <w:szCs w:val="24"/>
              </w:rPr>
              <w:t>str</w:t>
            </w:r>
            <w:proofErr w:type="spellEnd"/>
            <w:r w:rsidRPr="000D1CEB">
              <w:rPr>
                <w:sz w:val="24"/>
                <w:szCs w:val="24"/>
              </w:rPr>
              <w:t>(s</w:t>
            </w:r>
            <w:r w:rsidRPr="000D1CEB">
              <w:rPr>
                <w:sz w:val="24"/>
                <w:szCs w:val="24"/>
                <w:cs/>
              </w:rPr>
              <w:t>2))</w:t>
            </w:r>
            <w:r w:rsidR="005C4793">
              <w:rPr>
                <w:sz w:val="24"/>
                <w:szCs w:val="24"/>
              </w:rPr>
              <w:t xml:space="preserve"> #</w:t>
            </w:r>
            <w:r w:rsidR="005C4793">
              <w:rPr>
                <w:rFonts w:hint="cs"/>
                <w:sz w:val="24"/>
                <w:szCs w:val="24"/>
                <w:cs/>
              </w:rPr>
              <w:t xml:space="preserve">แสดงค่า หมุมองศา ปัจจุบันของ </w:t>
            </w:r>
            <w:r w:rsidR="005C4793">
              <w:rPr>
                <w:sz w:val="24"/>
                <w:szCs w:val="24"/>
              </w:rPr>
              <w:t xml:space="preserve">Servo Motor </w:t>
            </w:r>
            <w:r w:rsidR="005C4793">
              <w:rPr>
                <w:rFonts w:hint="cs"/>
                <w:sz w:val="24"/>
                <w:szCs w:val="24"/>
                <w:cs/>
              </w:rPr>
              <w:t>หมายเลข 0</w:t>
            </w:r>
          </w:p>
          <w:p w14:paraId="0ECE3B19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def</w:t>
            </w:r>
            <w:proofErr w:type="spellEnd"/>
            <w:r w:rsidRPr="000D1CEB">
              <w:rPr>
                <w:sz w:val="24"/>
                <w:szCs w:val="24"/>
              </w:rPr>
              <w:t xml:space="preserve"> </w:t>
            </w:r>
            <w:proofErr w:type="spellStart"/>
            <w:r w:rsidRPr="000D1CEB">
              <w:rPr>
                <w:sz w:val="24"/>
                <w:szCs w:val="24"/>
              </w:rPr>
              <w:t>turn_cornerback_channel</w:t>
            </w:r>
            <w:proofErr w:type="spellEnd"/>
            <w:r w:rsidRPr="000D1CEB">
              <w:rPr>
                <w:sz w:val="24"/>
                <w:szCs w:val="24"/>
                <w:cs/>
              </w:rPr>
              <w:t xml:space="preserve">1():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1</w:t>
            </w:r>
          </w:p>
          <w:p w14:paraId="18BDE7DB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for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 xml:space="preserve"> in range(s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>, -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487471C2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</w:t>
            </w:r>
          </w:p>
          <w:p w14:paraId="363CF7F8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print("servo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 </w:t>
            </w:r>
            <w:proofErr w:type="spellStart"/>
            <w:r w:rsidRPr="000D1CEB">
              <w:rPr>
                <w:sz w:val="24"/>
                <w:szCs w:val="24"/>
              </w:rPr>
              <w:t>deg</w:t>
            </w:r>
            <w:proofErr w:type="spellEnd"/>
            <w:r w:rsidRPr="000D1CEB">
              <w:rPr>
                <w:sz w:val="24"/>
                <w:szCs w:val="24"/>
              </w:rPr>
              <w:t>: "+</w:t>
            </w:r>
            <w:proofErr w:type="spellStart"/>
            <w:r w:rsidRPr="000D1CEB">
              <w:rPr>
                <w:sz w:val="24"/>
                <w:szCs w:val="24"/>
              </w:rPr>
              <w:t>str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))</w:t>
            </w:r>
          </w:p>
          <w:p w14:paraId="168ABE89" w14:textId="044E33B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0.03)</w:t>
            </w:r>
          </w:p>
          <w:p w14:paraId="63BC4C2F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def</w:t>
            </w:r>
            <w:proofErr w:type="spellEnd"/>
            <w:r w:rsidRPr="000D1CEB">
              <w:rPr>
                <w:sz w:val="24"/>
                <w:szCs w:val="24"/>
              </w:rPr>
              <w:t xml:space="preserve"> </w:t>
            </w:r>
            <w:proofErr w:type="spellStart"/>
            <w:r w:rsidRPr="000D1CEB">
              <w:rPr>
                <w:sz w:val="24"/>
                <w:szCs w:val="24"/>
              </w:rPr>
              <w:t>turn_cornerback_channel</w:t>
            </w:r>
            <w:proofErr w:type="spellEnd"/>
            <w:r w:rsidRPr="000D1CEB">
              <w:rPr>
                <w:sz w:val="24"/>
                <w:szCs w:val="24"/>
                <w:cs/>
              </w:rPr>
              <w:t xml:space="preserve">2():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2</w:t>
            </w:r>
          </w:p>
          <w:p w14:paraId="49C38CAD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for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 xml:space="preserve"> in range(s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>, -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6DF8AE5F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</w:t>
            </w:r>
          </w:p>
          <w:p w14:paraId="7846776E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print("servo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 </w:t>
            </w:r>
            <w:proofErr w:type="spellStart"/>
            <w:r w:rsidRPr="000D1CEB">
              <w:rPr>
                <w:sz w:val="24"/>
                <w:szCs w:val="24"/>
              </w:rPr>
              <w:t>deg</w:t>
            </w:r>
            <w:proofErr w:type="spellEnd"/>
            <w:r w:rsidRPr="000D1CEB">
              <w:rPr>
                <w:sz w:val="24"/>
                <w:szCs w:val="24"/>
              </w:rPr>
              <w:t>: "+</w:t>
            </w:r>
            <w:proofErr w:type="spellStart"/>
            <w:r w:rsidRPr="000D1CEB">
              <w:rPr>
                <w:sz w:val="24"/>
                <w:szCs w:val="24"/>
              </w:rPr>
              <w:t>str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))</w:t>
            </w:r>
          </w:p>
          <w:p w14:paraId="665A10A6" w14:textId="77777777" w:rsidR="005F1520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0.03)</w:t>
            </w:r>
          </w:p>
          <w:p w14:paraId="0658E19B" w14:textId="480441B8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 xml:space="preserve">  </w:t>
            </w:r>
          </w:p>
          <w:p w14:paraId="1AD3A1A5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100)</w:t>
            </w:r>
          </w:p>
          <w:p w14:paraId="43ED0278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41A48A3E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lastRenderedPageBreak/>
              <w:t xml:space="preserve">    if(__name__=='__main__'):</w:t>
            </w:r>
          </w:p>
          <w:p w14:paraId="605846CF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 xml:space="preserve">2 = </w:t>
            </w:r>
            <w:proofErr w:type="spellStart"/>
            <w:r w:rsidRPr="000D1CEB">
              <w:rPr>
                <w:sz w:val="24"/>
                <w:szCs w:val="24"/>
              </w:rPr>
              <w:t>mp.Process</w:t>
            </w:r>
            <w:proofErr w:type="spellEnd"/>
            <w:r w:rsidRPr="000D1CEB">
              <w:rPr>
                <w:sz w:val="24"/>
                <w:szCs w:val="24"/>
              </w:rPr>
              <w:t>(target=</w:t>
            </w:r>
            <w:proofErr w:type="spellStart"/>
            <w:r w:rsidRPr="000D1CEB">
              <w:rPr>
                <w:sz w:val="24"/>
                <w:szCs w:val="24"/>
              </w:rPr>
              <w:t>turn_cornerback_channel</w:t>
            </w:r>
            <w:proofErr w:type="spellEnd"/>
            <w:r w:rsidRPr="000D1CEB">
              <w:rPr>
                <w:sz w:val="24"/>
                <w:szCs w:val="24"/>
                <w:cs/>
              </w:rPr>
              <w:t>2)</w:t>
            </w:r>
          </w:p>
          <w:p w14:paraId="0D1FF03E" w14:textId="5FD1D21B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 xml:space="preserve">1 = </w:t>
            </w:r>
            <w:proofErr w:type="spellStart"/>
            <w:r w:rsidRPr="000D1CEB">
              <w:rPr>
                <w:sz w:val="24"/>
                <w:szCs w:val="24"/>
              </w:rPr>
              <w:t>mp.Process</w:t>
            </w:r>
            <w:proofErr w:type="spellEnd"/>
            <w:r w:rsidRPr="000D1CEB">
              <w:rPr>
                <w:sz w:val="24"/>
                <w:szCs w:val="24"/>
              </w:rPr>
              <w:t>(target=</w:t>
            </w:r>
            <w:proofErr w:type="spellStart"/>
            <w:r w:rsidRPr="000D1CEB">
              <w:rPr>
                <w:sz w:val="24"/>
                <w:szCs w:val="24"/>
              </w:rPr>
              <w:t>turn_cornerback_channel</w:t>
            </w:r>
            <w:proofErr w:type="spellEnd"/>
            <w:r w:rsidRPr="000D1CEB">
              <w:rPr>
                <w:sz w:val="24"/>
                <w:szCs w:val="24"/>
                <w:cs/>
              </w:rPr>
              <w:t>1)</w:t>
            </w:r>
          </w:p>
          <w:p w14:paraId="1D5024A3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>2.</w:t>
            </w:r>
            <w:r w:rsidRPr="000D1CEB">
              <w:rPr>
                <w:sz w:val="24"/>
                <w:szCs w:val="24"/>
              </w:rPr>
              <w:t>start()</w:t>
            </w:r>
          </w:p>
          <w:p w14:paraId="055CF68B" w14:textId="2B81CB9D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>1.</w:t>
            </w:r>
            <w:r w:rsidRPr="000D1CEB">
              <w:rPr>
                <w:sz w:val="24"/>
                <w:szCs w:val="24"/>
              </w:rPr>
              <w:t>start()</w:t>
            </w:r>
          </w:p>
          <w:p w14:paraId="18641CF6" w14:textId="2D6CFEAF" w:rsidR="000D1CEB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0.05)</w:t>
            </w:r>
          </w:p>
          <w:p w14:paraId="395CF079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# xxxxxxxxxxxxxxxxxxxxxxxxxxxxxxxxxxxxxxxxxxxxxxxxxxxxxxxxxxxxxxxxxxxxxx</w:t>
            </w:r>
          </w:p>
          <w:p w14:paraId="3D8231A4" w14:textId="77CACF03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def</w:t>
            </w:r>
            <w:proofErr w:type="spellEnd"/>
            <w:r w:rsidRPr="000D1CEB">
              <w:rPr>
                <w:sz w:val="24"/>
                <w:szCs w:val="24"/>
              </w:rPr>
              <w:t xml:space="preserve"> </w:t>
            </w:r>
            <w:proofErr w:type="spellStart"/>
            <w:r w:rsidRPr="000D1CEB">
              <w:rPr>
                <w:sz w:val="24"/>
                <w:szCs w:val="24"/>
              </w:rPr>
              <w:t>turn_back</w:t>
            </w:r>
            <w:proofErr w:type="spellEnd"/>
            <w:r w:rsidRPr="000D1CEB">
              <w:rPr>
                <w:sz w:val="24"/>
                <w:szCs w:val="24"/>
              </w:rPr>
              <w:t>():</w:t>
            </w:r>
            <w:r w:rsidR="005C4793">
              <w:rPr>
                <w:rFonts w:hint="cs"/>
                <w:sz w:val="24"/>
                <w:szCs w:val="24"/>
                <w:cs/>
              </w:rPr>
              <w:t xml:space="preserve"> </w:t>
            </w:r>
            <w:r w:rsidR="005C4793">
              <w:rPr>
                <w:sz w:val="24"/>
                <w:szCs w:val="24"/>
              </w:rPr>
              <w:t>#</w:t>
            </w:r>
            <w:r w:rsidR="005C4793" w:rsidRPr="000D1CEB">
              <w:rPr>
                <w:rFonts w:hint="cs"/>
                <w:sz w:val="24"/>
                <w:szCs w:val="24"/>
                <w:cs/>
              </w:rPr>
              <w:t>ฟังก์ชัน</w:t>
            </w:r>
            <w:r w:rsidR="005C4793">
              <w:rPr>
                <w:rFonts w:hint="cs"/>
                <w:sz w:val="24"/>
                <w:szCs w:val="24"/>
                <w:cs/>
              </w:rPr>
              <w:t>หมุนแขนกลจากด้านตรงผู้รับประทานอาหารให้หมุมกับไปทางภาชนะ</w:t>
            </w:r>
          </w:p>
          <w:p w14:paraId="46B738B2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def</w:t>
            </w:r>
            <w:proofErr w:type="spellEnd"/>
            <w:r w:rsidRPr="000D1CEB">
              <w:rPr>
                <w:sz w:val="24"/>
                <w:szCs w:val="24"/>
              </w:rPr>
              <w:t xml:space="preserve"> </w:t>
            </w:r>
            <w:proofErr w:type="spellStart"/>
            <w:r w:rsidRPr="000D1CEB">
              <w:rPr>
                <w:sz w:val="24"/>
                <w:szCs w:val="24"/>
              </w:rPr>
              <w:t>turn_back_channel</w:t>
            </w:r>
            <w:proofErr w:type="spellEnd"/>
            <w:r w:rsidRPr="000D1CEB">
              <w:rPr>
                <w:sz w:val="24"/>
                <w:szCs w:val="24"/>
                <w:cs/>
              </w:rPr>
              <w:t xml:space="preserve">0():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0</w:t>
            </w:r>
          </w:p>
          <w:p w14:paraId="7E06CF84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for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 xml:space="preserve"> in range(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</w:t>
            </w:r>
            <w:r w:rsidRPr="000D1CEB">
              <w:rPr>
                <w:sz w:val="24"/>
                <w:szCs w:val="24"/>
              </w:rPr>
              <w:t>, -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6653E666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</w:t>
            </w:r>
          </w:p>
          <w:p w14:paraId="06DE7350" w14:textId="49733F5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0.01)</w:t>
            </w:r>
          </w:p>
          <w:p w14:paraId="1EFA6F00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 ("Function: turn back")</w:t>
            </w:r>
          </w:p>
          <w:p w14:paraId="0881098D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10)</w:t>
            </w:r>
          </w:p>
          <w:p w14:paraId="595822B0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2537AA2F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6388844B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100)</w:t>
            </w:r>
          </w:p>
          <w:p w14:paraId="07482C6F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76DD431C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turn_back_channel</w:t>
            </w:r>
            <w:proofErr w:type="spellEnd"/>
            <w:r w:rsidRPr="000D1CEB">
              <w:rPr>
                <w:sz w:val="24"/>
                <w:szCs w:val="24"/>
                <w:cs/>
              </w:rPr>
              <w:t>0()</w:t>
            </w:r>
          </w:p>
          <w:p w14:paraId="2A080D6A" w14:textId="6551B62F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0.05)</w:t>
            </w:r>
          </w:p>
          <w:p w14:paraId="11F7549B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# xxxxxxxxxxxxxxxxxxxxxxxxxxxxxxxxxxxxxxxxxxxxxxxxxxxxxxxxxxxxxxxxxxxxxx</w:t>
            </w:r>
          </w:p>
          <w:p w14:paraId="58758185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default()</w:t>
            </w:r>
          </w:p>
          <w:p w14:paraId="4ACBF7FE" w14:textId="2F6E1D45" w:rsidR="005F1520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1)</w:t>
            </w:r>
          </w:p>
          <w:p w14:paraId="3AA2471C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default_low</w:t>
            </w:r>
            <w:proofErr w:type="spellEnd"/>
            <w:r w:rsidRPr="000D1CEB">
              <w:rPr>
                <w:sz w:val="24"/>
                <w:szCs w:val="24"/>
              </w:rPr>
              <w:t>()</w:t>
            </w:r>
          </w:p>
          <w:p w14:paraId="21B57344" w14:textId="2E659B7C" w:rsidR="005F1520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0.5)</w:t>
            </w:r>
          </w:p>
          <w:p w14:paraId="7C31154F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0.1)</w:t>
            </w:r>
          </w:p>
          <w:p w14:paraId="126CD775" w14:textId="0B0ABF77" w:rsidR="005F1520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default_rice</w:t>
            </w:r>
            <w:proofErr w:type="spellEnd"/>
            <w:r w:rsidRPr="000D1CEB">
              <w:rPr>
                <w:sz w:val="24"/>
                <w:szCs w:val="24"/>
              </w:rPr>
              <w:t>()</w:t>
            </w:r>
          </w:p>
          <w:p w14:paraId="00BCB768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0.1)</w:t>
            </w:r>
          </w:p>
          <w:p w14:paraId="2B708042" w14:textId="365FDC6C" w:rsidR="005F1520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scoop_rice</w:t>
            </w:r>
            <w:proofErr w:type="spellEnd"/>
            <w:r w:rsidRPr="000D1CEB">
              <w:rPr>
                <w:sz w:val="24"/>
                <w:szCs w:val="24"/>
              </w:rPr>
              <w:t>()</w:t>
            </w:r>
          </w:p>
          <w:p w14:paraId="7E7F356F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0.1)</w:t>
            </w:r>
          </w:p>
          <w:p w14:paraId="1FFE5A4B" w14:textId="1697EAD0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scoop_up</w:t>
            </w:r>
            <w:proofErr w:type="spellEnd"/>
            <w:r w:rsidRPr="000D1CEB">
              <w:rPr>
                <w:sz w:val="24"/>
                <w:szCs w:val="24"/>
              </w:rPr>
              <w:t>()</w:t>
            </w:r>
          </w:p>
          <w:p w14:paraId="7BDAC3D6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0.1)</w:t>
            </w:r>
          </w:p>
          <w:p w14:paraId="693AB8CC" w14:textId="5D17DD4A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turn_corner_forward</w:t>
            </w:r>
            <w:proofErr w:type="spellEnd"/>
            <w:r w:rsidRPr="000D1CEB">
              <w:rPr>
                <w:sz w:val="24"/>
                <w:szCs w:val="24"/>
              </w:rPr>
              <w:t>()</w:t>
            </w:r>
          </w:p>
          <w:p w14:paraId="0CD06AD7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0.1)</w:t>
            </w:r>
          </w:p>
          <w:p w14:paraId="329F6FD5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arm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>fit()</w:t>
            </w:r>
          </w:p>
          <w:p w14:paraId="11A72D99" w14:textId="15F51B5A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1)</w:t>
            </w:r>
          </w:p>
          <w:p w14:paraId="558CF569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servo</w:t>
            </w:r>
            <w:r w:rsidRPr="000D1CEB">
              <w:rPr>
                <w:sz w:val="24"/>
                <w:szCs w:val="24"/>
                <w:cs/>
              </w:rPr>
              <w:t xml:space="preserve">1 =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1BAFAB24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servo</w:t>
            </w:r>
            <w:r w:rsidRPr="000D1CEB">
              <w:rPr>
                <w:sz w:val="24"/>
                <w:szCs w:val="24"/>
                <w:cs/>
              </w:rPr>
              <w:t xml:space="preserve">2 =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3D45506E" w14:textId="77777777" w:rsidR="000D1CEB" w:rsidRPr="000D1CEB" w:rsidRDefault="000D1CEB" w:rsidP="000D1CEB">
            <w:pPr>
              <w:rPr>
                <w:sz w:val="24"/>
                <w:szCs w:val="24"/>
              </w:rPr>
            </w:pPr>
          </w:p>
          <w:p w14:paraId="272B6953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0.5)</w:t>
            </w:r>
          </w:p>
          <w:p w14:paraId="47745511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print("Ultrasonic sensor")</w:t>
            </w:r>
          </w:p>
          <w:p w14:paraId="54F044B1" w14:textId="2A4A2597" w:rsidR="000D1CEB" w:rsidRPr="000D1CEB" w:rsidRDefault="000D1CEB" w:rsidP="000D1CEB">
            <w:pPr>
              <w:rPr>
                <w:sz w:val="24"/>
                <w:szCs w:val="24"/>
                <w:cs/>
              </w:rPr>
            </w:pPr>
            <w:proofErr w:type="spellStart"/>
            <w:r w:rsidRPr="000D1CEB">
              <w:rPr>
                <w:sz w:val="24"/>
                <w:szCs w:val="24"/>
              </w:rPr>
              <w:lastRenderedPageBreak/>
              <w:t>arm_dis</w:t>
            </w:r>
            <w:proofErr w:type="spellEnd"/>
            <w:r w:rsidRPr="000D1CEB">
              <w:rPr>
                <w:sz w:val="24"/>
                <w:szCs w:val="24"/>
              </w:rPr>
              <w:t xml:space="preserve"> = </w:t>
            </w:r>
            <w:proofErr w:type="spellStart"/>
            <w:r w:rsidRPr="000D1CEB">
              <w:rPr>
                <w:sz w:val="24"/>
                <w:szCs w:val="24"/>
              </w:rPr>
              <w:t>Ultrasonict.check_extra</w:t>
            </w:r>
            <w:proofErr w:type="spellEnd"/>
            <w:r w:rsidRPr="000D1CEB">
              <w:rPr>
                <w:sz w:val="24"/>
                <w:szCs w:val="24"/>
              </w:rPr>
              <w:t>()</w:t>
            </w:r>
            <w:r w:rsidR="005C4793">
              <w:rPr>
                <w:rFonts w:hint="cs"/>
                <w:sz w:val="24"/>
                <w:szCs w:val="24"/>
                <w:cs/>
              </w:rPr>
              <w:t xml:space="preserve"> </w:t>
            </w:r>
          </w:p>
          <w:p w14:paraId="20881A23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while </w:t>
            </w:r>
            <w:proofErr w:type="spellStart"/>
            <w:r w:rsidRPr="000D1CEB">
              <w:rPr>
                <w:sz w:val="24"/>
                <w:szCs w:val="24"/>
              </w:rPr>
              <w:t>arm_dis</w:t>
            </w:r>
            <w:proofErr w:type="spellEnd"/>
            <w:r w:rsidRPr="000D1CEB">
              <w:rPr>
                <w:sz w:val="24"/>
                <w:szCs w:val="24"/>
              </w:rPr>
              <w:t xml:space="preserve"> &gt;= </w:t>
            </w:r>
            <w:r w:rsidRPr="000D1CEB">
              <w:rPr>
                <w:sz w:val="24"/>
                <w:szCs w:val="24"/>
                <w:cs/>
              </w:rPr>
              <w:t>20:</w:t>
            </w:r>
          </w:p>
          <w:p w14:paraId="205F7068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arm_dis</w:t>
            </w:r>
            <w:proofErr w:type="spellEnd"/>
            <w:r w:rsidRPr="000D1CEB">
              <w:rPr>
                <w:sz w:val="24"/>
                <w:szCs w:val="24"/>
              </w:rPr>
              <w:t xml:space="preserve"> = </w:t>
            </w:r>
            <w:proofErr w:type="spellStart"/>
            <w:r w:rsidRPr="000D1CEB">
              <w:rPr>
                <w:sz w:val="24"/>
                <w:szCs w:val="24"/>
              </w:rPr>
              <w:t>Ultrasonict.check_extra</w:t>
            </w:r>
            <w:proofErr w:type="spellEnd"/>
            <w:r w:rsidRPr="000D1CEB">
              <w:rPr>
                <w:sz w:val="24"/>
                <w:szCs w:val="24"/>
              </w:rPr>
              <w:t>()</w:t>
            </w:r>
          </w:p>
          <w:p w14:paraId="08680865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print(</w:t>
            </w:r>
            <w:proofErr w:type="spellStart"/>
            <w:r w:rsidRPr="000D1CEB">
              <w:rPr>
                <w:sz w:val="24"/>
                <w:szCs w:val="24"/>
              </w:rPr>
              <w:t>arm_dis</w:t>
            </w:r>
            <w:proofErr w:type="spellEnd"/>
            <w:r w:rsidRPr="000D1CEB">
              <w:rPr>
                <w:sz w:val="24"/>
                <w:szCs w:val="24"/>
              </w:rPr>
              <w:t>)</w:t>
            </w:r>
          </w:p>
          <w:p w14:paraId="1A16D087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if servo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 &lt; </w:t>
            </w:r>
            <w:r w:rsidRPr="000D1CEB">
              <w:rPr>
                <w:sz w:val="24"/>
                <w:szCs w:val="24"/>
                <w:cs/>
              </w:rPr>
              <w:t>150:</w:t>
            </w:r>
          </w:p>
          <w:p w14:paraId="784A899B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servo</w:t>
            </w:r>
            <w:r w:rsidRPr="000D1CEB">
              <w:rPr>
                <w:sz w:val="24"/>
                <w:szCs w:val="24"/>
                <w:cs/>
              </w:rPr>
              <w:t>1 += 1</w:t>
            </w:r>
          </w:p>
          <w:p w14:paraId="5E8DF2D9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>, servo</w:t>
            </w:r>
            <w:r w:rsidRPr="000D1CEB">
              <w:rPr>
                <w:sz w:val="24"/>
                <w:szCs w:val="24"/>
                <w:cs/>
              </w:rPr>
              <w:t>1)</w:t>
            </w:r>
          </w:p>
          <w:p w14:paraId="4E3CB9F3" w14:textId="43259195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print("servo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 </w:t>
            </w:r>
            <w:proofErr w:type="spellStart"/>
            <w:r w:rsidRPr="000D1CEB">
              <w:rPr>
                <w:sz w:val="24"/>
                <w:szCs w:val="24"/>
              </w:rPr>
              <w:t>deg</w:t>
            </w:r>
            <w:proofErr w:type="spellEnd"/>
            <w:r w:rsidRPr="000D1CEB">
              <w:rPr>
                <w:sz w:val="24"/>
                <w:szCs w:val="24"/>
              </w:rPr>
              <w:t xml:space="preserve">: " + </w:t>
            </w:r>
            <w:proofErr w:type="spellStart"/>
            <w:r w:rsidRPr="000D1CEB">
              <w:rPr>
                <w:sz w:val="24"/>
                <w:szCs w:val="24"/>
              </w:rPr>
              <w:t>str</w:t>
            </w:r>
            <w:proofErr w:type="spellEnd"/>
            <w:r w:rsidRPr="000D1CEB">
              <w:rPr>
                <w:sz w:val="24"/>
                <w:szCs w:val="24"/>
              </w:rPr>
              <w:t>(servo</w:t>
            </w:r>
            <w:r w:rsidRPr="000D1CEB">
              <w:rPr>
                <w:sz w:val="24"/>
                <w:szCs w:val="24"/>
                <w:cs/>
              </w:rPr>
              <w:t>1))</w:t>
            </w:r>
          </w:p>
          <w:p w14:paraId="0AB672AD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elif</w:t>
            </w:r>
            <w:proofErr w:type="spellEnd"/>
            <w:r w:rsidRPr="000D1CEB">
              <w:rPr>
                <w:sz w:val="24"/>
                <w:szCs w:val="24"/>
              </w:rPr>
              <w:t xml:space="preserve"> servo</w:t>
            </w:r>
            <w:r w:rsidRPr="000D1CEB">
              <w:rPr>
                <w:sz w:val="24"/>
                <w:szCs w:val="24"/>
                <w:cs/>
              </w:rPr>
              <w:t>1 == 180:</w:t>
            </w:r>
          </w:p>
          <w:p w14:paraId="145A10B2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180)</w:t>
            </w:r>
          </w:p>
          <w:p w14:paraId="3A7417C0" w14:textId="1EAF27DD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</w:p>
          <w:p w14:paraId="12BFE876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if servo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 &lt; </w:t>
            </w:r>
            <w:r w:rsidRPr="000D1CEB">
              <w:rPr>
                <w:sz w:val="24"/>
                <w:szCs w:val="24"/>
                <w:cs/>
              </w:rPr>
              <w:t>150:</w:t>
            </w:r>
          </w:p>
          <w:p w14:paraId="6745A3D2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servo</w:t>
            </w:r>
            <w:r w:rsidRPr="000D1CEB">
              <w:rPr>
                <w:sz w:val="24"/>
                <w:szCs w:val="24"/>
                <w:cs/>
              </w:rPr>
              <w:t>2 += 1</w:t>
            </w:r>
          </w:p>
          <w:p w14:paraId="75AAAEE4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>, servo</w:t>
            </w:r>
            <w:r w:rsidRPr="000D1CEB">
              <w:rPr>
                <w:sz w:val="24"/>
                <w:szCs w:val="24"/>
                <w:cs/>
              </w:rPr>
              <w:t>2)</w:t>
            </w:r>
          </w:p>
          <w:p w14:paraId="2F370DD4" w14:textId="289CB2AA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print("servo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 </w:t>
            </w:r>
            <w:proofErr w:type="spellStart"/>
            <w:r w:rsidRPr="000D1CEB">
              <w:rPr>
                <w:sz w:val="24"/>
                <w:szCs w:val="24"/>
              </w:rPr>
              <w:t>deg</w:t>
            </w:r>
            <w:proofErr w:type="spellEnd"/>
            <w:r w:rsidRPr="000D1CEB">
              <w:rPr>
                <w:sz w:val="24"/>
                <w:szCs w:val="24"/>
              </w:rPr>
              <w:t xml:space="preserve">: " + </w:t>
            </w:r>
            <w:proofErr w:type="spellStart"/>
            <w:r w:rsidRPr="000D1CEB">
              <w:rPr>
                <w:sz w:val="24"/>
                <w:szCs w:val="24"/>
              </w:rPr>
              <w:t>str</w:t>
            </w:r>
            <w:proofErr w:type="spellEnd"/>
            <w:r w:rsidRPr="000D1CEB">
              <w:rPr>
                <w:sz w:val="24"/>
                <w:szCs w:val="24"/>
              </w:rPr>
              <w:t>(servo</w:t>
            </w:r>
            <w:r w:rsidRPr="000D1CEB">
              <w:rPr>
                <w:sz w:val="24"/>
                <w:szCs w:val="24"/>
                <w:cs/>
              </w:rPr>
              <w:t>2))</w:t>
            </w:r>
            <w:r w:rsidRPr="000D1CEB">
              <w:rPr>
                <w:sz w:val="24"/>
                <w:szCs w:val="24"/>
                <w:cs/>
              </w:rPr>
              <w:tab/>
            </w:r>
          </w:p>
          <w:p w14:paraId="6E1A572E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elif</w:t>
            </w:r>
            <w:proofErr w:type="spellEnd"/>
            <w:r w:rsidRPr="000D1CEB">
              <w:rPr>
                <w:sz w:val="24"/>
                <w:szCs w:val="24"/>
              </w:rPr>
              <w:t xml:space="preserve"> servo</w:t>
            </w:r>
            <w:r w:rsidRPr="000D1CEB">
              <w:rPr>
                <w:sz w:val="24"/>
                <w:szCs w:val="24"/>
                <w:cs/>
              </w:rPr>
              <w:t>2 == 180:</w:t>
            </w:r>
          </w:p>
          <w:p w14:paraId="2E4B7DE2" w14:textId="134EE9F5" w:rsid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180)</w:t>
            </w:r>
          </w:p>
          <w:p w14:paraId="557213E6" w14:textId="77777777" w:rsidR="005C4793" w:rsidRPr="000D1CEB" w:rsidRDefault="005C4793" w:rsidP="000D1CEB">
            <w:pPr>
              <w:rPr>
                <w:sz w:val="24"/>
                <w:szCs w:val="24"/>
              </w:rPr>
            </w:pPr>
          </w:p>
          <w:p w14:paraId="40ADFD10" w14:textId="77270816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print("======================")</w:t>
            </w:r>
          </w:p>
          <w:p w14:paraId="6DD214CB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0.1)</w:t>
            </w:r>
          </w:p>
          <w:p w14:paraId="2F74A29D" w14:textId="77777777" w:rsidR="000D1CEB" w:rsidRPr="000D1CEB" w:rsidRDefault="000D1CEB" w:rsidP="000D1CEB">
            <w:pPr>
              <w:rPr>
                <w:sz w:val="24"/>
                <w:szCs w:val="24"/>
              </w:rPr>
            </w:pPr>
          </w:p>
          <w:p w14:paraId="288F260C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arm_dis</w:t>
            </w:r>
            <w:proofErr w:type="spellEnd"/>
            <w:r w:rsidRPr="000D1CEB">
              <w:rPr>
                <w:sz w:val="24"/>
                <w:szCs w:val="24"/>
              </w:rPr>
              <w:t xml:space="preserve"> = </w:t>
            </w:r>
            <w:proofErr w:type="spellStart"/>
            <w:r w:rsidRPr="000D1CEB">
              <w:rPr>
                <w:sz w:val="24"/>
                <w:szCs w:val="24"/>
              </w:rPr>
              <w:t>Ultrasonict.check_extra</w:t>
            </w:r>
            <w:proofErr w:type="spellEnd"/>
            <w:r w:rsidRPr="000D1CEB">
              <w:rPr>
                <w:sz w:val="24"/>
                <w:szCs w:val="24"/>
              </w:rPr>
              <w:t>()</w:t>
            </w:r>
          </w:p>
          <w:p w14:paraId="16B35901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while </w:t>
            </w:r>
            <w:proofErr w:type="spellStart"/>
            <w:r w:rsidRPr="000D1CEB">
              <w:rPr>
                <w:sz w:val="24"/>
                <w:szCs w:val="24"/>
              </w:rPr>
              <w:t>arm_dis</w:t>
            </w:r>
            <w:proofErr w:type="spellEnd"/>
            <w:r w:rsidRPr="000D1CEB">
              <w:rPr>
                <w:sz w:val="24"/>
                <w:szCs w:val="24"/>
              </w:rPr>
              <w:t xml:space="preserve"> &lt; </w:t>
            </w:r>
            <w:r w:rsidRPr="000D1CEB">
              <w:rPr>
                <w:sz w:val="24"/>
                <w:szCs w:val="24"/>
                <w:cs/>
              </w:rPr>
              <w:t>20:</w:t>
            </w:r>
          </w:p>
          <w:p w14:paraId="796A2924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arm_dis</w:t>
            </w:r>
            <w:proofErr w:type="spellEnd"/>
            <w:r w:rsidRPr="000D1CEB">
              <w:rPr>
                <w:sz w:val="24"/>
                <w:szCs w:val="24"/>
              </w:rPr>
              <w:t xml:space="preserve"> = </w:t>
            </w:r>
            <w:proofErr w:type="spellStart"/>
            <w:r w:rsidRPr="000D1CEB">
              <w:rPr>
                <w:sz w:val="24"/>
                <w:szCs w:val="24"/>
              </w:rPr>
              <w:t>Ultrasonict.check_extra</w:t>
            </w:r>
            <w:proofErr w:type="spellEnd"/>
            <w:r w:rsidRPr="000D1CEB">
              <w:rPr>
                <w:sz w:val="24"/>
                <w:szCs w:val="24"/>
              </w:rPr>
              <w:t>()</w:t>
            </w:r>
          </w:p>
          <w:p w14:paraId="78B9499A" w14:textId="77777777" w:rsidR="000D1CEB" w:rsidRPr="000D1CEB" w:rsidRDefault="000D1CEB" w:rsidP="000D1CEB">
            <w:pPr>
              <w:rPr>
                <w:sz w:val="24"/>
                <w:szCs w:val="24"/>
              </w:rPr>
            </w:pPr>
          </w:p>
          <w:p w14:paraId="77499F24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for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 xml:space="preserve"> in range(</w:t>
            </w:r>
            <w:r w:rsidRPr="000D1CEB">
              <w:rPr>
                <w:sz w:val="24"/>
                <w:szCs w:val="24"/>
                <w:cs/>
              </w:rPr>
              <w:t>3):</w:t>
            </w:r>
          </w:p>
          <w:p w14:paraId="5E6B0E34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print('========== OK ==========')</w:t>
            </w:r>
          </w:p>
          <w:p w14:paraId="4C0CD0E8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 xml:space="preserve">    </w:t>
            </w:r>
          </w:p>
          <w:p w14:paraId="22B74354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5)</w:t>
            </w:r>
          </w:p>
          <w:p w14:paraId="6B9EA855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turn_cornerback</w:t>
            </w:r>
            <w:proofErr w:type="spellEnd"/>
            <w:r w:rsidRPr="000D1CEB">
              <w:rPr>
                <w:sz w:val="24"/>
                <w:szCs w:val="24"/>
              </w:rPr>
              <w:t>(servo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>, servo</w:t>
            </w:r>
            <w:r w:rsidRPr="000D1CEB">
              <w:rPr>
                <w:sz w:val="24"/>
                <w:szCs w:val="24"/>
                <w:cs/>
              </w:rPr>
              <w:t>2)</w:t>
            </w:r>
          </w:p>
          <w:p w14:paraId="40ACB546" w14:textId="77777777" w:rsidR="000D1CEB" w:rsidRPr="000D1CEB" w:rsidRDefault="000D1CEB" w:rsidP="000D1CEB">
            <w:pPr>
              <w:rPr>
                <w:sz w:val="24"/>
                <w:szCs w:val="24"/>
              </w:rPr>
            </w:pPr>
          </w:p>
          <w:p w14:paraId="3CB30397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0.5)</w:t>
            </w:r>
          </w:p>
          <w:p w14:paraId="3A9D846F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turn_back</w:t>
            </w:r>
            <w:proofErr w:type="spellEnd"/>
            <w:r w:rsidRPr="000D1CEB">
              <w:rPr>
                <w:sz w:val="24"/>
                <w:szCs w:val="24"/>
              </w:rPr>
              <w:t>()</w:t>
            </w:r>
          </w:p>
          <w:p w14:paraId="47EE623A" w14:textId="77777777" w:rsidR="000D1CEB" w:rsidRPr="000D1CEB" w:rsidRDefault="000D1CEB" w:rsidP="000D1CEB">
            <w:pPr>
              <w:rPr>
                <w:sz w:val="24"/>
                <w:szCs w:val="24"/>
              </w:rPr>
            </w:pPr>
          </w:p>
          <w:p w14:paraId="1F3B24FD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0.5)</w:t>
            </w:r>
          </w:p>
          <w:p w14:paraId="3B06B030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print ("Sound off")</w:t>
            </w:r>
          </w:p>
          <w:p w14:paraId="0AA1F6B6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command = "</w:t>
            </w:r>
            <w:proofErr w:type="spellStart"/>
            <w:r w:rsidRPr="000D1CEB">
              <w:rPr>
                <w:sz w:val="24"/>
                <w:szCs w:val="24"/>
              </w:rPr>
              <w:t>aplay</w:t>
            </w:r>
            <w:proofErr w:type="spellEnd"/>
            <w:r w:rsidRPr="000D1CEB">
              <w:rPr>
                <w:sz w:val="24"/>
                <w:szCs w:val="24"/>
              </w:rPr>
              <w:t xml:space="preserve"> Sound_EndDetect.wav"</w:t>
            </w:r>
          </w:p>
          <w:p w14:paraId="4E6F32A0" w14:textId="02824C5C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os.system</w:t>
            </w:r>
            <w:proofErr w:type="spellEnd"/>
            <w:r w:rsidRPr="000D1CEB">
              <w:rPr>
                <w:sz w:val="24"/>
                <w:szCs w:val="24"/>
              </w:rPr>
              <w:t>(command)</w:t>
            </w:r>
          </w:p>
          <w:p w14:paraId="3D748CCE" w14:textId="54C2B393" w:rsidR="00DE3909" w:rsidRPr="004B625D" w:rsidRDefault="00DE3909" w:rsidP="00DE3909">
            <w:pPr>
              <w:rPr>
                <w:sz w:val="24"/>
                <w:szCs w:val="24"/>
              </w:rPr>
            </w:pPr>
            <w:r w:rsidRPr="00DE3909">
              <w:rPr>
                <w:sz w:val="24"/>
                <w:szCs w:val="24"/>
                <w:cs/>
              </w:rPr>
              <w:t xml:space="preserve">    </w:t>
            </w:r>
          </w:p>
        </w:tc>
      </w:tr>
    </w:tbl>
    <w:p w14:paraId="2A13F597" w14:textId="3251DD8E" w:rsidR="007A3220" w:rsidRDefault="007A3220" w:rsidP="007A3220"/>
    <w:p w14:paraId="09AD5F1D" w14:textId="1B11F907" w:rsidR="00281F97" w:rsidRDefault="00281F97" w:rsidP="00281F97">
      <w:pPr>
        <w:pStyle w:val="Caption"/>
      </w:pPr>
      <w:bookmarkStart w:id="129" w:name="_Toc73661429"/>
      <w:r>
        <w:rPr>
          <w:cs/>
        </w:rPr>
        <w:lastRenderedPageBreak/>
        <w:t xml:space="preserve">ตารางที่ </w:t>
      </w:r>
      <w:r w:rsidR="00C05E25">
        <w:fldChar w:fldCharType="begin"/>
      </w:r>
      <w:r w:rsidR="00C05E25">
        <w:instrText xml:space="preserve"> SEQ </w:instrText>
      </w:r>
      <w:r w:rsidR="00C05E25">
        <w:rPr>
          <w:cs/>
        </w:rPr>
        <w:instrText xml:space="preserve">ตารางที่ </w:instrText>
      </w:r>
      <w:r w:rsidR="00C05E25">
        <w:instrText xml:space="preserve">\* ARABIC </w:instrText>
      </w:r>
      <w:r w:rsidR="00C05E25">
        <w:fldChar w:fldCharType="separate"/>
      </w:r>
      <w:r>
        <w:rPr>
          <w:noProof/>
          <w:cs/>
        </w:rPr>
        <w:t>16</w:t>
      </w:r>
      <w:r w:rsidR="00C05E25">
        <w:rPr>
          <w:noProof/>
        </w:rPr>
        <w:fldChar w:fldCharType="end"/>
      </w:r>
      <w:r>
        <w:t xml:space="preserve"> Ultrasonict.py</w:t>
      </w:r>
      <w:bookmarkEnd w:id="129"/>
    </w:p>
    <w:tbl>
      <w:tblPr>
        <w:tblStyle w:val="TableGrid"/>
        <w:tblpPr w:leftFromText="180" w:rightFromText="180" w:tblpY="660"/>
        <w:tblW w:w="0" w:type="auto"/>
        <w:tblLook w:val="04A0" w:firstRow="1" w:lastRow="0" w:firstColumn="1" w:lastColumn="0" w:noHBand="0" w:noVBand="1"/>
      </w:tblPr>
      <w:tblGrid>
        <w:gridCol w:w="8297"/>
      </w:tblGrid>
      <w:tr w:rsidR="005F1520" w:rsidRPr="00281F97" w14:paraId="00F2BFC4" w14:textId="77777777" w:rsidTr="005F1520">
        <w:tc>
          <w:tcPr>
            <w:tcW w:w="8297" w:type="dxa"/>
          </w:tcPr>
          <w:p w14:paraId="5A258B19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81F9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import </w:t>
            </w:r>
            <w:proofErr w:type="spellStart"/>
            <w:r w:rsidRPr="00281F9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RPi.GPIO</w:t>
            </w:r>
            <w:proofErr w:type="spellEnd"/>
            <w:r w:rsidRPr="00281F9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as GPIO</w:t>
            </w:r>
          </w:p>
          <w:p w14:paraId="6D561F90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81F9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import time</w:t>
            </w:r>
          </w:p>
          <w:p w14:paraId="1C05BD3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81F9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import </w:t>
            </w:r>
            <w:proofErr w:type="spellStart"/>
            <w:r w:rsidRPr="00281F9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lcdlib</w:t>
            </w:r>
            <w:proofErr w:type="spellEnd"/>
          </w:p>
          <w:p w14:paraId="1A426A3F" w14:textId="1A479B94" w:rsidR="005F1520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81F9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import drivers</w:t>
            </w:r>
          </w:p>
        </w:tc>
      </w:tr>
      <w:tr w:rsidR="005F1520" w:rsidRPr="00281F97" w14:paraId="30CD0DD5" w14:textId="77777777" w:rsidTr="005F1520">
        <w:tc>
          <w:tcPr>
            <w:tcW w:w="8297" w:type="dxa"/>
          </w:tcPr>
          <w:p w14:paraId="65DD9860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#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Ultrasonict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Canera</w:t>
            </w:r>
            <w:proofErr w:type="spellEnd"/>
          </w:p>
          <w:p w14:paraId="012B8DE5" w14:textId="0B802E44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TRIG_1 = 24 #Purple   </w:t>
            </w:r>
          </w:p>
          <w:p w14:paraId="3A1246D2" w14:textId="062BBD50" w:rsid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>ECHO_1 = 23 #Yellow</w:t>
            </w:r>
          </w:p>
          <w:p w14:paraId="570A55CA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</w:p>
          <w:p w14:paraId="6A33CAEA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#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Ultrasonict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Arm Robot</w:t>
            </w:r>
          </w:p>
          <w:p w14:paraId="5FFC7109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>TRIG_2 = 27 #Blue</w:t>
            </w:r>
          </w:p>
          <w:p w14:paraId="1969E172" w14:textId="47450DB1" w:rsid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>ECHO_2 = 22 #Green</w:t>
            </w:r>
          </w:p>
          <w:p w14:paraId="3F2B212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</w:p>
          <w:p w14:paraId="0DFA95C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GPIO.setmode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(GPIO.BCM) # BCM is Number GPIO</w:t>
            </w:r>
          </w:p>
          <w:p w14:paraId="6FCCB1B5" w14:textId="74A3DDE9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GPIO.setwarnings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(False)</w:t>
            </w:r>
          </w:p>
          <w:p w14:paraId="616CB410" w14:textId="4D852071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lcd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lcdlib.lcd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()</w:t>
            </w:r>
          </w:p>
          <w:p w14:paraId="42B67C42" w14:textId="073A5F01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>print("Import file Ultrasonict.py")</w:t>
            </w:r>
          </w:p>
          <w:p w14:paraId="6DC9B8CE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>try:</w:t>
            </w:r>
          </w:p>
          <w:p w14:paraId="6EC3A5F4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#Camera</w:t>
            </w:r>
          </w:p>
          <w:p w14:paraId="62C269DD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distance_Camera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0</w:t>
            </w:r>
          </w:p>
          <w:p w14:paraId="57643699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sum_Camera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0</w:t>
            </w:r>
          </w:p>
          <w:p w14:paraId="3A8F7A54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</w:t>
            </w:r>
          </w:p>
          <w:p w14:paraId="2D54ADD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def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Camera():</w:t>
            </w:r>
          </w:p>
          <w:p w14:paraId="249D522B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print("distance measurement in progress 1 is Camera")</w:t>
            </w:r>
          </w:p>
          <w:p w14:paraId="4265FF4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sum_Camera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0</w:t>
            </w:r>
          </w:p>
          <w:p w14:paraId="5DFF47D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for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i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in range(5):</w:t>
            </w:r>
          </w:p>
          <w:p w14:paraId="257314E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print "Ultrasonic 1 is Camera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i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",i+1</w:t>
            </w:r>
          </w:p>
          <w:p w14:paraId="4AF51AE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GPIO.setup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(TRIG_1, GPIO.OUT)</w:t>
            </w:r>
          </w:p>
          <w:p w14:paraId="381548D0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GPIO.setup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(ECHO_1, GPIO.IN)</w:t>
            </w:r>
          </w:p>
          <w:p w14:paraId="23971EF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GPIO.output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(TRIG_1,False)</w:t>
            </w:r>
          </w:p>
          <w:p w14:paraId="778AD30C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</w:p>
          <w:p w14:paraId="23CF68D9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time.sleep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(0.2) # Origin is 0.2</w:t>
            </w:r>
          </w:p>
          <w:p w14:paraId="66F61F7A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GPIO.output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(TRIG_1, True)</w:t>
            </w:r>
          </w:p>
          <w:p w14:paraId="0B22729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time.sleep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(0.00001)</w:t>
            </w:r>
          </w:p>
          <w:p w14:paraId="4392306B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GPIO.output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(TRIG_1, False)</w:t>
            </w:r>
          </w:p>
          <w:p w14:paraId="5A58497E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</w:p>
          <w:p w14:paraId="080851B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while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GPIO.input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(ECHO_1) == 0:</w:t>
            </w:r>
          </w:p>
          <w:p w14:paraId="4232FB39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pulse_start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time.time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()</w:t>
            </w:r>
          </w:p>
          <w:p w14:paraId="38DC803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while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GPIO.input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(ECHO_1) == 1:</w:t>
            </w:r>
          </w:p>
          <w:p w14:paraId="7E2F94E5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pulse_end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time.time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()</w:t>
            </w:r>
          </w:p>
          <w:p w14:paraId="02700A0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    </w:t>
            </w:r>
          </w:p>
          <w:p w14:paraId="1F3CA919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lastRenderedPageBreak/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pulse_duration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pulse_end-pulse_start</w:t>
            </w:r>
            <w:proofErr w:type="spellEnd"/>
          </w:p>
          <w:p w14:paraId="752FEAAA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distance_Camera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pulse_duration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*17000</w:t>
            </w:r>
          </w:p>
          <w:p w14:paraId="4A4A70A5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distance_Camera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round(distance_Camera,2)</w:t>
            </w:r>
          </w:p>
          <w:p w14:paraId="66D6098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sum_Camera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+=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distance_Camera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</w:p>
          <w:p w14:paraId="3C3888CA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</w:p>
          <w:p w14:paraId="5FE473D0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print "Ultrasonic 1 is Camera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distance:",distance_Camera,"cm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"</w:t>
            </w:r>
          </w:p>
          <w:p w14:paraId="5A3BE8DF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print 'Ultrasonic 1 is Camera sum = ',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sum_Camera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</w:t>
            </w:r>
          </w:p>
          <w:p w14:paraId="4761ABF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print('')</w:t>
            </w:r>
          </w:p>
          <w:p w14:paraId="0334BEAB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time.sleep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(0.01)</w:t>
            </w:r>
          </w:p>
          <w:p w14:paraId="1983500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</w:t>
            </w:r>
          </w:p>
          <w:p w14:paraId="5DA124CF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# Outside the loop       </w:t>
            </w:r>
          </w:p>
          <w:p w14:paraId="0A0E000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 ("---------------")</w:t>
            </w:r>
          </w:p>
          <w:p w14:paraId="5622E1EE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 "Ultrasonic 1 is Camera sum = ",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sum_Camera</w:t>
            </w:r>
            <w:proofErr w:type="spellEnd"/>
          </w:p>
          <w:p w14:paraId="134250D0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 "Ultrasonic 1 is Camera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num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", i+1</w:t>
            </w:r>
          </w:p>
          <w:p w14:paraId="43724AB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average_Camera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round(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sum_Camera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/ (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i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+ 1) , 2 )</w:t>
            </w:r>
          </w:p>
          <w:p w14:paraId="65DFBEF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 "Ultrasonic 1 is average =",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average_Camera</w:t>
            </w:r>
            <w:proofErr w:type="spellEnd"/>
          </w:p>
          <w:p w14:paraId="53AD0EEC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 ("---------------")</w:t>
            </w:r>
          </w:p>
          <w:p w14:paraId="312258BD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</w:p>
          <w:p w14:paraId="0DB31ECF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str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average_Camera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)</w:t>
            </w:r>
          </w:p>
          <w:p w14:paraId="2BB19E0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lcd.lcd_display_string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("Distance Camera",1)</w:t>
            </w:r>
          </w:p>
          <w:p w14:paraId="580745AF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lcd.lcd_display_string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("&gt;&gt;&gt; "+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+" cm",2)</w:t>
            </w:r>
          </w:p>
          <w:p w14:paraId="2A0922B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 "Ultrasonic 1 is Camera Distance is &gt;&gt;&gt; "+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+" cm"</w:t>
            </w:r>
          </w:p>
          <w:p w14:paraId="3B84AB2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time.sleep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(0.1)</w:t>
            </w:r>
          </w:p>
          <w:p w14:paraId="6BA6E29D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</w:p>
          <w:p w14:paraId="7C508D0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lcd.lcd_clear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()</w:t>
            </w:r>
          </w:p>
          <w:p w14:paraId="393E55D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print("\n \n")</w:t>
            </w:r>
          </w:p>
          <w:p w14:paraId="276F603D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return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average_Camera</w:t>
            </w:r>
            <w:proofErr w:type="spellEnd"/>
          </w:p>
          <w:p w14:paraId="76CBBCCE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</w:t>
            </w:r>
          </w:p>
          <w:p w14:paraId="011710F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# ==============================================================</w:t>
            </w:r>
          </w:p>
          <w:p w14:paraId="328CA7A6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#Arm</w:t>
            </w:r>
          </w:p>
          <w:p w14:paraId="590851A9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distance_Arm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0</w:t>
            </w:r>
          </w:p>
          <w:p w14:paraId="2F31AFBD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sum_Arm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0</w:t>
            </w:r>
          </w:p>
          <w:p w14:paraId="202FBC5B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</w:t>
            </w:r>
          </w:p>
          <w:p w14:paraId="6259A89A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def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Arm():</w:t>
            </w:r>
          </w:p>
          <w:p w14:paraId="24A608F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print("distance measurement in progress 2 is Arm")</w:t>
            </w:r>
          </w:p>
          <w:p w14:paraId="10B2D096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sum_Arm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0</w:t>
            </w:r>
          </w:p>
          <w:p w14:paraId="36F8D0B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for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i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in range(5):</w:t>
            </w:r>
          </w:p>
          <w:p w14:paraId="026B4470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#print "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Ultrasonict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2 is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i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",i+1</w:t>
            </w:r>
          </w:p>
          <w:p w14:paraId="682D354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GPIO.setup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(TRIG_2, GPIO.OUT)</w:t>
            </w:r>
          </w:p>
          <w:p w14:paraId="29610424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GPIO.setup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(ECHO_2, GPIO.IN)</w:t>
            </w:r>
          </w:p>
          <w:p w14:paraId="09E8976C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GPIO.output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(TRIG_2,False)</w:t>
            </w:r>
          </w:p>
          <w:p w14:paraId="3B05C28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lastRenderedPageBreak/>
              <w:t xml:space="preserve">                        </w:t>
            </w:r>
          </w:p>
          <w:p w14:paraId="6703B88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time.sleep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(0.2) # Origin is 0.2</w:t>
            </w:r>
          </w:p>
          <w:p w14:paraId="14CA57C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GPIO.output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(TRIG_2, True)</w:t>
            </w:r>
          </w:p>
          <w:p w14:paraId="31962D2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time.sleep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(0.00001)</w:t>
            </w:r>
          </w:p>
          <w:p w14:paraId="694E41E6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GPIO.output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(TRIG_2, False)</w:t>
            </w:r>
          </w:p>
          <w:p w14:paraId="7A42F88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</w:p>
          <w:p w14:paraId="764478E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while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GPIO.input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(ECHO_2) == 0:</w:t>
            </w:r>
          </w:p>
          <w:p w14:paraId="3BDF227D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pulse_start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time.time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()</w:t>
            </w:r>
          </w:p>
          <w:p w14:paraId="7A3AF6E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while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GPIO.input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(ECHO_2) == 1:</w:t>
            </w:r>
          </w:p>
          <w:p w14:paraId="431E6EBB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pulse_end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time.time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()</w:t>
            </w:r>
          </w:p>
          <w:p w14:paraId="018AD6FA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    </w:t>
            </w:r>
          </w:p>
          <w:p w14:paraId="4665DC8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pulse_duration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pulse_end-pulse_start</w:t>
            </w:r>
            <w:proofErr w:type="spellEnd"/>
          </w:p>
          <w:p w14:paraId="4CCA3196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distance_Arm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pulse_duration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*17000</w:t>
            </w:r>
          </w:p>
          <w:p w14:paraId="03DD272E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distance_Arm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round(distance_Arm,2)</w:t>
            </w:r>
          </w:p>
          <w:p w14:paraId="126756E1" w14:textId="2D3701EE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sum_Arm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+=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distance_Arm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</w:p>
          <w:p w14:paraId="217C9F6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print "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Ultrasonict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2 is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distance:",distance_Arm,"cm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"</w:t>
            </w:r>
          </w:p>
          <w:p w14:paraId="44FBE59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print '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Ultrasonict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2 is sum = ',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sum_Arm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</w:p>
          <w:p w14:paraId="0EA3D46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print('')</w:t>
            </w:r>
          </w:p>
          <w:p w14:paraId="25416044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time.sleep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(0.01)</w:t>
            </w:r>
          </w:p>
          <w:p w14:paraId="5816C42D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</w:t>
            </w:r>
          </w:p>
          <w:p w14:paraId="7C70EA6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# Outside the loop       </w:t>
            </w:r>
          </w:p>
          <w:p w14:paraId="12DC8AFE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 ("---------------")</w:t>
            </w:r>
          </w:p>
          <w:p w14:paraId="31CD009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 "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Ultrasonict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2 is sum = ",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sum_Arm</w:t>
            </w:r>
            <w:proofErr w:type="spellEnd"/>
          </w:p>
          <w:p w14:paraId="209BDA20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 "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Ultrasonict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2 is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num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", i+1</w:t>
            </w:r>
          </w:p>
          <w:p w14:paraId="5CA3E0F0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average_Arm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round(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sum_Arm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/ (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i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+ 1) , 2 )</w:t>
            </w:r>
          </w:p>
          <w:p w14:paraId="1847384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 "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Ultrasonict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2 is average =",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average_Arm</w:t>
            </w:r>
            <w:proofErr w:type="spellEnd"/>
          </w:p>
          <w:p w14:paraId="7F462F4A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#print ("---------------")</w:t>
            </w:r>
          </w:p>
          <w:p w14:paraId="429118A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</w:p>
          <w:p w14:paraId="536A9DF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str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average_Arm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)</w:t>
            </w:r>
          </w:p>
          <w:p w14:paraId="3C3A355D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lcd.lcd_display_string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("Distance Arm",1)</w:t>
            </w:r>
          </w:p>
          <w:p w14:paraId="201E129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lcd.lcd_display_string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("&gt;&gt;&gt; "+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+" cm",2)</w:t>
            </w:r>
          </w:p>
          <w:p w14:paraId="3CBB201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#print "Ultrasonic 2 is Camera Distance is &gt;&gt;&gt; "+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+" cm"</w:t>
            </w:r>
          </w:p>
          <w:p w14:paraId="71CADCE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time.sleep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(0.1)</w:t>
            </w:r>
          </w:p>
          <w:p w14:paraId="0E89A639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</w:p>
          <w:p w14:paraId="51BA8896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lcd.lcd_clear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()</w:t>
            </w:r>
          </w:p>
          <w:p w14:paraId="7C16BEF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print("\n \n")</w:t>
            </w:r>
          </w:p>
          <w:p w14:paraId="0FA8760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#return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average_Arm</w:t>
            </w:r>
            <w:proofErr w:type="spellEnd"/>
          </w:p>
          <w:p w14:paraId="4CC4A6DC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</w:p>
          <w:p w14:paraId="2F42283B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# ==============================================================</w:t>
            </w:r>
          </w:p>
          <w:p w14:paraId="70C4319F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def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extra_arm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():</w:t>
            </w:r>
          </w:p>
          <w:p w14:paraId="31B0995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GPIO.setup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(TRIG_2, GPIO.OUT)</w:t>
            </w:r>
          </w:p>
          <w:p w14:paraId="5EF6C2AB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lastRenderedPageBreak/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GPIO.setup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(ECHO_2, GPIO.IN)</w:t>
            </w:r>
          </w:p>
          <w:p w14:paraId="3B96F8D5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GPIO.output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(TRIG_2,False)</w:t>
            </w:r>
          </w:p>
          <w:p w14:paraId="29D4CDA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</w:p>
          <w:p w14:paraId="63E199EA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time.sleep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(0.1) # Origin is 0.2</w:t>
            </w:r>
          </w:p>
          <w:p w14:paraId="60DA8C95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GPIO.output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(TRIG_2, True)</w:t>
            </w:r>
          </w:p>
          <w:p w14:paraId="3B502385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time.sleep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(0.00001)</w:t>
            </w:r>
          </w:p>
          <w:p w14:paraId="0C6F74AB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GPIO.output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(TRIG_2, False)</w:t>
            </w:r>
          </w:p>
          <w:p w14:paraId="2ADB854F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</w:p>
          <w:p w14:paraId="42960296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while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GPIO.input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(ECHO_2) == 0:</w:t>
            </w:r>
          </w:p>
          <w:p w14:paraId="0FEE1AFF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pulse_start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time.time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()</w:t>
            </w:r>
          </w:p>
          <w:p w14:paraId="3C8E6EB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while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GPIO.input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(ECHO_2) == 1:</w:t>
            </w:r>
          </w:p>
          <w:p w14:paraId="3F39762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pulse_end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time.time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()</w:t>
            </w:r>
          </w:p>
          <w:p w14:paraId="1A75DD8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</w:t>
            </w:r>
          </w:p>
          <w:p w14:paraId="36C06274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pulse_duration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pulse_end-pulse_start</w:t>
            </w:r>
            <w:proofErr w:type="spellEnd"/>
          </w:p>
          <w:p w14:paraId="0D8DD0E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distance_extra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pulse_duration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*17000</w:t>
            </w:r>
          </w:p>
          <w:p w14:paraId="149358A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distance_extra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round(distance_extra,2)</w:t>
            </w:r>
          </w:p>
          <w:p w14:paraId="73BCBD6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</w:p>
          <w:p w14:paraId="2ABA33B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lcd.lcd_clear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()</w:t>
            </w:r>
          </w:p>
          <w:p w14:paraId="445EC886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return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distance_extra</w:t>
            </w:r>
            <w:proofErr w:type="spellEnd"/>
          </w:p>
          <w:p w14:paraId="033F9CBE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</w:t>
            </w:r>
          </w:p>
          <w:p w14:paraId="3A6CD34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def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check_extra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():</w:t>
            </w:r>
          </w:p>
          <w:p w14:paraId="7BF14139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a 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extra_arm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()</w:t>
            </w:r>
          </w:p>
          <w:p w14:paraId="71602C0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print(a)</w:t>
            </w:r>
          </w:p>
          <w:p w14:paraId="1186005B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while a&lt;=2 or a&gt;=500:</w:t>
            </w:r>
          </w:p>
          <w:p w14:paraId="5CC8679E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a 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extra_arm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()</w:t>
            </w:r>
          </w:p>
          <w:p w14:paraId="0F3BF9F5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print(a)</w:t>
            </w:r>
          </w:p>
          <w:p w14:paraId="0AF0F284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return a</w:t>
            </w:r>
          </w:p>
          <w:p w14:paraId="7792448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# ==============================================================</w:t>
            </w:r>
          </w:p>
          <w:p w14:paraId="415AEED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</w:t>
            </w:r>
          </w:p>
          <w:p w14:paraId="5889902F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#Arm()</w:t>
            </w:r>
          </w:p>
          <w:p w14:paraId="306D525D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#Camera()</w:t>
            </w:r>
          </w:p>
          <w:p w14:paraId="6CFD73DA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#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check_extra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()</w:t>
            </w:r>
          </w:p>
          <w:p w14:paraId="525269A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</w:p>
          <w:p w14:paraId="3EAB340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except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KeyboardInterrupt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:</w:t>
            </w:r>
          </w:p>
          <w:p w14:paraId="48F7077E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GPIO.cleanup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()</w:t>
            </w:r>
          </w:p>
          <w:p w14:paraId="47E753A6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</w:t>
            </w:r>
            <w:proofErr w:type="gram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print(</w:t>
            </w:r>
            <w:proofErr w:type="gram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"Cleaning up!")</w:t>
            </w:r>
          </w:p>
          <w:p w14:paraId="1080F035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lcd.lcd_clear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()</w:t>
            </w:r>
          </w:p>
          <w:p w14:paraId="7BB3839D" w14:textId="77777777" w:rsidR="005F1520" w:rsidRPr="00281F97" w:rsidRDefault="005F1520" w:rsidP="00281F97">
            <w:pPr>
              <w:keepNext/>
              <w:ind w:firstLine="720"/>
              <w:rPr>
                <w:sz w:val="24"/>
                <w:szCs w:val="24"/>
              </w:rPr>
            </w:pPr>
          </w:p>
        </w:tc>
      </w:tr>
    </w:tbl>
    <w:p w14:paraId="49FCD10F" w14:textId="779154C5" w:rsidR="007A3220" w:rsidRDefault="007A3220" w:rsidP="007A3220"/>
    <w:p w14:paraId="58037C20" w14:textId="1B8B541E" w:rsidR="00F76CBE" w:rsidRPr="007A3220" w:rsidRDefault="00F76CBE" w:rsidP="007A3220">
      <w:pPr>
        <w:spacing w:after="160" w:line="259" w:lineRule="auto"/>
        <w:jc w:val="left"/>
        <w:rPr>
          <w:color w:val="000000" w:themeColor="text1"/>
          <w:cs/>
        </w:rPr>
      </w:pPr>
    </w:p>
    <w:p w14:paraId="21D9B63B" w14:textId="3E37BE1C" w:rsidR="00014DBB" w:rsidRPr="00A00081" w:rsidRDefault="00014DBB" w:rsidP="00F76CBE">
      <w:pPr>
        <w:pStyle w:val="Heading1"/>
        <w:spacing w:after="0"/>
        <w:rPr>
          <w:rFonts w:ascii="TH Sarabun New" w:hAnsi="TH Sarabun New" w:cs="TH Sarabun New"/>
          <w:color w:val="000000" w:themeColor="text1"/>
        </w:rPr>
      </w:pPr>
      <w:bookmarkStart w:id="130" w:name="_Toc75876879"/>
      <w:r w:rsidRPr="00A00081">
        <w:rPr>
          <w:rFonts w:ascii="TH Sarabun New" w:hAnsi="TH Sarabun New" w:cs="TH Sarabun New"/>
          <w:color w:val="000000" w:themeColor="text1"/>
          <w:cs/>
        </w:rPr>
        <w:lastRenderedPageBreak/>
        <w:t>ประวัติผู้จัดทำโครงงาน</w:t>
      </w:r>
      <w:bookmarkEnd w:id="130"/>
    </w:p>
    <w:p w14:paraId="3830AA42" w14:textId="77777777" w:rsidR="00084DCD" w:rsidRPr="00A00081" w:rsidRDefault="00084DCD" w:rsidP="009C7CC5">
      <w:pPr>
        <w:rPr>
          <w: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6"/>
        <w:gridCol w:w="5041"/>
      </w:tblGrid>
      <w:tr w:rsidR="009C7CC5" w14:paraId="527F33CD" w14:textId="77777777" w:rsidTr="009C7CC5">
        <w:tc>
          <w:tcPr>
            <w:tcW w:w="3256" w:type="dxa"/>
          </w:tcPr>
          <w:p w14:paraId="3E0081FD" w14:textId="77777777" w:rsidR="009C7CC5" w:rsidRDefault="009C7CC5" w:rsidP="009C7CC5">
            <w:pPr>
              <w:jc w:val="left"/>
              <w:rPr>
                <w:b/>
                <w:bCs/>
              </w:rPr>
            </w:pPr>
            <w:r>
              <w:rPr>
                <w:b/>
                <w:bCs/>
                <w:cs/>
              </w:rPr>
              <w:t>ชื่อ-สกุล</w:t>
            </w:r>
          </w:p>
        </w:tc>
        <w:tc>
          <w:tcPr>
            <w:tcW w:w="5041" w:type="dxa"/>
          </w:tcPr>
          <w:p w14:paraId="3487A2D9" w14:textId="314E848A" w:rsidR="009C7CC5" w:rsidRDefault="00EF7D22" w:rsidP="00F7029A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นาย</w:t>
            </w:r>
            <w:r w:rsidR="00F7029A">
              <w:rPr>
                <w:rFonts w:hint="cs"/>
                <w:b/>
                <w:bCs/>
                <w:cs/>
              </w:rPr>
              <w:t>นิติกานต์ เพ็ชแหวน</w:t>
            </w:r>
          </w:p>
        </w:tc>
      </w:tr>
      <w:tr w:rsidR="009C7CC5" w14:paraId="465359C8" w14:textId="77777777" w:rsidTr="009C7CC5">
        <w:tc>
          <w:tcPr>
            <w:tcW w:w="3256" w:type="dxa"/>
          </w:tcPr>
          <w:p w14:paraId="74F3188F" w14:textId="77777777" w:rsidR="009C7CC5" w:rsidRDefault="009C7CC5" w:rsidP="009C7CC5">
            <w:pPr>
              <w:jc w:val="left"/>
              <w:rPr>
                <w:b/>
                <w:bCs/>
              </w:rPr>
            </w:pPr>
            <w:r>
              <w:rPr>
                <w:b/>
                <w:bCs/>
                <w:cs/>
              </w:rPr>
              <w:t>วัน เดือน ปี เกิด</w:t>
            </w:r>
          </w:p>
        </w:tc>
        <w:tc>
          <w:tcPr>
            <w:tcW w:w="5041" w:type="dxa"/>
          </w:tcPr>
          <w:p w14:paraId="2D022507" w14:textId="707A2BF5" w:rsidR="009C7CC5" w:rsidRDefault="00F7029A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5 กันยายน</w:t>
            </w:r>
            <w:r w:rsidR="00EF7D22">
              <w:rPr>
                <w:rFonts w:hint="cs"/>
                <w:b/>
                <w:bCs/>
                <w:cs/>
              </w:rPr>
              <w:t xml:space="preserve"> พ.ศ. 2541</w:t>
            </w:r>
          </w:p>
        </w:tc>
      </w:tr>
      <w:tr w:rsidR="009C7CC5" w14:paraId="59628700" w14:textId="77777777" w:rsidTr="009C7CC5">
        <w:tc>
          <w:tcPr>
            <w:tcW w:w="3256" w:type="dxa"/>
          </w:tcPr>
          <w:p w14:paraId="06A81824" w14:textId="77777777" w:rsidR="009C7CC5" w:rsidRDefault="009C7CC5" w:rsidP="009C7CC5">
            <w:pPr>
              <w:jc w:val="left"/>
              <w:rPr>
                <w:b/>
                <w:bCs/>
              </w:rPr>
            </w:pPr>
            <w:r w:rsidRPr="009C7CC5">
              <w:rPr>
                <w:b/>
                <w:bCs/>
                <w:cs/>
              </w:rPr>
              <w:t>ที่อยู่ปัจจุบ</w:t>
            </w:r>
            <w:r>
              <w:rPr>
                <w:b/>
                <w:bCs/>
                <w:cs/>
              </w:rPr>
              <w:t>ัน</w:t>
            </w:r>
          </w:p>
        </w:tc>
        <w:tc>
          <w:tcPr>
            <w:tcW w:w="5041" w:type="dxa"/>
          </w:tcPr>
          <w:p w14:paraId="5BBE7098" w14:textId="77777777" w:rsidR="009C7CC5" w:rsidRDefault="00EF7D22" w:rsidP="00F7029A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 xml:space="preserve">เลขที่ </w:t>
            </w:r>
            <w:r w:rsidR="00F7029A">
              <w:rPr>
                <w:rFonts w:hint="cs"/>
                <w:b/>
                <w:bCs/>
                <w:cs/>
              </w:rPr>
              <w:t>154 หมู่ 2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 w:rsidR="00F7029A">
              <w:rPr>
                <w:rFonts w:hint="cs"/>
                <w:b/>
                <w:bCs/>
                <w:cs/>
              </w:rPr>
              <w:t>ตำบล วังทอง</w:t>
            </w:r>
          </w:p>
          <w:p w14:paraId="79B2BF51" w14:textId="078B590B" w:rsidR="00F7029A" w:rsidRDefault="00F7029A" w:rsidP="00F7029A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อำเภอ วังสมบูรณ์ จังหวัด สระแก้ว 27250</w:t>
            </w:r>
          </w:p>
        </w:tc>
      </w:tr>
      <w:tr w:rsidR="009C7CC5" w14:paraId="217835C3" w14:textId="77777777" w:rsidTr="009C7CC5">
        <w:tc>
          <w:tcPr>
            <w:tcW w:w="3256" w:type="dxa"/>
          </w:tcPr>
          <w:p w14:paraId="33E1FF84" w14:textId="77777777" w:rsidR="009C7CC5" w:rsidRPr="009C7CC5" w:rsidRDefault="009C7CC5" w:rsidP="009C7CC5">
            <w:pPr>
              <w:jc w:val="left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อีเมล</w:t>
            </w:r>
          </w:p>
        </w:tc>
        <w:tc>
          <w:tcPr>
            <w:tcW w:w="5041" w:type="dxa"/>
          </w:tcPr>
          <w:p w14:paraId="00142FBE" w14:textId="143650A0" w:rsidR="004E4040" w:rsidRDefault="00F7029A" w:rsidP="009C7CC5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nitikran12@gmail.com</w:t>
            </w:r>
          </w:p>
        </w:tc>
      </w:tr>
      <w:tr w:rsidR="009C7CC5" w14:paraId="1AECE735" w14:textId="77777777" w:rsidTr="009C7CC5">
        <w:tc>
          <w:tcPr>
            <w:tcW w:w="3256" w:type="dxa"/>
          </w:tcPr>
          <w:p w14:paraId="1BB333FD" w14:textId="77777777" w:rsidR="009C7CC5" w:rsidRDefault="009C7CC5" w:rsidP="009C7CC5">
            <w:pPr>
              <w:jc w:val="left"/>
              <w:rPr>
                <w:b/>
                <w:bCs/>
              </w:rPr>
            </w:pPr>
            <w:r w:rsidRPr="009C7CC5">
              <w:rPr>
                <w:b/>
                <w:bCs/>
                <w:cs/>
              </w:rPr>
              <w:t xml:space="preserve">ประวัติการศึกษา </w:t>
            </w:r>
          </w:p>
        </w:tc>
        <w:tc>
          <w:tcPr>
            <w:tcW w:w="5041" w:type="dxa"/>
          </w:tcPr>
          <w:p w14:paraId="44DE3039" w14:textId="77777777" w:rsidR="009C7CC5" w:rsidRDefault="009C7CC5" w:rsidP="009C7CC5">
            <w:pPr>
              <w:jc w:val="left"/>
              <w:rPr>
                <w:b/>
                <w:bCs/>
              </w:rPr>
            </w:pPr>
          </w:p>
        </w:tc>
      </w:tr>
      <w:tr w:rsidR="009C7CC5" w14:paraId="5778C4D2" w14:textId="77777777" w:rsidTr="009C7CC5">
        <w:tc>
          <w:tcPr>
            <w:tcW w:w="3256" w:type="dxa"/>
          </w:tcPr>
          <w:p w14:paraId="0D6E9055" w14:textId="77777777" w:rsidR="009C7CC5" w:rsidRDefault="009C7CC5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 xml:space="preserve">   </w:t>
            </w:r>
            <w:r w:rsidRPr="009C7CC5">
              <w:rPr>
                <w:b/>
                <w:bCs/>
                <w:cs/>
              </w:rPr>
              <w:t xml:space="preserve">ระดับปริญญาตรี  </w:t>
            </w:r>
          </w:p>
        </w:tc>
        <w:tc>
          <w:tcPr>
            <w:tcW w:w="5041" w:type="dxa"/>
          </w:tcPr>
          <w:p w14:paraId="65A3C992" w14:textId="276AE1E2" w:rsidR="009C7CC5" w:rsidRDefault="00936DEC" w:rsidP="009C7CC5">
            <w:pPr>
              <w:jc w:val="left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คณะวิทยาการสารสนเทศ มหาวิทยาลัยบูรพา</w:t>
            </w:r>
          </w:p>
        </w:tc>
      </w:tr>
      <w:tr w:rsidR="009C7CC5" w14:paraId="6D907060" w14:textId="77777777" w:rsidTr="009C7CC5">
        <w:tc>
          <w:tcPr>
            <w:tcW w:w="3256" w:type="dxa"/>
          </w:tcPr>
          <w:p w14:paraId="4F23A3E0" w14:textId="77777777" w:rsidR="009C7CC5" w:rsidRDefault="009C7CC5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 xml:space="preserve">   </w:t>
            </w:r>
            <w:r w:rsidRPr="009C7CC5">
              <w:rPr>
                <w:b/>
                <w:bCs/>
                <w:cs/>
              </w:rPr>
              <w:t xml:space="preserve">ระดับมัธยมศึกษาตอนปลาย  </w:t>
            </w:r>
          </w:p>
        </w:tc>
        <w:tc>
          <w:tcPr>
            <w:tcW w:w="5041" w:type="dxa"/>
          </w:tcPr>
          <w:p w14:paraId="25529E52" w14:textId="4D333A5E" w:rsidR="009C7CC5" w:rsidRDefault="00936DEC" w:rsidP="00F7029A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โรงเรียน</w:t>
            </w:r>
            <w:r w:rsidR="00F7029A">
              <w:rPr>
                <w:rFonts w:hint="cs"/>
                <w:b/>
                <w:bCs/>
                <w:cs/>
              </w:rPr>
              <w:t>วังสมบูรณ์วิทยาคม</w:t>
            </w:r>
          </w:p>
        </w:tc>
      </w:tr>
      <w:tr w:rsidR="009C7CC5" w14:paraId="09C5FF49" w14:textId="77777777" w:rsidTr="009C7CC5">
        <w:tc>
          <w:tcPr>
            <w:tcW w:w="3256" w:type="dxa"/>
          </w:tcPr>
          <w:p w14:paraId="593402BE" w14:textId="77777777" w:rsidR="009C7CC5" w:rsidRDefault="009C7CC5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 xml:space="preserve">   </w:t>
            </w:r>
            <w:r w:rsidRPr="009C7CC5">
              <w:rPr>
                <w:b/>
                <w:bCs/>
                <w:cs/>
              </w:rPr>
              <w:t xml:space="preserve">ระดับมัธยมศึกษาตอนต้น  </w:t>
            </w:r>
          </w:p>
        </w:tc>
        <w:tc>
          <w:tcPr>
            <w:tcW w:w="5041" w:type="dxa"/>
          </w:tcPr>
          <w:p w14:paraId="3B5A1435" w14:textId="4DCA4E4C" w:rsidR="009C7CC5" w:rsidRDefault="00F7029A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โรงเรียนวังสมบูรณ์วิทยาคม</w:t>
            </w:r>
          </w:p>
        </w:tc>
      </w:tr>
      <w:tr w:rsidR="009C7CC5" w14:paraId="1BB82C4A" w14:textId="77777777" w:rsidTr="009C7CC5">
        <w:tc>
          <w:tcPr>
            <w:tcW w:w="3256" w:type="dxa"/>
          </w:tcPr>
          <w:p w14:paraId="0BDF58AF" w14:textId="77777777" w:rsidR="009C7CC5" w:rsidRDefault="009C7CC5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ความสามารถพิเศษ</w:t>
            </w:r>
          </w:p>
        </w:tc>
        <w:tc>
          <w:tcPr>
            <w:tcW w:w="5041" w:type="dxa"/>
          </w:tcPr>
          <w:p w14:paraId="1259D7CA" w14:textId="61F4ABD2" w:rsidR="009C7CC5" w:rsidRDefault="00936DEC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ไม่มี</w:t>
            </w:r>
          </w:p>
        </w:tc>
      </w:tr>
      <w:tr w:rsidR="009C7CC5" w14:paraId="11CBA101" w14:textId="77777777" w:rsidTr="009C7CC5">
        <w:tc>
          <w:tcPr>
            <w:tcW w:w="3256" w:type="dxa"/>
          </w:tcPr>
          <w:p w14:paraId="0387C670" w14:textId="77777777" w:rsidR="009C7CC5" w:rsidRDefault="009C7CC5" w:rsidP="009C7CC5">
            <w:pPr>
              <w:jc w:val="left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เกียรติประวัติและผลงาน</w:t>
            </w:r>
          </w:p>
        </w:tc>
        <w:tc>
          <w:tcPr>
            <w:tcW w:w="5041" w:type="dxa"/>
          </w:tcPr>
          <w:p w14:paraId="0AD468F8" w14:textId="2366A796" w:rsidR="009C7CC5" w:rsidRDefault="00936DEC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ไม่มี</w:t>
            </w:r>
          </w:p>
        </w:tc>
      </w:tr>
    </w:tbl>
    <w:p w14:paraId="4BEC4B99" w14:textId="77777777" w:rsidR="00014DBB" w:rsidRPr="00A00081" w:rsidRDefault="00014DBB" w:rsidP="009C7CC5">
      <w:pPr>
        <w:rPr>
          <w:b/>
          <w:bCs/>
        </w:rPr>
      </w:pPr>
    </w:p>
    <w:sectPr w:rsidR="00014DBB" w:rsidRPr="00A00081" w:rsidSect="00E42E5E">
      <w:headerReference w:type="default" r:id="rId73"/>
      <w:footerReference w:type="default" r:id="rId74"/>
      <w:headerReference w:type="first" r:id="rId75"/>
      <w:footerReference w:type="first" r:id="rId76"/>
      <w:pgSz w:w="11907" w:h="16840" w:code="9"/>
      <w:pgMar w:top="2160" w:right="1440" w:bottom="1440" w:left="21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225814" w14:textId="77777777" w:rsidR="00625847" w:rsidRDefault="00625847" w:rsidP="00F31E1E">
      <w:r>
        <w:separator/>
      </w:r>
    </w:p>
  </w:endnote>
  <w:endnote w:type="continuationSeparator" w:id="0">
    <w:p w14:paraId="703B1813" w14:textId="77777777" w:rsidR="00625847" w:rsidRDefault="00625847" w:rsidP="00F31E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8851EE" w14:textId="77777777" w:rsidR="00AA6D2E" w:rsidRPr="00C52EA7" w:rsidRDefault="00AA6D2E" w:rsidP="00C52EA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19A210" w14:textId="77777777" w:rsidR="00AA6D2E" w:rsidRDefault="00AA6D2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99F667" w14:textId="77777777" w:rsidR="00AA6D2E" w:rsidRPr="00C52EA7" w:rsidRDefault="00AA6D2E" w:rsidP="00C52EA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9AD80E" w14:textId="77777777" w:rsidR="00AA6D2E" w:rsidRDefault="00AA6D2E">
    <w:pPr>
      <w:pStyle w:val="Footer"/>
    </w:pPr>
    <w:r>
      <w:rPr>
        <w:rFonts w:ascii="TH SarabunPSK" w:hAnsi="TH SarabunPSK" w:cs="TH SarabunPSK"/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6730EE6" wp14:editId="070F52CB">
              <wp:simplePos x="0" y="0"/>
              <wp:positionH relativeFrom="margin">
                <wp:posOffset>0</wp:posOffset>
              </wp:positionH>
              <wp:positionV relativeFrom="paragraph">
                <wp:posOffset>0</wp:posOffset>
              </wp:positionV>
              <wp:extent cx="5269230" cy="0"/>
              <wp:effectExtent l="0" t="0" r="26670" b="19050"/>
              <wp:wrapNone/>
              <wp:docPr id="85" name="Straight Connector 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6923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line w14:anchorId="3F7670B7" id="Straight Connector 85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14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" strokecolor="black [3200]" strokeweight=".5pt">
              <v:stroke joinstyle="miter"/>
              <w10:wrap anchorx="margin"/>
            </v:line>
          </w:pict>
        </mc:Fallback>
      </mc:AlternateContent>
    </w:r>
    <w:r>
      <w:rPr>
        <w:rFonts w:hint="cs"/>
        <w:cs/>
      </w:rPr>
      <w:t xml:space="preserve">คณะวิทยาการสารสนเทศ มหาวิทยาลัยบูรพา </w:t>
    </w:r>
    <w:r>
      <w:tab/>
    </w:r>
    <w:r>
      <w:tab/>
      <w:t>www.informatics.buu.ac.th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3A3F65" w14:textId="77777777" w:rsidR="00AA6D2E" w:rsidRPr="00C52EA7" w:rsidRDefault="00AA6D2E" w:rsidP="00C52EA7">
    <w:pPr>
      <w:pStyle w:val="Footer"/>
    </w:pPr>
    <w:r>
      <w:rPr>
        <w:rFonts w:ascii="TH SarabunPSK" w:hAnsi="TH SarabunPSK" w:cs="TH SarabunPSK"/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B8600F6" wp14:editId="0EDFC06D">
              <wp:simplePos x="0" y="0"/>
              <wp:positionH relativeFrom="margin">
                <wp:posOffset>0</wp:posOffset>
              </wp:positionH>
              <wp:positionV relativeFrom="paragraph">
                <wp:posOffset>0</wp:posOffset>
              </wp:positionV>
              <wp:extent cx="5269230" cy="0"/>
              <wp:effectExtent l="0" t="0" r="26670" b="19050"/>
              <wp:wrapNone/>
              <wp:docPr id="68" name="Straight Connector 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6923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line w14:anchorId="56FE9ED8" id="Straight Connector 68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14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" strokecolor="black [3200]" strokeweight=".5pt">
              <v:stroke joinstyle="miter"/>
              <w10:wrap anchorx="margin"/>
            </v:line>
          </w:pict>
        </mc:Fallback>
      </mc:AlternateContent>
    </w:r>
    <w:r>
      <w:rPr>
        <w:rFonts w:hint="cs"/>
        <w:cs/>
      </w:rPr>
      <w:t xml:space="preserve">คณะวิทยาการสารสนเทศ มหาวิทยาลัยบูรพา </w:t>
    </w:r>
    <w:r>
      <w:tab/>
    </w:r>
    <w:r>
      <w:tab/>
      <w:t>www.informatics.buu.ac.th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78DD9A9" w14:textId="77777777" w:rsidR="00625847" w:rsidRDefault="00625847" w:rsidP="00F31E1E">
      <w:r>
        <w:separator/>
      </w:r>
    </w:p>
  </w:footnote>
  <w:footnote w:type="continuationSeparator" w:id="0">
    <w:p w14:paraId="26F08797" w14:textId="77777777" w:rsidR="00625847" w:rsidRDefault="00625847" w:rsidP="00F31E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D49DAB" w14:textId="77777777" w:rsidR="00AA6D2E" w:rsidRDefault="00AA6D2E" w:rsidP="00E57DC1">
    <w:pPr>
      <w:pStyle w:val="Header"/>
      <w:tabs>
        <w:tab w:val="clear" w:pos="4680"/>
        <w:tab w:val="clear" w:pos="936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4574179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1D258E4" w14:textId="77777777" w:rsidR="00AA6D2E" w:rsidRDefault="00AA6D2E">
        <w:pPr>
          <w:pStyle w:val="Header"/>
          <w:jc w:val="right"/>
        </w:pPr>
      </w:p>
    </w:sdtContent>
  </w:sdt>
  <w:p w14:paraId="1DA8F27B" w14:textId="77777777" w:rsidR="00AA6D2E" w:rsidRDefault="00AA6D2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39ED02" w14:textId="77777777" w:rsidR="00AA6D2E" w:rsidRDefault="00AA6D2E">
    <w:pPr>
      <w:pStyle w:val="Header"/>
      <w:jc w:val="right"/>
    </w:pPr>
  </w:p>
  <w:p w14:paraId="74462770" w14:textId="77777777" w:rsidR="00AA6D2E" w:rsidRDefault="00AA6D2E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5899291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D92A642" w14:textId="01F3A749" w:rsidR="00AA6D2E" w:rsidRDefault="00AA6D2E" w:rsidP="00E57DC1">
        <w:pPr>
          <w:pStyle w:val="Header"/>
          <w:jc w:val="right"/>
        </w:pPr>
        <w:r w:rsidRPr="002962AF">
          <w:rPr>
            <w:rFonts w:ascii="TH SarabunPSK" w:hAnsi="TH SarabunPSK" w:cs="TH SarabunPSK"/>
          </w:rPr>
          <w:fldChar w:fldCharType="begin"/>
        </w:r>
        <w:r w:rsidRPr="002962AF">
          <w:rPr>
            <w:rFonts w:ascii="TH SarabunPSK" w:hAnsi="TH SarabunPSK" w:cs="TH SarabunPSK"/>
          </w:rPr>
          <w:instrText xml:space="preserve"> PAGE   \</w:instrText>
        </w:r>
        <w:r w:rsidRPr="002962AF">
          <w:rPr>
            <w:rFonts w:ascii="TH SarabunPSK" w:hAnsi="TH SarabunPSK" w:cs="TH SarabunPSK"/>
            <w:cs/>
          </w:rPr>
          <w:instrText xml:space="preserve">* </w:instrText>
        </w:r>
        <w:r w:rsidRPr="002962AF">
          <w:rPr>
            <w:rFonts w:ascii="TH SarabunPSK" w:hAnsi="TH SarabunPSK" w:cs="TH SarabunPSK"/>
          </w:rPr>
          <w:instrText xml:space="preserve">MERGEFORMAT </w:instrText>
        </w:r>
        <w:r w:rsidRPr="002962AF">
          <w:rPr>
            <w:rFonts w:ascii="TH SarabunPSK" w:hAnsi="TH SarabunPSK" w:cs="TH SarabunPSK"/>
          </w:rPr>
          <w:fldChar w:fldCharType="separate"/>
        </w:r>
        <w:r w:rsidR="00166132">
          <w:rPr>
            <w:rFonts w:ascii="TH SarabunPSK" w:hAnsi="TH SarabunPSK" w:cs="TH SarabunPSK"/>
            <w:noProof/>
            <w:cs/>
          </w:rPr>
          <w:t>ช</w:t>
        </w:r>
        <w:r w:rsidRPr="002962AF">
          <w:rPr>
            <w:rFonts w:ascii="TH SarabunPSK" w:hAnsi="TH SarabunPSK" w:cs="TH SarabunPSK"/>
            <w:noProof/>
          </w:rPr>
          <w:fldChar w:fldCharType="end"/>
        </w:r>
      </w:p>
    </w:sdtContent>
  </w:sdt>
  <w:p w14:paraId="0E01225F" w14:textId="77777777" w:rsidR="00AA6D2E" w:rsidRDefault="00AA6D2E" w:rsidP="00E57DC1">
    <w:pPr>
      <w:pStyle w:val="Header"/>
      <w:tabs>
        <w:tab w:val="clear" w:pos="4680"/>
        <w:tab w:val="clear" w:pos="9360"/>
      </w:tabs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2058488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0AD4565" w14:textId="2A8C824F" w:rsidR="00AA6D2E" w:rsidRDefault="00AA6D2E" w:rsidP="00C52EA7">
        <w:pPr>
          <w:pStyle w:val="Header"/>
          <w:jc w:val="right"/>
        </w:pPr>
        <w:r w:rsidRPr="002962AF">
          <w:rPr>
            <w:rFonts w:ascii="TH SarabunPSK" w:hAnsi="TH SarabunPSK" w:cs="TH SarabunPSK"/>
          </w:rPr>
          <w:fldChar w:fldCharType="begin"/>
        </w:r>
        <w:r w:rsidRPr="002962AF">
          <w:rPr>
            <w:rFonts w:ascii="TH SarabunPSK" w:hAnsi="TH SarabunPSK" w:cs="TH SarabunPSK"/>
          </w:rPr>
          <w:instrText xml:space="preserve"> PAGE   \</w:instrText>
        </w:r>
        <w:r w:rsidRPr="002962AF">
          <w:rPr>
            <w:rFonts w:ascii="TH SarabunPSK" w:hAnsi="TH SarabunPSK" w:cs="TH SarabunPSK"/>
            <w:cs/>
          </w:rPr>
          <w:instrText xml:space="preserve">* </w:instrText>
        </w:r>
        <w:r w:rsidRPr="002962AF">
          <w:rPr>
            <w:rFonts w:ascii="TH SarabunPSK" w:hAnsi="TH SarabunPSK" w:cs="TH SarabunPSK"/>
          </w:rPr>
          <w:instrText xml:space="preserve">MERGEFORMAT </w:instrText>
        </w:r>
        <w:r w:rsidRPr="002962AF">
          <w:rPr>
            <w:rFonts w:ascii="TH SarabunPSK" w:hAnsi="TH SarabunPSK" w:cs="TH SarabunPSK"/>
          </w:rPr>
          <w:fldChar w:fldCharType="separate"/>
        </w:r>
        <w:r w:rsidR="000E547A">
          <w:rPr>
            <w:rFonts w:ascii="TH SarabunPSK" w:hAnsi="TH SarabunPSK" w:cs="TH SarabunPSK"/>
            <w:noProof/>
            <w:cs/>
          </w:rPr>
          <w:t>ก</w:t>
        </w:r>
        <w:r w:rsidRPr="002962AF">
          <w:rPr>
            <w:rFonts w:ascii="TH SarabunPSK" w:hAnsi="TH SarabunPSK" w:cs="TH SarabunPSK"/>
            <w:noProof/>
          </w:rPr>
          <w:fldChar w:fldCharType="end"/>
        </w:r>
      </w:p>
    </w:sdtContent>
  </w:sdt>
  <w:p w14:paraId="524C0C55" w14:textId="77777777" w:rsidR="00AA6D2E" w:rsidRDefault="00AA6D2E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9341456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4CF9CD3" w14:textId="3A212018" w:rsidR="00AA6D2E" w:rsidRDefault="00AA6D2E" w:rsidP="00BD4E19">
        <w:pPr>
          <w:pStyle w:val="Header"/>
          <w:jc w:val="left"/>
          <w:rPr>
            <w:noProof/>
          </w:rPr>
        </w:pPr>
        <w:r>
          <w:rPr>
            <w:rFonts w:ascii="TH SarabunPSK" w:hAnsi="TH SarabunPSK" w:cs="TH SarabunPSK"/>
            <w:noProof/>
          </w:rPr>
          <mc:AlternateContent>
            <mc:Choice Requires="wps">
              <w:drawing>
                <wp:anchor distT="0" distB="0" distL="114300" distR="114300" simplePos="0" relativeHeight="251667456" behindDoc="0" locked="0" layoutInCell="1" allowOverlap="1" wp14:anchorId="0ABAAD6A" wp14:editId="369B7F65">
                  <wp:simplePos x="0" y="0"/>
                  <wp:positionH relativeFrom="margin">
                    <wp:align>left</wp:align>
                  </wp:positionH>
                  <wp:positionV relativeFrom="paragraph">
                    <wp:posOffset>233680</wp:posOffset>
                  </wp:positionV>
                  <wp:extent cx="5269230" cy="0"/>
                  <wp:effectExtent l="0" t="0" r="26670" b="19050"/>
                  <wp:wrapNone/>
                  <wp:docPr id="87" name="Straight Connector 8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26923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<w:pict>
                <v:line w14:anchorId="0F9297A4" id="Straight Connector 87" o:spid="_x0000_s1026" style="position:absolute;z-index:2516674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18.4pt" to="414.9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" strokecolor="black [3200]" strokeweight=".5pt">
                  <v:stroke joinstyle="miter"/>
                  <w10:wrap anchorx="margin"/>
                </v:line>
              </w:pict>
            </mc:Fallback>
          </mc:AlternateContent>
        </w:r>
        <w:r>
          <w:rPr>
            <w:rFonts w:hint="cs"/>
            <w:cs/>
          </w:rPr>
          <w:t>แขนกลเพื่อช่วยเหลือผู้พิการทางแขน</w:t>
        </w:r>
        <w:r>
          <w:rPr>
            <w:rFonts w:hint="cs"/>
            <w:cs/>
          </w:rPr>
          <w:tab/>
        </w:r>
        <w:r>
          <w:rPr>
            <w:rFonts w:hint="cs"/>
            <w:cs/>
          </w:rPr>
          <w:tab/>
        </w:r>
        <w:r w:rsidRPr="002962AF">
          <w:rPr>
            <w:rFonts w:ascii="TH SarabunPSK" w:hAnsi="TH SarabunPSK" w:cs="TH SarabunPSK"/>
          </w:rPr>
          <w:fldChar w:fldCharType="begin"/>
        </w:r>
        <w:r w:rsidRPr="002962AF">
          <w:rPr>
            <w:rFonts w:ascii="TH SarabunPSK" w:hAnsi="TH SarabunPSK" w:cs="TH SarabunPSK"/>
          </w:rPr>
          <w:instrText xml:space="preserve"> PAGE   \</w:instrText>
        </w:r>
        <w:r w:rsidRPr="002962AF">
          <w:rPr>
            <w:rFonts w:ascii="TH SarabunPSK" w:hAnsi="TH SarabunPSK" w:cs="TH SarabunPSK"/>
            <w:cs/>
          </w:rPr>
          <w:instrText xml:space="preserve">* </w:instrText>
        </w:r>
        <w:r w:rsidRPr="002962AF">
          <w:rPr>
            <w:rFonts w:ascii="TH SarabunPSK" w:hAnsi="TH SarabunPSK" w:cs="TH SarabunPSK"/>
          </w:rPr>
          <w:instrText xml:space="preserve">MERGEFORMAT </w:instrText>
        </w:r>
        <w:r w:rsidRPr="002962AF">
          <w:rPr>
            <w:rFonts w:ascii="TH SarabunPSK" w:hAnsi="TH SarabunPSK" w:cs="TH SarabunPSK"/>
          </w:rPr>
          <w:fldChar w:fldCharType="separate"/>
        </w:r>
        <w:r w:rsidR="00166132">
          <w:rPr>
            <w:rFonts w:ascii="TH SarabunPSK" w:hAnsi="TH SarabunPSK" w:cs="TH SarabunPSK"/>
            <w:noProof/>
          </w:rPr>
          <w:t>13</w:t>
        </w:r>
        <w:r w:rsidRPr="002962AF">
          <w:rPr>
            <w:rFonts w:ascii="TH SarabunPSK" w:hAnsi="TH SarabunPSK" w:cs="TH SarabunPSK"/>
            <w:noProof/>
          </w:rPr>
          <w:fldChar w:fldCharType="end"/>
        </w:r>
      </w:p>
    </w:sdtContent>
  </w:sdt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348297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1C3AA32" w14:textId="77777777" w:rsidR="00AA6D2E" w:rsidRDefault="00AA6D2E" w:rsidP="00722DBB">
        <w:pPr>
          <w:pStyle w:val="Header"/>
          <w:jc w:val="left"/>
        </w:pPr>
        <w:r>
          <w:rPr>
            <w:rFonts w:ascii="TH SarabunPSK" w:hAnsi="TH SarabunPSK" w:cs="TH SarabunPSK"/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71E7E2ED" wp14:editId="67F98C3D">
                  <wp:simplePos x="0" y="0"/>
                  <wp:positionH relativeFrom="margin">
                    <wp:align>left</wp:align>
                  </wp:positionH>
                  <wp:positionV relativeFrom="paragraph">
                    <wp:posOffset>233680</wp:posOffset>
                  </wp:positionV>
                  <wp:extent cx="5269230" cy="0"/>
                  <wp:effectExtent l="0" t="0" r="26670" b="19050"/>
                  <wp:wrapNone/>
                  <wp:docPr id="62" name="Straight Connector 6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26923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<w:pict>
                <v:line w14:anchorId="459C9885" id="Straight Connector 62" o:spid="_x0000_s1026" style="position:absolute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18.4pt" to="414.9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" strokecolor="black [3200]" strokeweight=".5pt">
                  <v:stroke joinstyle="miter"/>
                  <w10:wrap anchorx="margin"/>
                </v:line>
              </w:pict>
            </mc:Fallback>
          </mc:AlternateContent>
        </w:r>
        <w:r>
          <w:rPr>
            <w:rFonts w:hint="cs"/>
            <w:cs/>
          </w:rPr>
          <w:t xml:space="preserve">ชื่อโครงงาน </w:t>
        </w:r>
        <w:r>
          <w:rPr>
            <w:rFonts w:hint="cs"/>
            <w:cs/>
          </w:rPr>
          <w:tab/>
        </w:r>
        <w:r>
          <w:rPr>
            <w:rFonts w:hint="cs"/>
            <w:cs/>
          </w:rPr>
          <w:tab/>
        </w:r>
        <w:r w:rsidRPr="002962AF">
          <w:rPr>
            <w:rFonts w:ascii="TH SarabunPSK" w:hAnsi="TH SarabunPSK" w:cs="TH SarabunPSK"/>
          </w:rPr>
          <w:fldChar w:fldCharType="begin"/>
        </w:r>
        <w:r w:rsidRPr="002962AF">
          <w:rPr>
            <w:rFonts w:ascii="TH SarabunPSK" w:hAnsi="TH SarabunPSK" w:cs="TH SarabunPSK"/>
          </w:rPr>
          <w:instrText xml:space="preserve"> PAGE   \</w:instrText>
        </w:r>
        <w:r w:rsidRPr="002962AF">
          <w:rPr>
            <w:rFonts w:ascii="TH SarabunPSK" w:hAnsi="TH SarabunPSK" w:cs="TH SarabunPSK"/>
            <w:cs/>
          </w:rPr>
          <w:instrText xml:space="preserve">* </w:instrText>
        </w:r>
        <w:r w:rsidRPr="002962AF">
          <w:rPr>
            <w:rFonts w:ascii="TH SarabunPSK" w:hAnsi="TH SarabunPSK" w:cs="TH SarabunPSK"/>
          </w:rPr>
          <w:instrText xml:space="preserve">MERGEFORMAT </w:instrText>
        </w:r>
        <w:r w:rsidRPr="002962AF">
          <w:rPr>
            <w:rFonts w:ascii="TH SarabunPSK" w:hAnsi="TH SarabunPSK" w:cs="TH SarabunPSK"/>
          </w:rPr>
          <w:fldChar w:fldCharType="separate"/>
        </w:r>
        <w:r>
          <w:rPr>
            <w:rFonts w:ascii="TH SarabunPSK" w:hAnsi="TH SarabunPSK" w:cs="TH SarabunPSK"/>
            <w:noProof/>
          </w:rPr>
          <w:t>1</w:t>
        </w:r>
        <w:r w:rsidRPr="002962AF">
          <w:rPr>
            <w:rFonts w:ascii="TH SarabunPSK" w:hAnsi="TH SarabunPSK" w:cs="TH SarabunPSK"/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732B8"/>
    <w:multiLevelType w:val="hybridMultilevel"/>
    <w:tmpl w:val="715648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91E980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5C355E"/>
    <w:multiLevelType w:val="multilevel"/>
    <w:tmpl w:val="3DB6E6F0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1800"/>
      </w:pPr>
      <w:rPr>
        <w:rFonts w:hint="default"/>
      </w:rPr>
    </w:lvl>
  </w:abstractNum>
  <w:abstractNum w:abstractNumId="2" w15:restartNumberingAfterBreak="0">
    <w:nsid w:val="0AF800D3"/>
    <w:multiLevelType w:val="hybridMultilevel"/>
    <w:tmpl w:val="013A82E8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174131"/>
    <w:multiLevelType w:val="multilevel"/>
    <w:tmpl w:val="613A618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0E202673"/>
    <w:multiLevelType w:val="hybridMultilevel"/>
    <w:tmpl w:val="9B06AD8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0F3B0C99"/>
    <w:multiLevelType w:val="hybridMultilevel"/>
    <w:tmpl w:val="A4BAEA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B84050"/>
    <w:multiLevelType w:val="hybridMultilevel"/>
    <w:tmpl w:val="135AA95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60200CF"/>
    <w:multiLevelType w:val="hybridMultilevel"/>
    <w:tmpl w:val="4F4C9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CB4521"/>
    <w:multiLevelType w:val="hybridMultilevel"/>
    <w:tmpl w:val="5CD854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831B21"/>
    <w:multiLevelType w:val="multilevel"/>
    <w:tmpl w:val="D012CDE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7047E09"/>
    <w:multiLevelType w:val="hybridMultilevel"/>
    <w:tmpl w:val="DB7824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D25317"/>
    <w:multiLevelType w:val="hybridMultilevel"/>
    <w:tmpl w:val="A210B62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A123AAD"/>
    <w:multiLevelType w:val="multilevel"/>
    <w:tmpl w:val="711242D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D2D6404"/>
    <w:multiLevelType w:val="hybridMultilevel"/>
    <w:tmpl w:val="74265BB2"/>
    <w:lvl w:ilvl="0" w:tplc="F91E980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8164B3"/>
    <w:multiLevelType w:val="multilevel"/>
    <w:tmpl w:val="3BC43FF8"/>
    <w:lvl w:ilvl="0">
      <w:start w:val="1"/>
      <w:numFmt w:val="decimal"/>
      <w:lvlText w:val="%1."/>
      <w:lvlJc w:val="left"/>
      <w:pPr>
        <w:ind w:left="12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70" w:hanging="1800"/>
      </w:pPr>
      <w:rPr>
        <w:rFonts w:hint="default"/>
      </w:rPr>
    </w:lvl>
  </w:abstractNum>
  <w:abstractNum w:abstractNumId="15" w15:restartNumberingAfterBreak="0">
    <w:nsid w:val="34EA4357"/>
    <w:multiLevelType w:val="hybridMultilevel"/>
    <w:tmpl w:val="45CC37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5721BD3"/>
    <w:multiLevelType w:val="multilevel"/>
    <w:tmpl w:val="2DA4554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70F7978"/>
    <w:multiLevelType w:val="multilevel"/>
    <w:tmpl w:val="6E1EE04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C3F7B87"/>
    <w:multiLevelType w:val="hybridMultilevel"/>
    <w:tmpl w:val="8FB0B47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3B40369"/>
    <w:multiLevelType w:val="hybridMultilevel"/>
    <w:tmpl w:val="AC0860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EA01A8"/>
    <w:multiLevelType w:val="multilevel"/>
    <w:tmpl w:val="D2AE124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lang w:bidi="th-TH"/>
      </w:rPr>
    </w:lvl>
    <w:lvl w:ilvl="1">
      <w:start w:val="6"/>
      <w:numFmt w:val="decimal"/>
      <w:isLgl/>
      <w:lvlText w:val="%1.%2"/>
      <w:lvlJc w:val="left"/>
      <w:pPr>
        <w:ind w:left="1305" w:hanging="58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1" w15:restartNumberingAfterBreak="0">
    <w:nsid w:val="46CF3539"/>
    <w:multiLevelType w:val="multilevel"/>
    <w:tmpl w:val="1104335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4C8B37BB"/>
    <w:multiLevelType w:val="hybridMultilevel"/>
    <w:tmpl w:val="50F6621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E182F29C">
      <w:start w:val="1"/>
      <w:numFmt w:val="bullet"/>
      <w:lvlText w:val="-"/>
      <w:lvlJc w:val="left"/>
      <w:pPr>
        <w:ind w:left="2160" w:hanging="360"/>
      </w:pPr>
      <w:rPr>
        <w:rFonts w:ascii="TH Sarabun New" w:eastAsia="TH Sarabun New" w:hAnsi="TH Sarabun New" w:cs="TH Sarabun New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D41080E"/>
    <w:multiLevelType w:val="multilevel"/>
    <w:tmpl w:val="3DB6E6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4" w15:restartNumberingAfterBreak="0">
    <w:nsid w:val="4D952349"/>
    <w:multiLevelType w:val="hybridMultilevel"/>
    <w:tmpl w:val="050A9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AC5DAE"/>
    <w:multiLevelType w:val="hybridMultilevel"/>
    <w:tmpl w:val="3F2873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E182F29C">
      <w:start w:val="1"/>
      <w:numFmt w:val="bullet"/>
      <w:lvlText w:val="-"/>
      <w:lvlJc w:val="left"/>
      <w:pPr>
        <w:ind w:left="2340" w:hanging="360"/>
      </w:pPr>
      <w:rPr>
        <w:rFonts w:ascii="TH Sarabun New" w:eastAsia="TH Sarabun New" w:hAnsi="TH Sarabun New" w:cs="TH Sarabun New" w:hint="default"/>
      </w:rPr>
    </w:lvl>
    <w:lvl w:ilvl="3" w:tplc="988E0600">
      <w:start w:val="1"/>
      <w:numFmt w:val="bullet"/>
      <w:lvlText w:val=""/>
      <w:lvlJc w:val="left"/>
      <w:pPr>
        <w:ind w:left="2880" w:hanging="360"/>
      </w:pPr>
      <w:rPr>
        <w:rFonts w:ascii="TH Sarabun New" w:eastAsia="TH Sarabun New" w:hAnsi="TH Sarabun New" w:cs="TH Sarabun New" w:hint="default"/>
      </w:rPr>
    </w:lvl>
    <w:lvl w:ilvl="4" w:tplc="6436D8C8">
      <w:start w:val="53"/>
      <w:numFmt w:val="decimal"/>
      <w:lvlText w:val="%5"/>
      <w:lvlJc w:val="left"/>
      <w:pPr>
        <w:ind w:left="360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034CB2"/>
    <w:multiLevelType w:val="multilevel"/>
    <w:tmpl w:val="12103A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541D1209"/>
    <w:multiLevelType w:val="hybridMultilevel"/>
    <w:tmpl w:val="448AAD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6293A3C"/>
    <w:multiLevelType w:val="hybridMultilevel"/>
    <w:tmpl w:val="AC0860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7111E3"/>
    <w:multiLevelType w:val="hybridMultilevel"/>
    <w:tmpl w:val="B66CF89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E163E58"/>
    <w:multiLevelType w:val="hybridMultilevel"/>
    <w:tmpl w:val="D8BAF4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22324E"/>
    <w:multiLevelType w:val="hybridMultilevel"/>
    <w:tmpl w:val="22489D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893BFB"/>
    <w:multiLevelType w:val="multilevel"/>
    <w:tmpl w:val="7E5E77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691C26CD"/>
    <w:multiLevelType w:val="hybridMultilevel"/>
    <w:tmpl w:val="64F81A0E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9E119B2"/>
    <w:multiLevelType w:val="hybridMultilevel"/>
    <w:tmpl w:val="C24ECB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F94983"/>
    <w:multiLevelType w:val="multilevel"/>
    <w:tmpl w:val="3BC43FF8"/>
    <w:lvl w:ilvl="0">
      <w:start w:val="1"/>
      <w:numFmt w:val="decimal"/>
      <w:lvlText w:val="%1."/>
      <w:lvlJc w:val="left"/>
      <w:pPr>
        <w:ind w:left="12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70" w:hanging="1800"/>
      </w:pPr>
      <w:rPr>
        <w:rFonts w:hint="default"/>
      </w:rPr>
    </w:lvl>
  </w:abstractNum>
  <w:abstractNum w:abstractNumId="36" w15:restartNumberingAfterBreak="0">
    <w:nsid w:val="6A6E4554"/>
    <w:multiLevelType w:val="hybridMultilevel"/>
    <w:tmpl w:val="C75227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C6B236C"/>
    <w:multiLevelType w:val="hybridMultilevel"/>
    <w:tmpl w:val="5CC44534"/>
    <w:lvl w:ilvl="0" w:tplc="F91E980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3B6806"/>
    <w:multiLevelType w:val="hybridMultilevel"/>
    <w:tmpl w:val="42F2CD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0C17DF7"/>
    <w:multiLevelType w:val="hybridMultilevel"/>
    <w:tmpl w:val="643A81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1E22EAD"/>
    <w:multiLevelType w:val="hybridMultilevel"/>
    <w:tmpl w:val="C3C637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434254"/>
    <w:multiLevelType w:val="multilevel"/>
    <w:tmpl w:val="3BC43FF8"/>
    <w:lvl w:ilvl="0">
      <w:start w:val="1"/>
      <w:numFmt w:val="decimal"/>
      <w:lvlText w:val="%1."/>
      <w:lvlJc w:val="left"/>
      <w:pPr>
        <w:ind w:left="12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70" w:hanging="1800"/>
      </w:pPr>
      <w:rPr>
        <w:rFonts w:hint="default"/>
      </w:rPr>
    </w:lvl>
  </w:abstractNum>
  <w:abstractNum w:abstractNumId="42" w15:restartNumberingAfterBreak="0">
    <w:nsid w:val="7B53733E"/>
    <w:multiLevelType w:val="hybridMultilevel"/>
    <w:tmpl w:val="A3C66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1"/>
  </w:num>
  <w:num w:numId="2">
    <w:abstractNumId w:val="20"/>
  </w:num>
  <w:num w:numId="3">
    <w:abstractNumId w:val="31"/>
  </w:num>
  <w:num w:numId="4">
    <w:abstractNumId w:val="23"/>
  </w:num>
  <w:num w:numId="5">
    <w:abstractNumId w:val="1"/>
  </w:num>
  <w:num w:numId="6">
    <w:abstractNumId w:val="0"/>
  </w:num>
  <w:num w:numId="7">
    <w:abstractNumId w:val="7"/>
  </w:num>
  <w:num w:numId="8">
    <w:abstractNumId w:val="40"/>
  </w:num>
  <w:num w:numId="9">
    <w:abstractNumId w:val="30"/>
  </w:num>
  <w:num w:numId="10">
    <w:abstractNumId w:val="10"/>
  </w:num>
  <w:num w:numId="11">
    <w:abstractNumId w:val="25"/>
  </w:num>
  <w:num w:numId="12">
    <w:abstractNumId w:val="5"/>
  </w:num>
  <w:num w:numId="13">
    <w:abstractNumId w:val="16"/>
  </w:num>
  <w:num w:numId="14">
    <w:abstractNumId w:val="35"/>
  </w:num>
  <w:num w:numId="15">
    <w:abstractNumId w:val="14"/>
  </w:num>
  <w:num w:numId="16">
    <w:abstractNumId w:val="18"/>
  </w:num>
  <w:num w:numId="17">
    <w:abstractNumId w:val="6"/>
  </w:num>
  <w:num w:numId="18">
    <w:abstractNumId w:val="15"/>
  </w:num>
  <w:num w:numId="19">
    <w:abstractNumId w:val="34"/>
  </w:num>
  <w:num w:numId="20">
    <w:abstractNumId w:val="33"/>
  </w:num>
  <w:num w:numId="21">
    <w:abstractNumId w:val="36"/>
  </w:num>
  <w:num w:numId="22">
    <w:abstractNumId w:val="8"/>
  </w:num>
  <w:num w:numId="23">
    <w:abstractNumId w:val="24"/>
  </w:num>
  <w:num w:numId="24">
    <w:abstractNumId w:val="42"/>
  </w:num>
  <w:num w:numId="25">
    <w:abstractNumId w:val="28"/>
  </w:num>
  <w:num w:numId="26">
    <w:abstractNumId w:val="3"/>
  </w:num>
  <w:num w:numId="27">
    <w:abstractNumId w:val="17"/>
  </w:num>
  <w:num w:numId="28">
    <w:abstractNumId w:val="9"/>
  </w:num>
  <w:num w:numId="29">
    <w:abstractNumId w:val="19"/>
  </w:num>
  <w:num w:numId="30">
    <w:abstractNumId w:val="37"/>
  </w:num>
  <w:num w:numId="31">
    <w:abstractNumId w:val="26"/>
  </w:num>
  <w:num w:numId="32">
    <w:abstractNumId w:val="4"/>
  </w:num>
  <w:num w:numId="33">
    <w:abstractNumId w:val="13"/>
  </w:num>
  <w:num w:numId="34">
    <w:abstractNumId w:val="21"/>
  </w:num>
  <w:num w:numId="35">
    <w:abstractNumId w:val="32"/>
  </w:num>
  <w:num w:numId="36">
    <w:abstractNumId w:val="38"/>
  </w:num>
  <w:num w:numId="37">
    <w:abstractNumId w:val="12"/>
  </w:num>
  <w:num w:numId="38">
    <w:abstractNumId w:val="29"/>
  </w:num>
  <w:num w:numId="39">
    <w:abstractNumId w:val="27"/>
  </w:num>
  <w:num w:numId="40">
    <w:abstractNumId w:val="2"/>
  </w:num>
  <w:num w:numId="41">
    <w:abstractNumId w:val="11"/>
  </w:num>
  <w:num w:numId="42">
    <w:abstractNumId w:val="39"/>
  </w:num>
  <w:num w:numId="43">
    <w:abstractNumId w:val="2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1AD2"/>
    <w:rsid w:val="0000067B"/>
    <w:rsid w:val="00007183"/>
    <w:rsid w:val="00007B52"/>
    <w:rsid w:val="00010A02"/>
    <w:rsid w:val="0001176C"/>
    <w:rsid w:val="00013973"/>
    <w:rsid w:val="00014DBB"/>
    <w:rsid w:val="00015CD4"/>
    <w:rsid w:val="00015F66"/>
    <w:rsid w:val="00016A91"/>
    <w:rsid w:val="00020131"/>
    <w:rsid w:val="00023382"/>
    <w:rsid w:val="000340ED"/>
    <w:rsid w:val="00035382"/>
    <w:rsid w:val="000406FA"/>
    <w:rsid w:val="00044E7E"/>
    <w:rsid w:val="0004617F"/>
    <w:rsid w:val="00050A81"/>
    <w:rsid w:val="00051B55"/>
    <w:rsid w:val="000521EA"/>
    <w:rsid w:val="00054A44"/>
    <w:rsid w:val="00073125"/>
    <w:rsid w:val="0007441A"/>
    <w:rsid w:val="00077DAE"/>
    <w:rsid w:val="00080912"/>
    <w:rsid w:val="00084DCD"/>
    <w:rsid w:val="00085F84"/>
    <w:rsid w:val="000917D8"/>
    <w:rsid w:val="000A4FD5"/>
    <w:rsid w:val="000B23FA"/>
    <w:rsid w:val="000B5003"/>
    <w:rsid w:val="000B7335"/>
    <w:rsid w:val="000C2E2E"/>
    <w:rsid w:val="000C51BA"/>
    <w:rsid w:val="000C7AD6"/>
    <w:rsid w:val="000D1301"/>
    <w:rsid w:val="000D1CEB"/>
    <w:rsid w:val="000E547A"/>
    <w:rsid w:val="000F0FAF"/>
    <w:rsid w:val="000F4E2B"/>
    <w:rsid w:val="000F5FD6"/>
    <w:rsid w:val="00102582"/>
    <w:rsid w:val="001038E8"/>
    <w:rsid w:val="001079D4"/>
    <w:rsid w:val="0011101D"/>
    <w:rsid w:val="00111EFF"/>
    <w:rsid w:val="00114FEA"/>
    <w:rsid w:val="0011737D"/>
    <w:rsid w:val="00120E80"/>
    <w:rsid w:val="00123087"/>
    <w:rsid w:val="00123565"/>
    <w:rsid w:val="00130264"/>
    <w:rsid w:val="00130903"/>
    <w:rsid w:val="00132CAD"/>
    <w:rsid w:val="00134D5D"/>
    <w:rsid w:val="00135ACB"/>
    <w:rsid w:val="00141858"/>
    <w:rsid w:val="0014401F"/>
    <w:rsid w:val="001476A6"/>
    <w:rsid w:val="0015023C"/>
    <w:rsid w:val="001521D1"/>
    <w:rsid w:val="00157BF6"/>
    <w:rsid w:val="00166132"/>
    <w:rsid w:val="001712B4"/>
    <w:rsid w:val="00181119"/>
    <w:rsid w:val="00181489"/>
    <w:rsid w:val="0018383D"/>
    <w:rsid w:val="001941E7"/>
    <w:rsid w:val="00194284"/>
    <w:rsid w:val="001A0065"/>
    <w:rsid w:val="001A359E"/>
    <w:rsid w:val="001A3F15"/>
    <w:rsid w:val="001B2E79"/>
    <w:rsid w:val="001C2BEB"/>
    <w:rsid w:val="001C6253"/>
    <w:rsid w:val="001C775D"/>
    <w:rsid w:val="001D15C4"/>
    <w:rsid w:val="001D2E75"/>
    <w:rsid w:val="001E1621"/>
    <w:rsid w:val="001E549F"/>
    <w:rsid w:val="001E731D"/>
    <w:rsid w:val="001E78B6"/>
    <w:rsid w:val="001F7B5D"/>
    <w:rsid w:val="0020667A"/>
    <w:rsid w:val="0021352F"/>
    <w:rsid w:val="002159BB"/>
    <w:rsid w:val="00220498"/>
    <w:rsid w:val="00222487"/>
    <w:rsid w:val="0022385F"/>
    <w:rsid w:val="0022485B"/>
    <w:rsid w:val="00225156"/>
    <w:rsid w:val="00225F94"/>
    <w:rsid w:val="00227004"/>
    <w:rsid w:val="002338D9"/>
    <w:rsid w:val="002343AF"/>
    <w:rsid w:val="0023782B"/>
    <w:rsid w:val="00243CCB"/>
    <w:rsid w:val="0025223F"/>
    <w:rsid w:val="0025411D"/>
    <w:rsid w:val="00256C27"/>
    <w:rsid w:val="0026047C"/>
    <w:rsid w:val="0026545B"/>
    <w:rsid w:val="00266AA4"/>
    <w:rsid w:val="00273387"/>
    <w:rsid w:val="00273983"/>
    <w:rsid w:val="00275976"/>
    <w:rsid w:val="0028083D"/>
    <w:rsid w:val="00281F8F"/>
    <w:rsid w:val="00281F97"/>
    <w:rsid w:val="002832AC"/>
    <w:rsid w:val="0029191E"/>
    <w:rsid w:val="00293024"/>
    <w:rsid w:val="00293120"/>
    <w:rsid w:val="002939EB"/>
    <w:rsid w:val="00293A2D"/>
    <w:rsid w:val="00294FBC"/>
    <w:rsid w:val="002962AF"/>
    <w:rsid w:val="00296B53"/>
    <w:rsid w:val="002979F0"/>
    <w:rsid w:val="002A151B"/>
    <w:rsid w:val="002A3A35"/>
    <w:rsid w:val="002A5725"/>
    <w:rsid w:val="002A61B5"/>
    <w:rsid w:val="002B0E80"/>
    <w:rsid w:val="002B4E73"/>
    <w:rsid w:val="002B78C4"/>
    <w:rsid w:val="002C1259"/>
    <w:rsid w:val="002C4117"/>
    <w:rsid w:val="002C7581"/>
    <w:rsid w:val="002D0AC1"/>
    <w:rsid w:val="002D181B"/>
    <w:rsid w:val="002D1E9C"/>
    <w:rsid w:val="002D2083"/>
    <w:rsid w:val="002D52FD"/>
    <w:rsid w:val="002E6FF9"/>
    <w:rsid w:val="002E74D4"/>
    <w:rsid w:val="002F31BB"/>
    <w:rsid w:val="003003A5"/>
    <w:rsid w:val="0030208E"/>
    <w:rsid w:val="00304033"/>
    <w:rsid w:val="003070BF"/>
    <w:rsid w:val="00324A02"/>
    <w:rsid w:val="00331436"/>
    <w:rsid w:val="003320D2"/>
    <w:rsid w:val="00332A53"/>
    <w:rsid w:val="003356FB"/>
    <w:rsid w:val="00341C40"/>
    <w:rsid w:val="0034256B"/>
    <w:rsid w:val="00346132"/>
    <w:rsid w:val="00351E1B"/>
    <w:rsid w:val="00352C79"/>
    <w:rsid w:val="00353E4E"/>
    <w:rsid w:val="0035557C"/>
    <w:rsid w:val="00356D99"/>
    <w:rsid w:val="0035735B"/>
    <w:rsid w:val="00365F6D"/>
    <w:rsid w:val="00367E79"/>
    <w:rsid w:val="003734BC"/>
    <w:rsid w:val="0037460B"/>
    <w:rsid w:val="00374784"/>
    <w:rsid w:val="00374EEB"/>
    <w:rsid w:val="0037573E"/>
    <w:rsid w:val="0037788F"/>
    <w:rsid w:val="003827B8"/>
    <w:rsid w:val="00383A84"/>
    <w:rsid w:val="00383F3B"/>
    <w:rsid w:val="00385762"/>
    <w:rsid w:val="00386015"/>
    <w:rsid w:val="0039330E"/>
    <w:rsid w:val="0039448A"/>
    <w:rsid w:val="00397B22"/>
    <w:rsid w:val="003A2210"/>
    <w:rsid w:val="003A415B"/>
    <w:rsid w:val="003B0F5B"/>
    <w:rsid w:val="003B2332"/>
    <w:rsid w:val="003B2C9B"/>
    <w:rsid w:val="003C020F"/>
    <w:rsid w:val="003C0AE5"/>
    <w:rsid w:val="003C2D81"/>
    <w:rsid w:val="003C7B98"/>
    <w:rsid w:val="003D4976"/>
    <w:rsid w:val="003D60C9"/>
    <w:rsid w:val="003D69E7"/>
    <w:rsid w:val="003E01C4"/>
    <w:rsid w:val="003F0449"/>
    <w:rsid w:val="003F2FBD"/>
    <w:rsid w:val="003F43C1"/>
    <w:rsid w:val="003F740C"/>
    <w:rsid w:val="003F77B8"/>
    <w:rsid w:val="00402422"/>
    <w:rsid w:val="00406B7C"/>
    <w:rsid w:val="00407F8C"/>
    <w:rsid w:val="004101A5"/>
    <w:rsid w:val="00411298"/>
    <w:rsid w:val="00417BDB"/>
    <w:rsid w:val="00427EC7"/>
    <w:rsid w:val="00430359"/>
    <w:rsid w:val="00430CBC"/>
    <w:rsid w:val="004340E0"/>
    <w:rsid w:val="00435B30"/>
    <w:rsid w:val="004512A5"/>
    <w:rsid w:val="00454067"/>
    <w:rsid w:val="004541D6"/>
    <w:rsid w:val="00464C67"/>
    <w:rsid w:val="004711F2"/>
    <w:rsid w:val="00474153"/>
    <w:rsid w:val="00475FA4"/>
    <w:rsid w:val="00477E09"/>
    <w:rsid w:val="004806CB"/>
    <w:rsid w:val="00481C96"/>
    <w:rsid w:val="00481DDB"/>
    <w:rsid w:val="00482836"/>
    <w:rsid w:val="004A233C"/>
    <w:rsid w:val="004A4487"/>
    <w:rsid w:val="004A7581"/>
    <w:rsid w:val="004B42B8"/>
    <w:rsid w:val="004B625D"/>
    <w:rsid w:val="004B75EC"/>
    <w:rsid w:val="004C3AF3"/>
    <w:rsid w:val="004C51B1"/>
    <w:rsid w:val="004D1295"/>
    <w:rsid w:val="004D130F"/>
    <w:rsid w:val="004D3889"/>
    <w:rsid w:val="004D584B"/>
    <w:rsid w:val="004D5B40"/>
    <w:rsid w:val="004D5F0D"/>
    <w:rsid w:val="004D6BD3"/>
    <w:rsid w:val="004D75B3"/>
    <w:rsid w:val="004E4040"/>
    <w:rsid w:val="004E54A1"/>
    <w:rsid w:val="004E5915"/>
    <w:rsid w:val="004E65AE"/>
    <w:rsid w:val="004F4C54"/>
    <w:rsid w:val="004F5F28"/>
    <w:rsid w:val="00513E1E"/>
    <w:rsid w:val="00520C82"/>
    <w:rsid w:val="005255B9"/>
    <w:rsid w:val="00526D43"/>
    <w:rsid w:val="005313DB"/>
    <w:rsid w:val="0053507D"/>
    <w:rsid w:val="0053532D"/>
    <w:rsid w:val="00543F21"/>
    <w:rsid w:val="00544262"/>
    <w:rsid w:val="00550215"/>
    <w:rsid w:val="00551EB4"/>
    <w:rsid w:val="00554C8F"/>
    <w:rsid w:val="00555A49"/>
    <w:rsid w:val="0056431D"/>
    <w:rsid w:val="00566371"/>
    <w:rsid w:val="00566FF2"/>
    <w:rsid w:val="00571848"/>
    <w:rsid w:val="00576984"/>
    <w:rsid w:val="00577893"/>
    <w:rsid w:val="00581149"/>
    <w:rsid w:val="00586A9E"/>
    <w:rsid w:val="00591120"/>
    <w:rsid w:val="0059331D"/>
    <w:rsid w:val="00595DAD"/>
    <w:rsid w:val="005A0292"/>
    <w:rsid w:val="005A3398"/>
    <w:rsid w:val="005A3A51"/>
    <w:rsid w:val="005A3EB5"/>
    <w:rsid w:val="005A4964"/>
    <w:rsid w:val="005A6171"/>
    <w:rsid w:val="005A6A86"/>
    <w:rsid w:val="005A7F99"/>
    <w:rsid w:val="005B0B3A"/>
    <w:rsid w:val="005B2652"/>
    <w:rsid w:val="005B3D50"/>
    <w:rsid w:val="005B42CE"/>
    <w:rsid w:val="005B4735"/>
    <w:rsid w:val="005B6798"/>
    <w:rsid w:val="005C3095"/>
    <w:rsid w:val="005C4793"/>
    <w:rsid w:val="005C56D3"/>
    <w:rsid w:val="005D3472"/>
    <w:rsid w:val="005D4B75"/>
    <w:rsid w:val="005E35B1"/>
    <w:rsid w:val="005E5321"/>
    <w:rsid w:val="005F1520"/>
    <w:rsid w:val="005F46C8"/>
    <w:rsid w:val="0060059B"/>
    <w:rsid w:val="00600621"/>
    <w:rsid w:val="0060124B"/>
    <w:rsid w:val="00604AD6"/>
    <w:rsid w:val="0061549D"/>
    <w:rsid w:val="00622A98"/>
    <w:rsid w:val="00625847"/>
    <w:rsid w:val="006343E6"/>
    <w:rsid w:val="00635716"/>
    <w:rsid w:val="00635C69"/>
    <w:rsid w:val="00641982"/>
    <w:rsid w:val="00641DCC"/>
    <w:rsid w:val="006550D1"/>
    <w:rsid w:val="00655C35"/>
    <w:rsid w:val="00656ECB"/>
    <w:rsid w:val="00664C67"/>
    <w:rsid w:val="00666470"/>
    <w:rsid w:val="006671FA"/>
    <w:rsid w:val="006742D7"/>
    <w:rsid w:val="0067535B"/>
    <w:rsid w:val="00681326"/>
    <w:rsid w:val="006859D1"/>
    <w:rsid w:val="00685D69"/>
    <w:rsid w:val="00686E8F"/>
    <w:rsid w:val="00692AD8"/>
    <w:rsid w:val="006963E7"/>
    <w:rsid w:val="006977FE"/>
    <w:rsid w:val="006A27E1"/>
    <w:rsid w:val="006A2A03"/>
    <w:rsid w:val="006B099E"/>
    <w:rsid w:val="006B1A73"/>
    <w:rsid w:val="006B43CC"/>
    <w:rsid w:val="006C454A"/>
    <w:rsid w:val="006C4FCF"/>
    <w:rsid w:val="006D6B5F"/>
    <w:rsid w:val="006E3EC2"/>
    <w:rsid w:val="006E7999"/>
    <w:rsid w:val="006E7E79"/>
    <w:rsid w:val="006F5122"/>
    <w:rsid w:val="006F62C0"/>
    <w:rsid w:val="00704391"/>
    <w:rsid w:val="00704783"/>
    <w:rsid w:val="007103B6"/>
    <w:rsid w:val="00711DE9"/>
    <w:rsid w:val="0071277E"/>
    <w:rsid w:val="0071395A"/>
    <w:rsid w:val="0071634F"/>
    <w:rsid w:val="00717074"/>
    <w:rsid w:val="00722DBB"/>
    <w:rsid w:val="00723060"/>
    <w:rsid w:val="0072389D"/>
    <w:rsid w:val="007242A8"/>
    <w:rsid w:val="007242CB"/>
    <w:rsid w:val="0073062B"/>
    <w:rsid w:val="00732BB6"/>
    <w:rsid w:val="00733A63"/>
    <w:rsid w:val="00734037"/>
    <w:rsid w:val="0073600B"/>
    <w:rsid w:val="007378D3"/>
    <w:rsid w:val="00742A44"/>
    <w:rsid w:val="00744AB7"/>
    <w:rsid w:val="00745753"/>
    <w:rsid w:val="00746FB0"/>
    <w:rsid w:val="007474BE"/>
    <w:rsid w:val="00747C9A"/>
    <w:rsid w:val="00750FA7"/>
    <w:rsid w:val="00751AB9"/>
    <w:rsid w:val="0075278B"/>
    <w:rsid w:val="007561E4"/>
    <w:rsid w:val="00760BDC"/>
    <w:rsid w:val="00761CAA"/>
    <w:rsid w:val="00762A22"/>
    <w:rsid w:val="007631CC"/>
    <w:rsid w:val="00773B5C"/>
    <w:rsid w:val="00773E7F"/>
    <w:rsid w:val="007762BB"/>
    <w:rsid w:val="007775A5"/>
    <w:rsid w:val="007779A0"/>
    <w:rsid w:val="00780474"/>
    <w:rsid w:val="00790699"/>
    <w:rsid w:val="00791E32"/>
    <w:rsid w:val="007A3220"/>
    <w:rsid w:val="007A4DC7"/>
    <w:rsid w:val="007A5595"/>
    <w:rsid w:val="007B1017"/>
    <w:rsid w:val="007B23D0"/>
    <w:rsid w:val="007B5D92"/>
    <w:rsid w:val="007C5742"/>
    <w:rsid w:val="007C57CA"/>
    <w:rsid w:val="007C6CC1"/>
    <w:rsid w:val="007D0095"/>
    <w:rsid w:val="007D0ECB"/>
    <w:rsid w:val="007D1145"/>
    <w:rsid w:val="007D1B81"/>
    <w:rsid w:val="007D5C0E"/>
    <w:rsid w:val="007E0AC9"/>
    <w:rsid w:val="0080164F"/>
    <w:rsid w:val="0080314E"/>
    <w:rsid w:val="00805A9D"/>
    <w:rsid w:val="00816C35"/>
    <w:rsid w:val="00821AE8"/>
    <w:rsid w:val="00826D4C"/>
    <w:rsid w:val="008270BD"/>
    <w:rsid w:val="00831887"/>
    <w:rsid w:val="00833266"/>
    <w:rsid w:val="00834C55"/>
    <w:rsid w:val="00837553"/>
    <w:rsid w:val="00840A31"/>
    <w:rsid w:val="00840C14"/>
    <w:rsid w:val="008431E5"/>
    <w:rsid w:val="00843728"/>
    <w:rsid w:val="008445EF"/>
    <w:rsid w:val="00847D13"/>
    <w:rsid w:val="00856796"/>
    <w:rsid w:val="008569BB"/>
    <w:rsid w:val="00866149"/>
    <w:rsid w:val="00867B87"/>
    <w:rsid w:val="008748AC"/>
    <w:rsid w:val="008826DC"/>
    <w:rsid w:val="00885F49"/>
    <w:rsid w:val="00897D32"/>
    <w:rsid w:val="008A2E8D"/>
    <w:rsid w:val="008A3B5C"/>
    <w:rsid w:val="008A40FC"/>
    <w:rsid w:val="008A45C1"/>
    <w:rsid w:val="008A74F4"/>
    <w:rsid w:val="008B524E"/>
    <w:rsid w:val="008B6442"/>
    <w:rsid w:val="008B7914"/>
    <w:rsid w:val="008C0CB0"/>
    <w:rsid w:val="008C203B"/>
    <w:rsid w:val="008C2AAC"/>
    <w:rsid w:val="008C4BA1"/>
    <w:rsid w:val="008C57D5"/>
    <w:rsid w:val="008C6665"/>
    <w:rsid w:val="008D4425"/>
    <w:rsid w:val="008E27E3"/>
    <w:rsid w:val="008E2BDC"/>
    <w:rsid w:val="008E349D"/>
    <w:rsid w:val="008E5359"/>
    <w:rsid w:val="008E7575"/>
    <w:rsid w:val="008F05DE"/>
    <w:rsid w:val="008F2DBC"/>
    <w:rsid w:val="008F5351"/>
    <w:rsid w:val="008F56D4"/>
    <w:rsid w:val="009022B5"/>
    <w:rsid w:val="009072C4"/>
    <w:rsid w:val="009079A6"/>
    <w:rsid w:val="009116DB"/>
    <w:rsid w:val="00912166"/>
    <w:rsid w:val="00913341"/>
    <w:rsid w:val="00916D6D"/>
    <w:rsid w:val="00921CEF"/>
    <w:rsid w:val="00921E71"/>
    <w:rsid w:val="00923732"/>
    <w:rsid w:val="009353BD"/>
    <w:rsid w:val="0093645A"/>
    <w:rsid w:val="00936DEC"/>
    <w:rsid w:val="00941775"/>
    <w:rsid w:val="00947ABD"/>
    <w:rsid w:val="00955DA7"/>
    <w:rsid w:val="0096028F"/>
    <w:rsid w:val="009708FE"/>
    <w:rsid w:val="00971593"/>
    <w:rsid w:val="00971D4F"/>
    <w:rsid w:val="00973833"/>
    <w:rsid w:val="009751B4"/>
    <w:rsid w:val="00985233"/>
    <w:rsid w:val="009863D8"/>
    <w:rsid w:val="0099453D"/>
    <w:rsid w:val="00995C14"/>
    <w:rsid w:val="009971AF"/>
    <w:rsid w:val="009A2D92"/>
    <w:rsid w:val="009A3CBB"/>
    <w:rsid w:val="009A5724"/>
    <w:rsid w:val="009B2FCF"/>
    <w:rsid w:val="009C60AC"/>
    <w:rsid w:val="009C7CC5"/>
    <w:rsid w:val="009D03DF"/>
    <w:rsid w:val="009D4755"/>
    <w:rsid w:val="009D5AF5"/>
    <w:rsid w:val="009D7EA9"/>
    <w:rsid w:val="009E0544"/>
    <w:rsid w:val="009E0920"/>
    <w:rsid w:val="009E2193"/>
    <w:rsid w:val="009E302B"/>
    <w:rsid w:val="009E7122"/>
    <w:rsid w:val="009F11F3"/>
    <w:rsid w:val="009F169F"/>
    <w:rsid w:val="009F41AE"/>
    <w:rsid w:val="009F593E"/>
    <w:rsid w:val="00A00081"/>
    <w:rsid w:val="00A01FA2"/>
    <w:rsid w:val="00A03916"/>
    <w:rsid w:val="00A122EF"/>
    <w:rsid w:val="00A13442"/>
    <w:rsid w:val="00A1485D"/>
    <w:rsid w:val="00A241B3"/>
    <w:rsid w:val="00A30B47"/>
    <w:rsid w:val="00A35298"/>
    <w:rsid w:val="00A37873"/>
    <w:rsid w:val="00A42738"/>
    <w:rsid w:val="00A43CB5"/>
    <w:rsid w:val="00A509E1"/>
    <w:rsid w:val="00A53518"/>
    <w:rsid w:val="00A5518E"/>
    <w:rsid w:val="00A55F31"/>
    <w:rsid w:val="00A64182"/>
    <w:rsid w:val="00A646E7"/>
    <w:rsid w:val="00A66E01"/>
    <w:rsid w:val="00A75987"/>
    <w:rsid w:val="00A80866"/>
    <w:rsid w:val="00A84F99"/>
    <w:rsid w:val="00A85E34"/>
    <w:rsid w:val="00A96C17"/>
    <w:rsid w:val="00AA1AD2"/>
    <w:rsid w:val="00AA491C"/>
    <w:rsid w:val="00AA4C8A"/>
    <w:rsid w:val="00AA656F"/>
    <w:rsid w:val="00AA6D2E"/>
    <w:rsid w:val="00AB251A"/>
    <w:rsid w:val="00AB2DB4"/>
    <w:rsid w:val="00AB3BF2"/>
    <w:rsid w:val="00AB65F1"/>
    <w:rsid w:val="00AC454E"/>
    <w:rsid w:val="00AC642C"/>
    <w:rsid w:val="00AC7075"/>
    <w:rsid w:val="00AC72D7"/>
    <w:rsid w:val="00AD6483"/>
    <w:rsid w:val="00AE1CCC"/>
    <w:rsid w:val="00AE46CE"/>
    <w:rsid w:val="00AE4870"/>
    <w:rsid w:val="00B004C2"/>
    <w:rsid w:val="00B03E9F"/>
    <w:rsid w:val="00B04A61"/>
    <w:rsid w:val="00B0655F"/>
    <w:rsid w:val="00B23984"/>
    <w:rsid w:val="00B23A17"/>
    <w:rsid w:val="00B31AFC"/>
    <w:rsid w:val="00B37A63"/>
    <w:rsid w:val="00B40DC2"/>
    <w:rsid w:val="00B422C9"/>
    <w:rsid w:val="00B51ACF"/>
    <w:rsid w:val="00B527AE"/>
    <w:rsid w:val="00B60328"/>
    <w:rsid w:val="00B7191F"/>
    <w:rsid w:val="00B71E08"/>
    <w:rsid w:val="00B731DE"/>
    <w:rsid w:val="00B80A0B"/>
    <w:rsid w:val="00B860B3"/>
    <w:rsid w:val="00B90B7C"/>
    <w:rsid w:val="00B959DC"/>
    <w:rsid w:val="00B9684B"/>
    <w:rsid w:val="00BA24BC"/>
    <w:rsid w:val="00BA6BCB"/>
    <w:rsid w:val="00BA6C24"/>
    <w:rsid w:val="00BA7880"/>
    <w:rsid w:val="00BB1BD8"/>
    <w:rsid w:val="00BB306C"/>
    <w:rsid w:val="00BB3553"/>
    <w:rsid w:val="00BC1F4D"/>
    <w:rsid w:val="00BC462B"/>
    <w:rsid w:val="00BD1EE0"/>
    <w:rsid w:val="00BD4E19"/>
    <w:rsid w:val="00BD60E7"/>
    <w:rsid w:val="00BE0F78"/>
    <w:rsid w:val="00BE13D8"/>
    <w:rsid w:val="00BE19E1"/>
    <w:rsid w:val="00BE21D1"/>
    <w:rsid w:val="00BE4E2F"/>
    <w:rsid w:val="00C032F7"/>
    <w:rsid w:val="00C059D8"/>
    <w:rsid w:val="00C05E25"/>
    <w:rsid w:val="00C06AB5"/>
    <w:rsid w:val="00C0754C"/>
    <w:rsid w:val="00C0768F"/>
    <w:rsid w:val="00C11948"/>
    <w:rsid w:val="00C205E4"/>
    <w:rsid w:val="00C22697"/>
    <w:rsid w:val="00C23602"/>
    <w:rsid w:val="00C248CE"/>
    <w:rsid w:val="00C2788D"/>
    <w:rsid w:val="00C3082C"/>
    <w:rsid w:val="00C30E78"/>
    <w:rsid w:val="00C34E10"/>
    <w:rsid w:val="00C37BDC"/>
    <w:rsid w:val="00C41D1C"/>
    <w:rsid w:val="00C52567"/>
    <w:rsid w:val="00C52E66"/>
    <w:rsid w:val="00C52EA7"/>
    <w:rsid w:val="00C54453"/>
    <w:rsid w:val="00C556A4"/>
    <w:rsid w:val="00C626E3"/>
    <w:rsid w:val="00C62F46"/>
    <w:rsid w:val="00C64260"/>
    <w:rsid w:val="00C66D3B"/>
    <w:rsid w:val="00C80322"/>
    <w:rsid w:val="00C90405"/>
    <w:rsid w:val="00C908CF"/>
    <w:rsid w:val="00C917F8"/>
    <w:rsid w:val="00C92AC0"/>
    <w:rsid w:val="00C96B8F"/>
    <w:rsid w:val="00C97F00"/>
    <w:rsid w:val="00CA112E"/>
    <w:rsid w:val="00CA4227"/>
    <w:rsid w:val="00CA4CDC"/>
    <w:rsid w:val="00CB3B9D"/>
    <w:rsid w:val="00CB5F3A"/>
    <w:rsid w:val="00CC419B"/>
    <w:rsid w:val="00CC67A2"/>
    <w:rsid w:val="00CD393F"/>
    <w:rsid w:val="00CD49FE"/>
    <w:rsid w:val="00CD55E4"/>
    <w:rsid w:val="00CE3A65"/>
    <w:rsid w:val="00CE437F"/>
    <w:rsid w:val="00CE4443"/>
    <w:rsid w:val="00CE5E36"/>
    <w:rsid w:val="00CE6112"/>
    <w:rsid w:val="00CF0F80"/>
    <w:rsid w:val="00CF265B"/>
    <w:rsid w:val="00CF28C0"/>
    <w:rsid w:val="00D01020"/>
    <w:rsid w:val="00D01648"/>
    <w:rsid w:val="00D024B9"/>
    <w:rsid w:val="00D033EA"/>
    <w:rsid w:val="00D0442C"/>
    <w:rsid w:val="00D10E0D"/>
    <w:rsid w:val="00D20B60"/>
    <w:rsid w:val="00D21A57"/>
    <w:rsid w:val="00D25D6D"/>
    <w:rsid w:val="00D26222"/>
    <w:rsid w:val="00D26A76"/>
    <w:rsid w:val="00D303A2"/>
    <w:rsid w:val="00D30CAE"/>
    <w:rsid w:val="00D33B11"/>
    <w:rsid w:val="00D35E52"/>
    <w:rsid w:val="00D4234F"/>
    <w:rsid w:val="00D449FF"/>
    <w:rsid w:val="00D47054"/>
    <w:rsid w:val="00D60239"/>
    <w:rsid w:val="00D704B5"/>
    <w:rsid w:val="00D71CE1"/>
    <w:rsid w:val="00D75CC6"/>
    <w:rsid w:val="00D77554"/>
    <w:rsid w:val="00D8385B"/>
    <w:rsid w:val="00D8451F"/>
    <w:rsid w:val="00D85481"/>
    <w:rsid w:val="00D9153A"/>
    <w:rsid w:val="00D917DB"/>
    <w:rsid w:val="00DA39B3"/>
    <w:rsid w:val="00DA400F"/>
    <w:rsid w:val="00DB05D9"/>
    <w:rsid w:val="00DB31F8"/>
    <w:rsid w:val="00DB6B9E"/>
    <w:rsid w:val="00DC5261"/>
    <w:rsid w:val="00DC7E1D"/>
    <w:rsid w:val="00DD008D"/>
    <w:rsid w:val="00DD0540"/>
    <w:rsid w:val="00DD1DF7"/>
    <w:rsid w:val="00DD24E8"/>
    <w:rsid w:val="00DD4490"/>
    <w:rsid w:val="00DE3909"/>
    <w:rsid w:val="00DE455C"/>
    <w:rsid w:val="00DE7149"/>
    <w:rsid w:val="00DE72BA"/>
    <w:rsid w:val="00DF066B"/>
    <w:rsid w:val="00DF1942"/>
    <w:rsid w:val="00DF5195"/>
    <w:rsid w:val="00DF6A34"/>
    <w:rsid w:val="00DF7649"/>
    <w:rsid w:val="00E0285A"/>
    <w:rsid w:val="00E028E1"/>
    <w:rsid w:val="00E10671"/>
    <w:rsid w:val="00E116FD"/>
    <w:rsid w:val="00E1374F"/>
    <w:rsid w:val="00E21F9F"/>
    <w:rsid w:val="00E35972"/>
    <w:rsid w:val="00E35B91"/>
    <w:rsid w:val="00E364D2"/>
    <w:rsid w:val="00E42E5E"/>
    <w:rsid w:val="00E4312E"/>
    <w:rsid w:val="00E52582"/>
    <w:rsid w:val="00E52EFC"/>
    <w:rsid w:val="00E556E6"/>
    <w:rsid w:val="00E5691A"/>
    <w:rsid w:val="00E57DC1"/>
    <w:rsid w:val="00E65A8D"/>
    <w:rsid w:val="00E70F81"/>
    <w:rsid w:val="00E81508"/>
    <w:rsid w:val="00E81EF8"/>
    <w:rsid w:val="00E82C70"/>
    <w:rsid w:val="00E86574"/>
    <w:rsid w:val="00E86DF7"/>
    <w:rsid w:val="00E91FAB"/>
    <w:rsid w:val="00E94795"/>
    <w:rsid w:val="00EA2857"/>
    <w:rsid w:val="00EA2D00"/>
    <w:rsid w:val="00EA4535"/>
    <w:rsid w:val="00EA5953"/>
    <w:rsid w:val="00EA76A3"/>
    <w:rsid w:val="00EB1F0F"/>
    <w:rsid w:val="00EB29E1"/>
    <w:rsid w:val="00EB45B1"/>
    <w:rsid w:val="00EB55AB"/>
    <w:rsid w:val="00EB73B9"/>
    <w:rsid w:val="00EC1759"/>
    <w:rsid w:val="00EC5D59"/>
    <w:rsid w:val="00EC67F4"/>
    <w:rsid w:val="00ED427A"/>
    <w:rsid w:val="00ED445F"/>
    <w:rsid w:val="00ED5FF7"/>
    <w:rsid w:val="00ED7568"/>
    <w:rsid w:val="00EE059C"/>
    <w:rsid w:val="00EF37C8"/>
    <w:rsid w:val="00EF7D22"/>
    <w:rsid w:val="00F0104F"/>
    <w:rsid w:val="00F07CB5"/>
    <w:rsid w:val="00F10C65"/>
    <w:rsid w:val="00F153FB"/>
    <w:rsid w:val="00F17F03"/>
    <w:rsid w:val="00F20099"/>
    <w:rsid w:val="00F20D28"/>
    <w:rsid w:val="00F210ED"/>
    <w:rsid w:val="00F21DF8"/>
    <w:rsid w:val="00F25343"/>
    <w:rsid w:val="00F26E26"/>
    <w:rsid w:val="00F3164B"/>
    <w:rsid w:val="00F31E1E"/>
    <w:rsid w:val="00F338F3"/>
    <w:rsid w:val="00F37B81"/>
    <w:rsid w:val="00F46942"/>
    <w:rsid w:val="00F46B8D"/>
    <w:rsid w:val="00F47874"/>
    <w:rsid w:val="00F61E6D"/>
    <w:rsid w:val="00F648AA"/>
    <w:rsid w:val="00F65EDB"/>
    <w:rsid w:val="00F67066"/>
    <w:rsid w:val="00F7029A"/>
    <w:rsid w:val="00F7037E"/>
    <w:rsid w:val="00F76CBE"/>
    <w:rsid w:val="00F847F1"/>
    <w:rsid w:val="00F86A5D"/>
    <w:rsid w:val="00FB2829"/>
    <w:rsid w:val="00FB3AAB"/>
    <w:rsid w:val="00FC168A"/>
    <w:rsid w:val="00FD23FD"/>
    <w:rsid w:val="00FD3345"/>
    <w:rsid w:val="00FD3722"/>
    <w:rsid w:val="00FE0C57"/>
    <w:rsid w:val="00FE2FA9"/>
    <w:rsid w:val="00FE6B6A"/>
    <w:rsid w:val="00FE74F7"/>
    <w:rsid w:val="00FF0547"/>
    <w:rsid w:val="00FF5EAB"/>
    <w:rsid w:val="00FF6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2326C7"/>
  <w15:chartTrackingRefBased/>
  <w15:docId w15:val="{BBF7AA89-4B6E-4EB2-BB57-856CF3604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43C1"/>
    <w:pPr>
      <w:spacing w:after="0" w:line="240" w:lineRule="auto"/>
      <w:jc w:val="thaiDistribute"/>
    </w:pPr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5953"/>
    <w:pPr>
      <w:spacing w:after="120"/>
      <w:jc w:val="center"/>
      <w:outlineLvl w:val="0"/>
    </w:pPr>
    <w:rPr>
      <w:rFonts w:ascii="TH SarabunPSK" w:hAnsi="TH SarabunPSK" w:cs="TH SarabunPSK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7054"/>
    <w:pPr>
      <w:outlineLvl w:val="1"/>
    </w:pPr>
    <w:rPr>
      <w:rFonts w:ascii="TH SarabunPSK" w:hAnsi="TH SarabunPSK" w:cs="TH SarabunPSK"/>
      <w:b/>
      <w:bCs/>
      <w:color w:val="000000" w:themeColor="text1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7B87"/>
    <w:pPr>
      <w:keepNext/>
      <w:keepLines/>
      <w:spacing w:after="120"/>
      <w:jc w:val="left"/>
      <w:outlineLvl w:val="2"/>
    </w:pPr>
    <w:rPr>
      <w:rFonts w:ascii="TH SarabunPSK" w:eastAsia="TH SarabunPSK" w:hAnsi="TH SarabunPSK" w:cs="TH SarabunPSK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5953"/>
    <w:rPr>
      <w:rFonts w:ascii="TH SarabunPSK" w:eastAsia="TH Sarabun New" w:hAnsi="TH SarabunPSK" w:cs="TH SarabunPSK"/>
      <w:b/>
      <w:bCs/>
      <w:sz w:val="40"/>
      <w:szCs w:val="40"/>
    </w:rPr>
  </w:style>
  <w:style w:type="paragraph" w:styleId="ListParagraph">
    <w:name w:val="List Paragraph"/>
    <w:basedOn w:val="Normal"/>
    <w:uiPriority w:val="34"/>
    <w:qFormat/>
    <w:rsid w:val="00F46B8D"/>
    <w:pPr>
      <w:ind w:left="720"/>
      <w:contextualSpacing/>
    </w:pPr>
  </w:style>
  <w:style w:type="character" w:styleId="Emphasis">
    <w:name w:val="Emphasis"/>
    <w:basedOn w:val="DefaultParagraphFont"/>
    <w:rsid w:val="001B2E79"/>
    <w:rPr>
      <w:i/>
      <w:iCs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C97F00"/>
    <w:pPr>
      <w:spacing w:after="120"/>
      <w:jc w:val="left"/>
    </w:pPr>
  </w:style>
  <w:style w:type="character" w:styleId="Hyperlink">
    <w:name w:val="Hyperlink"/>
    <w:basedOn w:val="DefaultParagraphFont"/>
    <w:uiPriority w:val="99"/>
    <w:rsid w:val="00D033EA"/>
    <w:rPr>
      <w:color w:val="0563C1" w:themeColor="hyperlink"/>
      <w:u w:val="single"/>
    </w:rPr>
  </w:style>
  <w:style w:type="character" w:customStyle="1" w:styleId="apple-converted-space">
    <w:name w:val="apple-converted-space"/>
    <w:rsid w:val="00F37B81"/>
  </w:style>
  <w:style w:type="character" w:styleId="Strong">
    <w:name w:val="Strong"/>
    <w:basedOn w:val="DefaultParagraphFont"/>
    <w:uiPriority w:val="22"/>
    <w:qFormat/>
    <w:rsid w:val="007C6CC1"/>
    <w:rPr>
      <w:b/>
      <w:bCs/>
    </w:rPr>
  </w:style>
  <w:style w:type="character" w:styleId="PageNumber">
    <w:name w:val="page number"/>
    <w:basedOn w:val="DefaultParagraphFont"/>
    <w:rsid w:val="00E1374F"/>
  </w:style>
  <w:style w:type="paragraph" w:styleId="HTMLPreformatted">
    <w:name w:val="HTML Preformatted"/>
    <w:basedOn w:val="Normal"/>
    <w:link w:val="HTMLPreformattedChar"/>
    <w:uiPriority w:val="99"/>
    <w:unhideWhenUsed/>
    <w:rsid w:val="001A3F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A3F15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BC462B"/>
    <w:pPr>
      <w:spacing w:after="0" w:line="240" w:lineRule="auto"/>
    </w:pPr>
    <w:rPr>
      <w:rFonts w:ascii="Calibri" w:eastAsia="Calibri" w:hAnsi="Calibri" w:cs="Cordia New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basedOn w:val="Normal"/>
    <w:uiPriority w:val="1"/>
    <w:qFormat/>
    <w:rsid w:val="00A00081"/>
  </w:style>
  <w:style w:type="paragraph" w:styleId="Header">
    <w:name w:val="header"/>
    <w:basedOn w:val="Normal"/>
    <w:link w:val="HeaderChar"/>
    <w:uiPriority w:val="99"/>
    <w:unhideWhenUsed/>
    <w:rsid w:val="00F31E1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31E1E"/>
  </w:style>
  <w:style w:type="paragraph" w:styleId="Footer">
    <w:name w:val="footer"/>
    <w:basedOn w:val="Normal"/>
    <w:link w:val="FooterChar"/>
    <w:uiPriority w:val="99"/>
    <w:unhideWhenUsed/>
    <w:rsid w:val="00F31E1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31E1E"/>
  </w:style>
  <w:style w:type="character" w:customStyle="1" w:styleId="Heading2Char">
    <w:name w:val="Heading 2 Char"/>
    <w:basedOn w:val="DefaultParagraphFont"/>
    <w:link w:val="Heading2"/>
    <w:uiPriority w:val="9"/>
    <w:rsid w:val="00D47054"/>
    <w:rPr>
      <w:rFonts w:ascii="TH SarabunPSK" w:hAnsi="TH SarabunPSK" w:cs="TH SarabunPSK"/>
      <w:b/>
      <w:bCs/>
      <w:color w:val="000000" w:themeColor="text1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67B87"/>
    <w:rPr>
      <w:rFonts w:ascii="TH SarabunPSK" w:eastAsia="TH SarabunPSK" w:hAnsi="TH SarabunPSK" w:cs="TH SarabunPSK"/>
      <w:b/>
      <w:bCs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C52EA7"/>
    <w:pPr>
      <w:spacing w:after="100"/>
    </w:pPr>
    <w:rPr>
      <w:rFonts w:ascii="TH SarabunPSK" w:eastAsia="TH SarabunPSK" w:hAnsi="TH SarabunPSK" w:cs="TH SarabunPSK"/>
      <w:b/>
      <w:bCs/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rsid w:val="00E9479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94795"/>
    <w:pPr>
      <w:spacing w:after="100"/>
      <w:ind w:left="440"/>
    </w:pPr>
  </w:style>
  <w:style w:type="paragraph" w:customStyle="1" w:styleId="a">
    <w:name w:val="ภาพ"/>
    <w:basedOn w:val="Caption"/>
    <w:link w:val="Char"/>
    <w:qFormat/>
    <w:rsid w:val="000B7335"/>
    <w:rPr>
      <w:rFonts w:ascii="TH SarabunPSK" w:eastAsia="TH SarabunPSK" w:hAnsi="TH SarabunPSK" w:cs="TH SarabunPSK"/>
      <w:i/>
      <w:color w:val="000000" w:themeColor="text1"/>
    </w:rPr>
  </w:style>
  <w:style w:type="paragraph" w:styleId="TableofFigures">
    <w:name w:val="table of figures"/>
    <w:basedOn w:val="Normal"/>
    <w:next w:val="Normal"/>
    <w:uiPriority w:val="99"/>
    <w:unhideWhenUsed/>
    <w:rsid w:val="00E116FD"/>
  </w:style>
  <w:style w:type="character" w:customStyle="1" w:styleId="CaptionChar">
    <w:name w:val="Caption Char"/>
    <w:basedOn w:val="DefaultParagraphFont"/>
    <w:link w:val="Caption"/>
    <w:uiPriority w:val="35"/>
    <w:rsid w:val="00C97F00"/>
    <w:rPr>
      <w:rFonts w:ascii="TH Sarabun New" w:eastAsia="TH Sarabun New" w:hAnsi="TH Sarabun New" w:cs="TH Sarabun New"/>
      <w:sz w:val="32"/>
      <w:szCs w:val="32"/>
    </w:rPr>
  </w:style>
  <w:style w:type="character" w:customStyle="1" w:styleId="Char">
    <w:name w:val="ภาพ Char"/>
    <w:basedOn w:val="CaptionChar"/>
    <w:link w:val="a"/>
    <w:rsid w:val="000B7335"/>
    <w:rPr>
      <w:rFonts w:ascii="TH SarabunPSK" w:eastAsia="TH SarabunPSK" w:hAnsi="TH SarabunPSK" w:cs="TH SarabunPSK"/>
      <w:i/>
      <w:iCs w:val="0"/>
      <w:color w:val="000000" w:themeColor="text1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F10C6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ser">
    <w:name w:val="user"/>
    <w:basedOn w:val="DefaultParagraphFont"/>
    <w:rsid w:val="00D33B11"/>
  </w:style>
  <w:style w:type="character" w:styleId="PlaceholderText">
    <w:name w:val="Placeholder Text"/>
    <w:basedOn w:val="DefaultParagraphFont"/>
    <w:uiPriority w:val="99"/>
    <w:semiHidden/>
    <w:rsid w:val="00C96B8F"/>
    <w:rPr>
      <w:color w:val="808080"/>
    </w:rPr>
  </w:style>
  <w:style w:type="character" w:customStyle="1" w:styleId="pl-k">
    <w:name w:val="pl-k"/>
    <w:basedOn w:val="DefaultParagraphFont"/>
    <w:rsid w:val="00B71E08"/>
  </w:style>
  <w:style w:type="character" w:customStyle="1" w:styleId="pl-s1">
    <w:name w:val="pl-s1"/>
    <w:basedOn w:val="DefaultParagraphFont"/>
    <w:rsid w:val="00B71E08"/>
  </w:style>
  <w:style w:type="character" w:customStyle="1" w:styleId="pl-v">
    <w:name w:val="pl-v"/>
    <w:basedOn w:val="DefaultParagraphFont"/>
    <w:rsid w:val="00B71E08"/>
  </w:style>
  <w:style w:type="character" w:customStyle="1" w:styleId="pl-c">
    <w:name w:val="pl-c"/>
    <w:basedOn w:val="DefaultParagraphFont"/>
    <w:rsid w:val="00B71E08"/>
  </w:style>
  <w:style w:type="character" w:customStyle="1" w:styleId="pl-en">
    <w:name w:val="pl-en"/>
    <w:basedOn w:val="DefaultParagraphFont"/>
    <w:rsid w:val="00B71E08"/>
  </w:style>
  <w:style w:type="character" w:customStyle="1" w:styleId="pl-s">
    <w:name w:val="pl-s"/>
    <w:basedOn w:val="DefaultParagraphFont"/>
    <w:rsid w:val="00B71E08"/>
  </w:style>
  <w:style w:type="character" w:customStyle="1" w:styleId="pl-c1">
    <w:name w:val="pl-c1"/>
    <w:basedOn w:val="DefaultParagraphFont"/>
    <w:rsid w:val="00B71E08"/>
  </w:style>
  <w:style w:type="character" w:customStyle="1" w:styleId="UnresolvedMention">
    <w:name w:val="Unresolved Mention"/>
    <w:basedOn w:val="DefaultParagraphFont"/>
    <w:uiPriority w:val="99"/>
    <w:semiHidden/>
    <w:unhideWhenUsed/>
    <w:rsid w:val="00D25D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91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3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6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6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4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6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9773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28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Honnage\Desktop\Senior%20Project%20Report.docx" TargetMode="External"/><Relationship Id="rId21" Type="http://schemas.openxmlformats.org/officeDocument/2006/relationships/hyperlink" Target="file:///C:\Users\Honnage\Desktop\Senior%20Project%20Report.docx" TargetMode="External"/><Relationship Id="rId42" Type="http://schemas.openxmlformats.org/officeDocument/2006/relationships/footer" Target="footer3.xml"/><Relationship Id="rId47" Type="http://schemas.openxmlformats.org/officeDocument/2006/relationships/image" Target="media/image6.png"/><Relationship Id="rId63" Type="http://schemas.openxmlformats.org/officeDocument/2006/relationships/image" Target="media/image18.png"/><Relationship Id="rId68" Type="http://schemas.openxmlformats.org/officeDocument/2006/relationships/image" Target="media/image23.jpeg"/><Relationship Id="rId16" Type="http://schemas.openxmlformats.org/officeDocument/2006/relationships/hyperlink" Target="file:///C:\Users\Honnage\Desktop\Senior%20Project%20Report.docx" TargetMode="External"/><Relationship Id="rId11" Type="http://schemas.openxmlformats.org/officeDocument/2006/relationships/header" Target="header3.xml"/><Relationship Id="rId24" Type="http://schemas.openxmlformats.org/officeDocument/2006/relationships/hyperlink" Target="file:///C:\Users\Honnage\Desktop\Senior%20Project%20Report.docx" TargetMode="External"/><Relationship Id="rId32" Type="http://schemas.openxmlformats.org/officeDocument/2006/relationships/hyperlink" Target="file:///C:\Users\Honnage\Desktop\Senior%20Project%20Report.docx" TargetMode="External"/><Relationship Id="rId37" Type="http://schemas.openxmlformats.org/officeDocument/2006/relationships/hyperlink" Target="file:///C:\Users\Honnage\Desktop\Senior%20Project%20Report.docx" TargetMode="External"/><Relationship Id="rId40" Type="http://schemas.openxmlformats.org/officeDocument/2006/relationships/footer" Target="footer2.xml"/><Relationship Id="rId45" Type="http://schemas.openxmlformats.org/officeDocument/2006/relationships/image" Target="media/image4.png"/><Relationship Id="rId53" Type="http://schemas.openxmlformats.org/officeDocument/2006/relationships/image" Target="media/image12.png"/><Relationship Id="rId58" Type="http://schemas.openxmlformats.org/officeDocument/2006/relationships/image" Target="media/image17.jpeg"/><Relationship Id="rId66" Type="http://schemas.openxmlformats.org/officeDocument/2006/relationships/image" Target="media/image21.jpeg"/><Relationship Id="rId74" Type="http://schemas.openxmlformats.org/officeDocument/2006/relationships/footer" Target="footer4.xml"/><Relationship Id="rId5" Type="http://schemas.openxmlformats.org/officeDocument/2006/relationships/webSettings" Target="webSettings.xml"/><Relationship Id="rId61" Type="http://schemas.openxmlformats.org/officeDocument/2006/relationships/hyperlink" Target="https://www.youtube.com/watch?v=9jcEwn7GzNs" TargetMode="External"/><Relationship Id="rId19" Type="http://schemas.openxmlformats.org/officeDocument/2006/relationships/hyperlink" Target="file:///C:\Users\Honnage\Desktop\Senior%20Project%20Report.docx" TargetMode="External"/><Relationship Id="rId14" Type="http://schemas.openxmlformats.org/officeDocument/2006/relationships/hyperlink" Target="file:///C:\Users\Honnage\Desktop\Senior%20Project%20Report.docx" TargetMode="External"/><Relationship Id="rId22" Type="http://schemas.openxmlformats.org/officeDocument/2006/relationships/hyperlink" Target="file:///C:\Users\Honnage\Desktop\Senior%20Project%20Report.docx" TargetMode="External"/><Relationship Id="rId27" Type="http://schemas.openxmlformats.org/officeDocument/2006/relationships/hyperlink" Target="file:///C:\Users\Honnage\Desktop\Senior%20Project%20Report.docx" TargetMode="External"/><Relationship Id="rId30" Type="http://schemas.openxmlformats.org/officeDocument/2006/relationships/hyperlink" Target="file:///C:\Users\Honnage\Desktop\Senior%20Project%20Report.docx" TargetMode="External"/><Relationship Id="rId35" Type="http://schemas.openxmlformats.org/officeDocument/2006/relationships/hyperlink" Target="file:///C:\Users\Honnage\Desktop\Senior%20Project%20Report.docx" TargetMode="External"/><Relationship Id="rId43" Type="http://schemas.openxmlformats.org/officeDocument/2006/relationships/image" Target="media/image2.png"/><Relationship Id="rId48" Type="http://schemas.openxmlformats.org/officeDocument/2006/relationships/image" Target="media/image7.png"/><Relationship Id="rId56" Type="http://schemas.openxmlformats.org/officeDocument/2006/relationships/image" Target="media/image15.jpeg"/><Relationship Id="rId64" Type="http://schemas.openxmlformats.org/officeDocument/2006/relationships/image" Target="media/image19.png"/><Relationship Id="rId69" Type="http://schemas.openxmlformats.org/officeDocument/2006/relationships/image" Target="media/image24.jpe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10.png"/><Relationship Id="rId72" Type="http://schemas.openxmlformats.org/officeDocument/2006/relationships/image" Target="media/image27.jpe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hyperlink" Target="file:///C:\Users\Honnage\Desktop\Senior%20Project%20Report.docx" TargetMode="External"/><Relationship Id="rId25" Type="http://schemas.openxmlformats.org/officeDocument/2006/relationships/hyperlink" Target="file:///C:\Users\Honnage\Desktop\Senior%20Project%20Report.docx" TargetMode="External"/><Relationship Id="rId33" Type="http://schemas.openxmlformats.org/officeDocument/2006/relationships/hyperlink" Target="file:///C:\Users\Honnage\Desktop\Senior%20Project%20Report.docx" TargetMode="External"/><Relationship Id="rId38" Type="http://schemas.openxmlformats.org/officeDocument/2006/relationships/hyperlink" Target="file:///C:\Users\Honnage\Desktop\Senior%20Project%20Report.docx" TargetMode="External"/><Relationship Id="rId46" Type="http://schemas.openxmlformats.org/officeDocument/2006/relationships/image" Target="media/image5.png"/><Relationship Id="rId59" Type="http://schemas.openxmlformats.org/officeDocument/2006/relationships/hyperlink" Target="https://www.pyimagesearch.com/2017/04/03/facial-landmarks-dlib-opencv-python/" TargetMode="External"/><Relationship Id="rId67" Type="http://schemas.openxmlformats.org/officeDocument/2006/relationships/image" Target="media/image22.jpeg"/><Relationship Id="rId20" Type="http://schemas.openxmlformats.org/officeDocument/2006/relationships/hyperlink" Target="file:///C:\Users\Honnage\Desktop\Senior%20Project%20Report.docx" TargetMode="External"/><Relationship Id="rId41" Type="http://schemas.openxmlformats.org/officeDocument/2006/relationships/header" Target="header5.xml"/><Relationship Id="rId54" Type="http://schemas.openxmlformats.org/officeDocument/2006/relationships/image" Target="media/image13.jpeg"/><Relationship Id="rId62" Type="http://schemas.openxmlformats.org/officeDocument/2006/relationships/hyperlink" Target="https://patents.google.com/patent/US8240967B2/en" TargetMode="External"/><Relationship Id="rId70" Type="http://schemas.openxmlformats.org/officeDocument/2006/relationships/image" Target="media/image25.jpeg"/><Relationship Id="rId75" Type="http://schemas.openxmlformats.org/officeDocument/2006/relationships/header" Target="header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Honnage\Desktop\Senior%20Project%20Report.docx" TargetMode="External"/><Relationship Id="rId23" Type="http://schemas.openxmlformats.org/officeDocument/2006/relationships/hyperlink" Target="file:///C:\Users\Honnage\Desktop\Senior%20Project%20Report.docx" TargetMode="External"/><Relationship Id="rId28" Type="http://schemas.openxmlformats.org/officeDocument/2006/relationships/hyperlink" Target="file:///C:\Users\Honnage\Desktop\Senior%20Project%20Report.docx" TargetMode="External"/><Relationship Id="rId36" Type="http://schemas.openxmlformats.org/officeDocument/2006/relationships/hyperlink" Target="file:///C:\Users\Honnage\Desktop\Senior%20Project%20Report.docx" TargetMode="External"/><Relationship Id="rId49" Type="http://schemas.openxmlformats.org/officeDocument/2006/relationships/image" Target="media/image8.png"/><Relationship Id="rId57" Type="http://schemas.openxmlformats.org/officeDocument/2006/relationships/image" Target="media/image16.jpeg"/><Relationship Id="rId10" Type="http://schemas.openxmlformats.org/officeDocument/2006/relationships/header" Target="header2.xml"/><Relationship Id="rId31" Type="http://schemas.openxmlformats.org/officeDocument/2006/relationships/hyperlink" Target="file:///C:\Users\Honnage\Desktop\Senior%20Project%20Report.docx" TargetMode="External"/><Relationship Id="rId44" Type="http://schemas.openxmlformats.org/officeDocument/2006/relationships/image" Target="media/image3.png"/><Relationship Id="rId52" Type="http://schemas.openxmlformats.org/officeDocument/2006/relationships/image" Target="media/image11.png"/><Relationship Id="rId60" Type="http://schemas.openxmlformats.org/officeDocument/2006/relationships/hyperlink" Target="https://www.youtube.com/watch?v=9jcEwn7GzNs" TargetMode="External"/><Relationship Id="rId65" Type="http://schemas.openxmlformats.org/officeDocument/2006/relationships/image" Target="media/image20.png"/><Relationship Id="rId73" Type="http://schemas.openxmlformats.org/officeDocument/2006/relationships/header" Target="header6.xml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yperlink" Target="file:///C:\Users\Honnage\Desktop\Senior%20Project%20Report.docx" TargetMode="External"/><Relationship Id="rId18" Type="http://schemas.openxmlformats.org/officeDocument/2006/relationships/hyperlink" Target="file:///C:\Users\Honnage\Desktop\Senior%20Project%20Report.docx" TargetMode="External"/><Relationship Id="rId39" Type="http://schemas.openxmlformats.org/officeDocument/2006/relationships/header" Target="header4.xml"/><Relationship Id="rId34" Type="http://schemas.openxmlformats.org/officeDocument/2006/relationships/hyperlink" Target="file:///C:\Users\Honnage\Desktop\Senior%20Project%20Report.docx" TargetMode="External"/><Relationship Id="rId50" Type="http://schemas.openxmlformats.org/officeDocument/2006/relationships/image" Target="media/image9.png"/><Relationship Id="rId55" Type="http://schemas.openxmlformats.org/officeDocument/2006/relationships/image" Target="media/image14.png"/><Relationship Id="rId76" Type="http://schemas.openxmlformats.org/officeDocument/2006/relationships/footer" Target="footer5.xml"/><Relationship Id="rId7" Type="http://schemas.openxmlformats.org/officeDocument/2006/relationships/endnotes" Target="endnotes.xml"/><Relationship Id="rId71" Type="http://schemas.openxmlformats.org/officeDocument/2006/relationships/image" Target="media/image26.jpeg"/><Relationship Id="rId2" Type="http://schemas.openxmlformats.org/officeDocument/2006/relationships/numbering" Target="numbering.xml"/><Relationship Id="rId29" Type="http://schemas.openxmlformats.org/officeDocument/2006/relationships/hyperlink" Target="file:///C:\Users\Honnage\Desktop\Senior%20Project%20Report.docx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onnage\Desktop\&#3648;&#3621;&#3656;&#3617;&#3592;&#3610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C47C57-032A-48C8-A526-8042A16F87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เล่มจบ.dotx</Template>
  <TotalTime>629</TotalTime>
  <Pages>59</Pages>
  <Words>8404</Words>
  <Characters>47907</Characters>
  <Application>Microsoft Office Word</Application>
  <DocSecurity>0</DocSecurity>
  <Lines>399</Lines>
  <Paragraphs>112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Senior Project Report</vt:lpstr>
      <vt:lpstr>Senior Project Report</vt:lpstr>
    </vt:vector>
  </TitlesOfParts>
  <Company/>
  <LinksUpToDate>false</LinksUpToDate>
  <CharactersWithSpaces>56199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Senior Project Report</dc:title>
  <dc:subject/>
  <dc:creator>Honnage</dc:creator>
  <cp:keywords/>
  <dc:description/>
  <cp:lastModifiedBy>Nitikarn Pechwan</cp:lastModifiedBy>
  <cp:revision>7</cp:revision>
  <cp:lastPrinted>2021-05-26T17:36:00Z</cp:lastPrinted>
  <dcterms:created xsi:type="dcterms:W3CDTF">2021-07-08T12:04:00Z</dcterms:created>
  <dcterms:modified xsi:type="dcterms:W3CDTF">2021-07-14T12:56:00Z</dcterms:modified>
</cp:coreProperties>
</file>